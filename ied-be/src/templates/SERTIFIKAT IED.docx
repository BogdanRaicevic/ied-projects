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>
    <v:background id="_x0000_s1025" fillcolor="#FFFFFF"/>
  </w:background>
  <w:body>
    <w:p>
      <w:pPr>
        <w:pStyle w:val="1106"/>
        <w:pBdr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114300" simplePos="0" relativeHeight="524288" behindDoc="0" locked="0" layoutInCell="1" allowOverlap="1">
                <wp:simplePos x="0" y="0"/>
                <wp:positionH relativeFrom="margin">
                  <wp:posOffset>195580</wp:posOffset>
                </wp:positionH>
                <wp:positionV relativeFrom="page">
                  <wp:posOffset>542925</wp:posOffset>
                </wp:positionV>
                <wp:extent cx="8475345" cy="7484745"/>
                <wp:effectExtent l="0" t="0" r="0" b="0"/>
                <wp:wrapSquare wrapText="bothSides"/>
                <wp:docPr id="2" name="_x0000_s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195580" y="542925"/>
                          <a:ext cx="8475345" cy="7484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03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i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2075002" cy="845961"/>
                                      <wp:effectExtent l="0" t="0" r="0" b="0"/>
                                      <wp:docPr id="3" name="_x0000_i1073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"/>
                                              <pic:cNvPicPr/>
                                              <pic:nvPr/>
                                            </pic:nvPicPr>
                                            <pic:blipFill rotWithShape="1">
                                              <a:blip r:embed="rId10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75002" cy="84596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48" o:spid="_x0000_s48" type="#_x0000_t75" style="width:163.39pt;height:66.61pt;mso-wrap-distance-left:0.00pt;mso-wrap-distance-top:0.00pt;mso-wrap-distance-right:0.00pt;mso-wrap-distance-bottom:0.00pt;z-index:1;" stroked="false">
                                      <v:imagedata r:id="rId10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  <w:p>
                            <w:pPr>
                              <w:pStyle w:val="1203"/>
                              <w:pBdr/>
                              <w:spacing/>
                              <w:ind w:left="1215"/>
                              <w:rPr>
                                <w:i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>
                              <w:t xml:space="preserve">                       </w:t>
                            </w:r>
                            <w:r>
                              <w:rPr>
                                <w:i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i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</w:r>
                            <w:r>
                              <w:rPr>
                                <w:i/>
                              </w:rPr>
                            </w:r>
                          </w:p>
                          <w:tbl>
                            <w:tblPr>
                              <w:tblInd w:w="108" w:type="dxa"/>
                              <w:tblW w:w="0" w:type="auto"/>
                              <w:tblCellMar>
                                <w:left w:w="108" w:type="dxa"/>
                                <w:top w:w="0" w:type="dxa"/>
                                <w:right w:w="108" w:type="dxa"/>
                                <w:bottom w:w="0" w:type="dxa"/>
                              </w:tblCellMar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66"/>
                            </w:tblGrid>
                            <w:tr>
                              <w:trPr>
                                <w:trHeight w:val="4605" w:hRule="exact"/>
                              </w:trPr>
                              <w:tc>
                                <w:tcPr>
                                  <w:tcBorders/>
                                  <w:tcW w:w="13466" w:type="dxa"/>
                                  <w:vAlign w:val="top"/>
                                  <w:textDirection w:val="lrTb"/>
                                </w:tcPr>
                                <w:p>
                                  <w:pPr>
                                    <w:pStyle w:val="1207"/>
                                    <w:pBdr/>
                                    <w:spacing/>
                                    <w:ind w:left="360"/>
                                    <w:rPr>
                                      <w:rFonts w:cs="Georgia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cs="Georgia"/>
                                      <w:sz w:val="80"/>
                                      <w:szCs w:val="80"/>
                                    </w:rPr>
                                    <w:t xml:space="preserve">S E R T I F I K A T </w:t>
                                  </w:r>
                                  <w:r>
                                    <w:rPr>
                                      <w:rFonts w:ascii="Castellar" w:hAnsi="Castellar" w:cs="Castellar"/>
                                      <w:b/>
                                      <w:bCs/>
                                      <w:sz w:val="80"/>
                                      <w:szCs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Georgia"/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rFonts w:cs="Georgia"/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7"/>
                                    <w:pBdr/>
                                    <w:spacing w:after="274" w:before="0"/>
                                    <w:ind/>
                                    <w:rPr>
                                      <w:rFonts w:ascii="Georgia" w:hAnsi="Georgia" w:cs="Georgia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Georgia" w:hAnsi="Georgia" w:cs="Georgia"/>
                                      <w:b/>
                                      <w:bCs/>
                                    </w:rPr>
                                    <w:t xml:space="preserve">O odslušanom PROGRAMU PROFESIONALNOG USAVRŠAVANJA</w:t>
                                  </w:r>
                                  <w:r>
                                    <w:rPr>
                                      <w:rFonts w:ascii="Georgia" w:hAnsi="Georgia" w:cs="Georgia"/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rFonts w:ascii="Georgia" w:hAnsi="Georgia" w:cs="Georgia"/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rPr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1106"/>
                                    <w:pBdr/>
                                    <w:spacing w:after="86"/>
                                    <w:ind/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sr-Latn-R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en-US"/>
                                    </w:rPr>
                                    <w:t xml:space="preserve">{seminar_naziv}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sr-Latn-RS"/>
                                    </w:rPr>
                                    <w:t xml:space="preserve"> ZA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en-US"/>
                                    </w:rPr>
                                    <w:t xml:space="preserve">{godina_seminara}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sr-Latn-RS"/>
                                    </w:rPr>
                                    <w:t xml:space="preserve">. GODINU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sr-Latn-RS"/>
                                    </w:rPr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color w:val="666666"/>
                                      <w:sz w:val="40"/>
                                      <w:szCs w:val="40"/>
                                      <w:lang w:val="sr-Latn-RS"/>
                                    </w:rPr>
                                  </w:r>
                                </w:p>
                                <w:tbl>
                                  <w:tblPr>
                                    <w:tblInd w:w="0" w:type="dxa"/>
                                    <w:tblW w:w="13325" w:type="dxa"/>
                                    <w:tblCellMar>
                                      <w:left w:w="1080" w:type="dxa"/>
                                      <w:top w:w="0" w:type="dxa"/>
                                      <w:right w:w="1080" w:type="dxa"/>
                                      <w:bottom w:w="0" w:type="dxa"/>
                                    </w:tblCellMar>
                                    <w:tblBorders>
                                      <w:top w:val="single" w:color="808080" w:sz="2" w:space="0"/>
                                      <w:left w:val="none" w:color="auto" w:sz="0" w:space="0"/>
                                      <w:bottom w:val="single" w:color="808080" w:sz="2" w:space="0"/>
                                      <w:right w:val="none" w:color="auto" w:sz="0" w:space="0"/>
                                      <w:insideH w:val="none" w:color="auto" w:sz="0" w:space="0"/>
                                      <w:insideV w:val="none" w:color="auto" w:sz="0" w:space="0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3325"/>
                                  </w:tblGrid>
                                  <w:tr>
                                    <w:trPr>
                                      <w:trHeight w:val="1065"/>
                                    </w:trPr>
                                    <w:tc>
                                      <w:tcPr>
                                        <w:tcBorders>
                                          <w:top w:val="single" w:color="808080" w:sz="2" w:space="0"/>
                                          <w:bottom w:val="single" w:color="808080" w:sz="2" w:space="0"/>
                                        </w:tcBorders>
                                        <w:tcW w:w="13325" w:type="dxa"/>
                                        <w:vAlign w:val="top"/>
                                        <w:textDirection w:val="lrTb"/>
                                      </w:tcPr>
                                      <w:p>
                                        <w:pPr>
                                          <w:pStyle w:val="1209"/>
                                          <w:pBdr/>
                                          <w:spacing w:after="187" w:before="245"/>
                                          <w:ind/>
                                          <w:rPr>
                                            <w:b/>
                                            <w:bCs/>
                                            <w:sz w:val="56"/>
                                            <w:szCs w:val="56"/>
                                            <w:lang w:val="sr-Latn-RS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56"/>
                                            <w:szCs w:val="56"/>
                                            <w:lang w:val="en-US"/>
                                          </w:rPr>
                                          <w:t xml:space="preserve">{ime_prezime}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56"/>
                                            <w:szCs w:val="56"/>
                                            <w:lang w:val="sr-Latn-RS"/>
                                          </w:rPr>
                                        </w:r>
                                      </w:p>
                                    </w:tc>
                                  </w:tr>
                                </w:tbl>
                                <w:p>
                                  <w:pPr>
                                    <w:pStyle w:val="1209"/>
                                    <w:pBdr/>
                                    <w:spacing/>
                                    <w:ind/>
                                    <w:rPr>
                                      <w:b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8" w:hRule="exact"/>
                              </w:trPr>
                              <w:tc>
                                <w:tcPr>
                                  <w:tcBorders/>
                                  <w:tcW w:w="13466" w:type="dxa"/>
                                  <w:vAlign w:val="top"/>
                                  <w:textDirection w:val="lrTb"/>
                                </w:tcPr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right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 w:left="8681"/>
                                    <w:rPr/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Institut za ekonomsku diplomatiju</w:t>
                                  </w:r>
                                  <w:r/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 w:left="8681"/>
                                    <w:rPr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 w:left="8681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Bogdan Raičević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 w:left="8681"/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  <w:t xml:space="preserve">direktor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"/>
                                    </w:rPr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"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rPr>
                                      <w:rFonts w:ascii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Sertifikat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{broj_Seminara}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Beograd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, {datum_seminara}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lang w:val="sr-Latn-RS"/>
                                    </w:rPr>
                                    <w:t xml:space="preserve">godine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trHeight w:val="3678" w:hRule="exact"/>
                              </w:trPr>
                              <w:tc>
                                <w:tcPr>
                                  <w:tcBorders>
                                    <w:bottom w:val="single" w:color="808080" w:sz="4" w:space="0"/>
                                  </w:tcBorders>
                                  <w:tcW w:w="13466" w:type="dxa"/>
                                  <w:vAlign w:val="top"/>
                                  <w:textDirection w:val="lrTb"/>
                                </w:tcPr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70"/>
                              </w:trPr>
                              <w:tc>
                                <w:tcPr>
                                  <w:tcBorders>
                                    <w:bottom w:val="single" w:color="808080" w:sz="4" w:space="0"/>
                                  </w:tcBorders>
                                  <w:tcW w:w="13466" w:type="dxa"/>
                                  <w:vAlign w:val="top"/>
                                  <w:textDirection w:val="lrTb"/>
                                </w:tcPr>
                                <w:p>
                                  <w:pPr>
                                    <w:pStyle w:val="1106"/>
                                    <w:pBdr/>
                                    <w:spacing/>
                                    <w:ind/>
                                    <w:jc w:val="lef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1207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202" type="#_x0000_t202" style="position:absolute;z-index:524288;o:allowoverlap:true;o:allowincell:true;mso-position-horizontal-relative:margin;margin-left:15.40pt;mso-position-horizontal:absolute;mso-position-vertical-relative:page;margin-top:42.75pt;mso-position-vertical:absolute;width:667.35pt;height:589.35pt;mso-wrap-distance-left:0.00pt;mso-wrap-distance-top:0.00pt;mso-wrap-distance-right:9.00pt;mso-wrap-distance-bottom:0.00pt;visibility:visible;" fillcolor="#FFFFFF" stroked="f">
                <v:fill opacity="0f"/>
                <w10:wrap type="square"/>
                <v:textbox inset="0,0,0,0">
                  <w:txbxContent>
                    <w:p>
                      <w:pPr>
                        <w:pStyle w:val="1203"/>
                        <w:pBdr/>
                        <w:spacing/>
                        <w:ind/>
                        <w:rPr/>
                      </w:pPr>
                      <w:r>
                        <w:rPr>
                          <w:i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2075002" cy="845961"/>
                                <wp:effectExtent l="0" t="0" r="0" b="0"/>
                                <wp:docPr id="3" name="_x0000_i107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  <pic:nvPr/>
                                      </pic:nvPicPr>
                                      <pic:blipFill rotWithShape="1">
                                        <a:blip r:embed="rId1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75002" cy="84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48" o:spid="_x0000_s48" type="#_x0000_t75" style="width:163.39pt;height:66.61pt;mso-wrap-distance-left:0.00pt;mso-wrap-distance-top:0.00pt;mso-wrap-distance-right:0.00pt;mso-wrap-distance-bottom:0.00pt;z-index:1;" stroked="false">
                                <v:imagedata r:id="rId10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  <w:p>
                      <w:pPr>
                        <w:pStyle w:val="1203"/>
                        <w:pBdr/>
                        <w:spacing/>
                        <w:ind w:left="1215"/>
                        <w:rPr>
                          <w:i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</w:t>
                      </w:r>
                      <w:r>
                        <w:t xml:space="preserve">                       </w:t>
                      </w:r>
                      <w:r>
                        <w:rPr>
                          <w:i/>
                        </w:rPr>
                        <w:t xml:space="preserve">                                             </w:t>
                      </w:r>
                      <w:r>
                        <w:rPr>
                          <w:i/>
                        </w:rPr>
                      </w:r>
                    </w:p>
                    <w:p>
                      <w:pPr>
                        <w:pStyle w:val="1106"/>
                        <w:pBdr/>
                        <w:spacing/>
                        <w:ind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</w:r>
                      <w:r>
                        <w:rPr>
                          <w:i/>
                        </w:rPr>
                      </w:r>
                    </w:p>
                    <w:tbl>
                      <w:tblPr>
                        <w:tblInd w:w="108" w:type="dxa"/>
                        <w:tblW w:w="0" w:type="auto"/>
                        <w:tblCellMar>
                          <w:left w:w="108" w:type="dxa"/>
                          <w:top w:w="0" w:type="dxa"/>
                          <w:right w:w="108" w:type="dxa"/>
                          <w:bottom w:w="0" w:type="dxa"/>
                        </w:tblCellMar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466"/>
                      </w:tblGrid>
                      <w:tr>
                        <w:trPr>
                          <w:trHeight w:val="4605" w:hRule="exact"/>
                        </w:trPr>
                        <w:tc>
                          <w:tcPr>
                            <w:tcBorders/>
                            <w:tcW w:w="13466" w:type="dxa"/>
                            <w:vAlign w:val="top"/>
                            <w:textDirection w:val="lrTb"/>
                          </w:tcPr>
                          <w:p>
                            <w:pPr>
                              <w:pStyle w:val="1207"/>
                              <w:pBdr/>
                              <w:spacing/>
                              <w:ind w:left="360"/>
                              <w:rPr>
                                <w:rFonts w:cs="Georgia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Georgia"/>
                                <w:sz w:val="80"/>
                                <w:szCs w:val="80"/>
                              </w:rPr>
                              <w:t xml:space="preserve">S E R T I F I K A T </w:t>
                            </w:r>
                            <w:r>
                              <w:rPr>
                                <w:rFonts w:ascii="Castellar" w:hAnsi="Castellar" w:cs="Castellar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cs="Georgia"/>
                                <w:b/>
                                <w:bCs/>
                              </w:rPr>
                            </w:r>
                            <w:r>
                              <w:rPr>
                                <w:rFonts w:cs="Georgia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7"/>
                              <w:pBdr/>
                              <w:spacing w:after="274" w:before="0"/>
                              <w:ind/>
                              <w:rPr>
                                <w:rFonts w:ascii="Georgia" w:hAnsi="Georgia" w:cs="Georg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eorgia" w:hAnsi="Georgia" w:cs="Georgia"/>
                                <w:b/>
                                <w:bCs/>
                              </w:rPr>
                              <w:t xml:space="preserve">O odslušanom PROGRAMU PROFESIONALNOG USAVRŠAVANJA</w:t>
                            </w:r>
                            <w:r>
                              <w:rPr>
                                <w:rFonts w:ascii="Georgia" w:hAnsi="Georgia" w:cs="Georgia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Georgia" w:hAnsi="Georgia" w:cs="Georgia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106"/>
                              <w:pBdr/>
                              <w:spacing w:after="86"/>
                              <w:ind/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en-US"/>
                              </w:rPr>
                              <w:t xml:space="preserve">{seminar_naziv}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sr-Latn-RS"/>
                              </w:rPr>
                              <w:t xml:space="preserve"> ZA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en-US"/>
                              </w:rPr>
                              <w:t xml:space="preserve">{godina_seminara}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sr-Latn-RS"/>
                              </w:rPr>
                              <w:t xml:space="preserve">. GODINU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sr-Latn-R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666666"/>
                                <w:sz w:val="40"/>
                                <w:szCs w:val="40"/>
                                <w:lang w:val="sr-Latn-RS"/>
                              </w:rPr>
                            </w:r>
                          </w:p>
                          <w:tbl>
                            <w:tblPr>
                              <w:tblInd w:w="0" w:type="dxa"/>
                              <w:tblW w:w="13325" w:type="dxa"/>
                              <w:tblCellMar>
                                <w:left w:w="1080" w:type="dxa"/>
                                <w:top w:w="0" w:type="dxa"/>
                                <w:right w:w="1080" w:type="dxa"/>
                                <w:bottom w:w="0" w:type="dxa"/>
                              </w:tblCellMar>
                              <w:tblBorders>
                                <w:top w:val="single" w:color="808080" w:sz="2" w:space="0"/>
                                <w:left w:val="none" w:color="auto" w:sz="0" w:space="0"/>
                                <w:bottom w:val="single" w:color="808080" w:sz="2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325"/>
                            </w:tblGrid>
                            <w:tr>
                              <w:trPr>
                                <w:trHeight w:val="1065"/>
                              </w:trPr>
                              <w:tc>
                                <w:tcPr>
                                  <w:tcBorders>
                                    <w:top w:val="single" w:color="808080" w:sz="2" w:space="0"/>
                                    <w:bottom w:val="single" w:color="808080" w:sz="2" w:space="0"/>
                                  </w:tcBorders>
                                  <w:tcW w:w="13325" w:type="dxa"/>
                                  <w:vAlign w:val="top"/>
                                  <w:textDirection w:val="lrTb"/>
                                </w:tcPr>
                                <w:p>
                                  <w:pPr>
                                    <w:pStyle w:val="1209"/>
                                    <w:pBdr/>
                                    <w:spacing w:after="187" w:before="245"/>
                                    <w:ind/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  <w:lang w:val="sr-Latn-R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  <w:lang w:val="en-US"/>
                                    </w:rPr>
                                    <w:t xml:space="preserve">{ime_prezime}</w:t>
                                  </w:r>
                                  <w:r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  <w:lang w:val="sr-Latn-R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1209"/>
                              <w:pBdr/>
                              <w:spacing/>
                              <w:ind/>
                              <w:rPr>
                                <w:b/>
                                <w:bCs/>
                                <w:i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678" w:hRule="exact"/>
                        </w:trPr>
                        <w:tc>
                          <w:tcPr>
                            <w:tcBorders/>
                            <w:tcW w:w="13466" w:type="dxa"/>
                            <w:vAlign w:val="top"/>
                            <w:textDirection w:val="lrTb"/>
                          </w:tcPr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right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 w:left="8681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Institut za ekonomsku diplomatiju</w:t>
                            </w:r>
                            <w:r/>
                          </w:p>
                          <w:p>
                            <w:pPr>
                              <w:pStyle w:val="1106"/>
                              <w:pBdr/>
                              <w:spacing/>
                              <w:ind w:left="8681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1106"/>
                              <w:pBdr/>
                              <w:spacing/>
                              <w:ind w:left="8681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Bogdan Raičević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 w:left="8681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direktor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sz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"/>
                              </w:rPr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"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</w:r>
                            <w:r>
                              <w:rPr>
                                <w:rFonts w:ascii="Calibri" w:hAnsi="Calibri" w:cs="Calibri"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</w:r>
                            <w:r>
                              <w:rPr>
                                <w:rFonts w:ascii="Calibri" w:hAnsi="Calibri" w:cs="Calibri"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</w:r>
                            <w:r>
                              <w:rPr>
                                <w:rFonts w:ascii="Calibri" w:hAnsi="Calibri" w:cs="Calibri"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Sertifikat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{broj_Seminara}</w:t>
                            </w:r>
                            <w:r>
                              <w:rPr>
                                <w:rFonts w:ascii="Calibri" w:hAnsi="Calibri" w:cs="Calibri"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Beograd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, {datum_seminara}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lang w:val="sr-Latn-RS"/>
                              </w:rPr>
                              <w:t xml:space="preserve">godine</w:t>
                            </w:r>
                            <w:r/>
                          </w:p>
                        </w:tc>
                      </w:tr>
                      <w:tr>
                        <w:trPr>
                          <w:trHeight w:val="3678" w:hRule="exact"/>
                        </w:trPr>
                        <w:tc>
                          <w:tcPr>
                            <w:tcBorders>
                              <w:bottom w:val="single" w:color="808080" w:sz="4" w:space="0"/>
                            </w:tcBorders>
                            <w:tcW w:w="13466" w:type="dxa"/>
                            <w:vAlign w:val="top"/>
                            <w:textDirection w:val="lrTb"/>
                          </w:tcPr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70"/>
                        </w:trPr>
                        <w:tc>
                          <w:tcPr>
                            <w:tcBorders>
                              <w:bottom w:val="single" w:color="808080" w:sz="4" w:space="0"/>
                            </w:tcBorders>
                            <w:tcW w:w="13466" w:type="dxa"/>
                            <w:vAlign w:val="top"/>
                            <w:textDirection w:val="lrTb"/>
                          </w:tcPr>
                          <w:p>
                            <w:pPr>
                              <w:pStyle w:val="1106"/>
                              <w:pBdr/>
                              <w:spacing/>
                              <w:ind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1207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</w:t>
      </w:r>
      <w:r/>
    </w:p>
    <w:sectPr>
      <w:headerReference w:type="default" r:id="rId9"/>
      <w:footnotePr/>
      <w:endnotePr>
        <w:numFmt w:val="decimal"/>
      </w:endnotePr>
      <w:type w:val="nextPage"/>
      <w:pgSz w:h="11906" w:orient="landscape" w:w="16838"/>
      <w:pgMar w:top="2520" w:right="1440" w:bottom="77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Mangal">
    <w:panose1 w:val="02040503050406030204"/>
  </w:font>
  <w:font w:name="OpenSymbol">
    <w:panose1 w:val="05010000000000000000"/>
  </w:font>
  <w:font w:name="Consolas">
    <w:panose1 w:val="020B0606030504020204"/>
  </w:font>
  <w:font w:name="Segoe UI">
    <w:panose1 w:val="020B0502040504020204"/>
  </w:font>
  <w:font w:name="Symbol">
    <w:panose1 w:val="05010000000000000000"/>
  </w:font>
  <w:font w:name="Castellar">
    <w:panose1 w:val="020B0502040504020204"/>
  </w:font>
  <w:font w:name="Microsoft YaHei">
    <w:panose1 w:val="020F0502020204030204"/>
  </w:font>
  <w:font w:name="Times New Roman">
    <w:panose1 w:val="02020603050405020304"/>
  </w:font>
  <w:font w:name="Georgia">
    <w:panose1 w:val="02040503050406030204"/>
  </w:font>
  <w:font w:name="Franklin Gothic Medium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1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524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144145</wp:posOffset>
              </wp:positionV>
              <wp:extent cx="9563735" cy="7233285"/>
              <wp:effectExtent l="0" t="0" r="0" b="0"/>
              <wp:wrapNone/>
              <wp:docPr id="1" name="_x0000_s1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9563735" cy="7233285"/>
                        <a:chOff x="888" y="227"/>
                        <a:chExt cx="15061" cy="11391"/>
                      </a:xfrm>
                    </wpg:grpSpPr>
                    <wpg:grpSp>
                      <wpg:cNvGrpSpPr/>
                      <wpg:grpSpPr bwMode="auto">
                        <a:xfrm>
                          <a:off x="888" y="227"/>
                          <a:ext cx="15061" cy="11391"/>
                          <a:chOff x="888" y="227"/>
                          <a:chExt cx="15061" cy="11391"/>
                        </a:xfrm>
                      </wpg:grpSpPr>
                      <wpg:grpSp>
                        <wpg:cNvGrpSpPr/>
                        <wpg:grpSpPr bwMode="auto">
                          <a:xfrm>
                            <a:off x="888" y="227"/>
                            <a:ext cx="15061" cy="11391"/>
                            <a:chOff x="888" y="227"/>
                            <a:chExt cx="15061" cy="11391"/>
                          </a:xfrm>
                        </wpg:grpSpPr>
                        <wps:wsp>
                          <wps:cNvPr id="9" name=""/>
                          <wps:cNvSpPr/>
                          <wps:spPr bwMode="auto">
                            <a:xfrm>
                              <a:off x="15241" y="9639"/>
                              <a:ext cx="632" cy="1084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07"/>
                                <a:gd name="gd2" fmla="val 58"/>
                                <a:gd name="gd3" fmla="val 83"/>
                                <a:gd name="gd4" fmla="val 63"/>
                                <a:gd name="gd5" fmla="val 62"/>
                                <a:gd name="gd6" fmla="val 76"/>
                                <a:gd name="gd7" fmla="val 45"/>
                                <a:gd name="gd8" fmla="val 95"/>
                                <a:gd name="gd9" fmla="val 38"/>
                                <a:gd name="gd10" fmla="val 112"/>
                                <a:gd name="gd11" fmla="val 62"/>
                                <a:gd name="gd12" fmla="val 134"/>
                                <a:gd name="gd13" fmla="val 96"/>
                                <a:gd name="gd14" fmla="val 160"/>
                                <a:gd name="gd15" fmla="val 124"/>
                                <a:gd name="gd16" fmla="val 179"/>
                                <a:gd name="gd17" fmla="val 152"/>
                                <a:gd name="gd18" fmla="val 200"/>
                                <a:gd name="gd19" fmla="val 180"/>
                                <a:gd name="gd20" fmla="val 220"/>
                                <a:gd name="gd21" fmla="val 208"/>
                                <a:gd name="gd22" fmla="val 245"/>
                                <a:gd name="gd23" fmla="val 230"/>
                                <a:gd name="gd24" fmla="val 273"/>
                                <a:gd name="gd25" fmla="val 234"/>
                                <a:gd name="gd26" fmla="val 265"/>
                                <a:gd name="gd27" fmla="val 240"/>
                                <a:gd name="gd28" fmla="val 245"/>
                                <a:gd name="gd29" fmla="val 245"/>
                                <a:gd name="gd30" fmla="val 222"/>
                                <a:gd name="gd31" fmla="val 249"/>
                                <a:gd name="gd32" fmla="val 187"/>
                                <a:gd name="gd33" fmla="val 245"/>
                                <a:gd name="gd34" fmla="val 153"/>
                                <a:gd name="gd35" fmla="val 234"/>
                                <a:gd name="gd36" fmla="val 123"/>
                                <a:gd name="gd37" fmla="val 215"/>
                                <a:gd name="gd38" fmla="val 99"/>
                                <a:gd name="gd39" fmla="val 189"/>
                                <a:gd name="gd40" fmla="val 78"/>
                                <a:gd name="gd41" fmla="val 161"/>
                                <a:gd name="gd42" fmla="val 63"/>
                                <a:gd name="gd43" fmla="val 133"/>
                                <a:gd name="gd44" fmla="val 58"/>
                                <a:gd name="gd45" fmla="val 107"/>
                                <a:gd name="gd46" fmla="val 58"/>
                                <a:gd name="gd47" fmla="val 47"/>
                                <a:gd name="gd48" fmla="val 0"/>
                                <a:gd name="gd49" fmla="val 64"/>
                                <a:gd name="gd50" fmla="val 9"/>
                                <a:gd name="gd51" fmla="val 66"/>
                                <a:gd name="gd52" fmla="val 11"/>
                                <a:gd name="gd53" fmla="val 68"/>
                                <a:gd name="gd54" fmla="val 13"/>
                                <a:gd name="gd55" fmla="val 68"/>
                                <a:gd name="gd56" fmla="val 13"/>
                                <a:gd name="gd57" fmla="val 66"/>
                                <a:gd name="gd58" fmla="val 13"/>
                                <a:gd name="gd59" fmla="val 62"/>
                                <a:gd name="gd60" fmla="val 9"/>
                                <a:gd name="gd61" fmla="val 45"/>
                                <a:gd name="gd62" fmla="val 2"/>
                                <a:gd name="gd63" fmla="val 30"/>
                                <a:gd name="gd64" fmla="val 2"/>
                                <a:gd name="gd65" fmla="val 17"/>
                                <a:gd name="gd66" fmla="val 11"/>
                                <a:gd name="gd67" fmla="val 10"/>
                                <a:gd name="gd68" fmla="val 22"/>
                                <a:gd name="gd69" fmla="val 4"/>
                                <a:gd name="gd70" fmla="val 35"/>
                                <a:gd name="gd71" fmla="val 4"/>
                                <a:gd name="gd72" fmla="val 54"/>
                                <a:gd name="gd73" fmla="val 8"/>
                                <a:gd name="gd74" fmla="val 73"/>
                                <a:gd name="gd75" fmla="val 19"/>
                                <a:gd name="gd76" fmla="val 91"/>
                                <a:gd name="gd77" fmla="val 34"/>
                                <a:gd name="gd78" fmla="val 110"/>
                                <a:gd name="gd79" fmla="val 36"/>
                                <a:gd name="gd80" fmla="val 104"/>
                                <a:gd name="gd81" fmla="val 43"/>
                                <a:gd name="gd82" fmla="val 91"/>
                                <a:gd name="gd83" fmla="val 58"/>
                                <a:gd name="gd84" fmla="val 73"/>
                                <a:gd name="gd85" fmla="val 81"/>
                                <a:gd name="gd86" fmla="val 58"/>
                                <a:gd name="gd87" fmla="val 107"/>
                                <a:gd name="gd88" fmla="val 48"/>
                                <a:gd name="gd89" fmla="val 137"/>
                                <a:gd name="gd90" fmla="val 45"/>
                                <a:gd name="gd91" fmla="val 169"/>
                                <a:gd name="gd92" fmla="val 50"/>
                                <a:gd name="gd93" fmla="val 202"/>
                                <a:gd name="gd94" fmla="val 67"/>
                                <a:gd name="gd95" fmla="val 225"/>
                                <a:gd name="gd96" fmla="val 86"/>
                                <a:gd name="gd97" fmla="val 241"/>
                                <a:gd name="gd98" fmla="val 108"/>
                                <a:gd name="gd99" fmla="val 251"/>
                                <a:gd name="gd100" fmla="val 134"/>
                                <a:gd name="gd101" fmla="val 256"/>
                                <a:gd name="gd102" fmla="val 162"/>
                                <a:gd name="gd103" fmla="val 256"/>
                                <a:gd name="gd104" fmla="val 190"/>
                                <a:gd name="gd105" fmla="val 251"/>
                                <a:gd name="gd106" fmla="val 218"/>
                                <a:gd name="gd107" fmla="val 243"/>
                                <a:gd name="gd108" fmla="val 241"/>
                                <a:gd name="gd109" fmla="val 236"/>
                                <a:gd name="gd110" fmla="val 265"/>
                                <a:gd name="gd111" fmla="val 232"/>
                                <a:gd name="gd112" fmla="val 275"/>
                                <a:gd name="gd113" fmla="val 255"/>
                                <a:gd name="gd114" fmla="val 306"/>
                                <a:gd name="gd115" fmla="val 273"/>
                                <a:gd name="gd116" fmla="val 342"/>
                                <a:gd name="gd117" fmla="val 286"/>
                                <a:gd name="gd118" fmla="val 385"/>
                                <a:gd name="gd119" fmla="val 298"/>
                                <a:gd name="gd120" fmla="val 435"/>
                                <a:gd name="gd121" fmla="val 301"/>
                                <a:gd name="gd122" fmla="val 491"/>
                                <a:gd name="gd123" fmla="val 296"/>
                                <a:gd name="gd124" fmla="val 439"/>
                                <a:gd name="gd125" fmla="val 288"/>
                                <a:gd name="gd126" fmla="val 394"/>
                                <a:gd name="gd127" fmla="val 275"/>
                                <a:gd name="gd128" fmla="val 355"/>
                                <a:gd name="gd129" fmla="val 258"/>
                                <a:gd name="gd130" fmla="val 321"/>
                                <a:gd name="gd131" fmla="val 238"/>
                                <a:gd name="gd132" fmla="val 291"/>
                                <a:gd name="gd133" fmla="val 230"/>
                                <a:gd name="gd134" fmla="val 280"/>
                                <a:gd name="gd135" fmla="val 228"/>
                                <a:gd name="gd136" fmla="val 284"/>
                                <a:gd name="gd137" fmla="val 221"/>
                                <a:gd name="gd138" fmla="val 297"/>
                                <a:gd name="gd139" fmla="val 227"/>
                                <a:gd name="gd140" fmla="val 284"/>
                                <a:gd name="gd141" fmla="val 228"/>
                                <a:gd name="gd142" fmla="val 278"/>
                                <a:gd name="gd143" fmla="val 217"/>
                                <a:gd name="gd144" fmla="val 265"/>
                                <a:gd name="gd145" fmla="val 193"/>
                                <a:gd name="gd146" fmla="val 243"/>
                                <a:gd name="gd147" fmla="val 169"/>
                                <a:gd name="gd148" fmla="val 222"/>
                                <a:gd name="gd149" fmla="val 142"/>
                                <a:gd name="gd150" fmla="val 205"/>
                                <a:gd name="gd151" fmla="val 116"/>
                                <a:gd name="gd152" fmla="val 189"/>
                                <a:gd name="gd153" fmla="val 90"/>
                                <a:gd name="gd154" fmla="val 172"/>
                                <a:gd name="gd155" fmla="val 51"/>
                                <a:gd name="gd156" fmla="val 142"/>
                                <a:gd name="gd157" fmla="val 34"/>
                                <a:gd name="gd158" fmla="val 125"/>
                                <a:gd name="gd159" fmla="val 32"/>
                                <a:gd name="gd160" fmla="val 144"/>
                                <a:gd name="gd161" fmla="val 36"/>
                                <a:gd name="gd162" fmla="val 164"/>
                                <a:gd name="gd163" fmla="val 49"/>
                                <a:gd name="gd164" fmla="val 181"/>
                                <a:gd name="gd165" fmla="val 66"/>
                                <a:gd name="gd166" fmla="val 194"/>
                                <a:gd name="gd167" fmla="val 88"/>
                                <a:gd name="gd168" fmla="val 200"/>
                                <a:gd name="gd169" fmla="val 90"/>
                                <a:gd name="gd170" fmla="val 200"/>
                                <a:gd name="gd171" fmla="val 90"/>
                                <a:gd name="gd172" fmla="val 202"/>
                                <a:gd name="gd173" fmla="val 88"/>
                                <a:gd name="gd174" fmla="val 202"/>
                                <a:gd name="gd175" fmla="val 86"/>
                                <a:gd name="gd176" fmla="val 202"/>
                                <a:gd name="gd177" fmla="val 64"/>
                                <a:gd name="gd178" fmla="val 196"/>
                                <a:gd name="gd179" fmla="val 49"/>
                                <a:gd name="gd180" fmla="val 185"/>
                                <a:gd name="gd181" fmla="val 38"/>
                                <a:gd name="gd182" fmla="val 172"/>
                                <a:gd name="gd183" fmla="val 30"/>
                                <a:gd name="gd184" fmla="val 155"/>
                                <a:gd name="gd185" fmla="val 28"/>
                                <a:gd name="gd186" fmla="val 138"/>
                                <a:gd name="gd187" fmla="val 30"/>
                                <a:gd name="gd188" fmla="val 121"/>
                                <a:gd name="gd189" fmla="val 25"/>
                                <a:gd name="gd190" fmla="val 114"/>
                                <a:gd name="gd191" fmla="val 8"/>
                                <a:gd name="gd192" fmla="val 86"/>
                                <a:gd name="gd193" fmla="val 0"/>
                                <a:gd name="gd194" fmla="val 60"/>
                                <a:gd name="gd195" fmla="val 2"/>
                                <a:gd name="gd196" fmla="val 33"/>
                                <a:gd name="gd197" fmla="val 8"/>
                                <a:gd name="gd198" fmla="val 20"/>
                                <a:gd name="gd199" fmla="val 17"/>
                                <a:gd name="gd200" fmla="val 7"/>
                                <a:gd name="gd201" fmla="val 30"/>
                                <a:gd name="gd202" fmla="val 0"/>
                                <a:gd name="gd203" fmla="val 47"/>
                                <a:gd name="gd2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01" h="491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close/>
                                  <a:moveTo>
                                    <a:pt x="gd47" y="gd48"/>
                                  </a:move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4956" y="10625"/>
                              <a:ext cx="947" cy="904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50"/>
                                <a:gd name="gd2" fmla="val 103"/>
                                <a:gd name="gd3" fmla="val 150"/>
                                <a:gd name="gd4" fmla="val 112"/>
                                <a:gd name="gd5" fmla="val 156"/>
                                <a:gd name="gd6" fmla="val 132"/>
                                <a:gd name="gd7" fmla="val 167"/>
                                <a:gd name="gd8" fmla="val 147"/>
                                <a:gd name="gd9" fmla="val 172"/>
                                <a:gd name="gd10" fmla="val 149"/>
                                <a:gd name="gd11" fmla="val 174"/>
                                <a:gd name="gd12" fmla="val 142"/>
                                <a:gd name="gd13" fmla="val 172"/>
                                <a:gd name="gd14" fmla="val 132"/>
                                <a:gd name="gd15" fmla="val 165"/>
                                <a:gd name="gd16" fmla="val 117"/>
                                <a:gd name="gd17" fmla="val 154"/>
                                <a:gd name="gd18" fmla="val 104"/>
                                <a:gd name="gd19" fmla="val 150"/>
                                <a:gd name="gd20" fmla="val 103"/>
                                <a:gd name="gd21" fmla="val 271"/>
                                <a:gd name="gd22" fmla="val 0"/>
                                <a:gd name="gd23" fmla="val 303"/>
                                <a:gd name="gd24" fmla="val 5"/>
                                <a:gd name="gd25" fmla="val 335"/>
                                <a:gd name="gd26" fmla="val 18"/>
                                <a:gd name="gd27" fmla="val 365"/>
                                <a:gd name="gd28" fmla="val 37"/>
                                <a:gd name="gd29" fmla="val 389"/>
                                <a:gd name="gd30" fmla="val 63"/>
                                <a:gd name="gd31" fmla="val 410"/>
                                <a:gd name="gd32" fmla="val 95"/>
                                <a:gd name="gd33" fmla="val 423"/>
                                <a:gd name="gd34" fmla="val 134"/>
                                <a:gd name="gd35" fmla="val 427"/>
                                <a:gd name="gd36" fmla="val 175"/>
                                <a:gd name="gd37" fmla="val 423"/>
                                <a:gd name="gd38" fmla="val 220"/>
                                <a:gd name="gd39" fmla="val 410"/>
                                <a:gd name="gd40" fmla="val 263"/>
                                <a:gd name="gd41" fmla="val 385"/>
                                <a:gd name="gd42" fmla="val 306"/>
                                <a:gd name="gd43" fmla="val 357"/>
                                <a:gd name="gd44" fmla="val 336"/>
                                <a:gd name="gd45" fmla="val 326"/>
                                <a:gd name="gd46" fmla="val 361"/>
                                <a:gd name="gd47" fmla="val 288"/>
                                <a:gd name="gd48" fmla="val 381"/>
                                <a:gd name="gd49" fmla="val 247"/>
                                <a:gd name="gd50" fmla="val 396"/>
                                <a:gd name="gd51" fmla="val 202"/>
                                <a:gd name="gd52" fmla="val 405"/>
                                <a:gd name="gd53" fmla="val 154"/>
                                <a:gd name="gd54" fmla="val 413"/>
                                <a:gd name="gd55" fmla="val 105"/>
                                <a:gd name="gd56" fmla="val 417"/>
                                <a:gd name="gd57" fmla="val 53"/>
                                <a:gd name="gd58" fmla="val 418"/>
                                <a:gd name="gd59" fmla="val 40"/>
                                <a:gd name="gd60" fmla="val 418"/>
                                <a:gd name="gd61" fmla="val 28"/>
                                <a:gd name="gd62" fmla="val 417"/>
                                <a:gd name="gd63" fmla="val 19"/>
                                <a:gd name="gd64" fmla="val 415"/>
                                <a:gd name="gd65" fmla="val 12"/>
                                <a:gd name="gd66" fmla="val 413"/>
                                <a:gd name="gd67" fmla="val 4"/>
                                <a:gd name="gd68" fmla="val 411"/>
                                <a:gd name="gd69" fmla="val 2"/>
                                <a:gd name="gd70" fmla="val 409"/>
                                <a:gd name="gd71" fmla="val 0"/>
                                <a:gd name="gd72" fmla="val 405"/>
                                <a:gd name="gd73" fmla="val 0"/>
                                <a:gd name="gd74" fmla="val 404"/>
                                <a:gd name="gd75" fmla="val 4"/>
                                <a:gd name="gd76" fmla="val 400"/>
                                <a:gd name="gd77" fmla="val 10"/>
                                <a:gd name="gd78" fmla="val 398"/>
                                <a:gd name="gd79" fmla="val 17"/>
                                <a:gd name="gd80" fmla="val 396"/>
                                <a:gd name="gd81" fmla="val 28"/>
                                <a:gd name="gd82" fmla="val 396"/>
                                <a:gd name="gd83" fmla="val 41"/>
                                <a:gd name="gd84" fmla="val 394"/>
                                <a:gd name="gd85" fmla="val 103"/>
                                <a:gd name="gd86" fmla="val 394"/>
                                <a:gd name="gd87" fmla="val 170"/>
                                <a:gd name="gd88" fmla="val 389"/>
                                <a:gd name="gd89" fmla="val 236"/>
                                <a:gd name="gd90" fmla="val 377"/>
                                <a:gd name="gd91" fmla="val 275"/>
                                <a:gd name="gd92" fmla="val 364"/>
                                <a:gd name="gd93" fmla="val 311"/>
                                <a:gd name="gd94" fmla="val 347"/>
                                <a:gd name="gd95" fmla="val 341"/>
                                <a:gd name="gd96" fmla="val 327"/>
                                <a:gd name="gd97" fmla="val 369"/>
                                <a:gd name="gd98" fmla="val 301"/>
                                <a:gd name="gd99" fmla="val 389"/>
                                <a:gd name="gd100" fmla="val 269"/>
                                <a:gd name="gd101" fmla="val 402"/>
                                <a:gd name="gd102" fmla="val 235"/>
                                <a:gd name="gd103" fmla="val 410"/>
                                <a:gd name="gd104" fmla="val 200"/>
                                <a:gd name="gd105" fmla="val 412"/>
                                <a:gd name="gd106" fmla="val 162"/>
                                <a:gd name="gd107" fmla="val 410"/>
                                <a:gd name="gd108" fmla="val 127"/>
                                <a:gd name="gd109" fmla="val 400"/>
                                <a:gd name="gd110" fmla="val 95"/>
                                <a:gd name="gd111" fmla="val 385"/>
                                <a:gd name="gd112" fmla="val 69"/>
                                <a:gd name="gd113" fmla="val 363"/>
                                <a:gd name="gd114" fmla="val 43"/>
                                <a:gd name="gd115" fmla="val 335"/>
                                <a:gd name="gd116" fmla="val 24"/>
                                <a:gd name="gd117" fmla="val 305"/>
                                <a:gd name="gd118" fmla="val 11"/>
                                <a:gd name="gd119" fmla="val 273"/>
                                <a:gd name="gd120" fmla="val 5"/>
                                <a:gd name="gd121" fmla="val 240"/>
                                <a:gd name="gd122" fmla="val 7"/>
                                <a:gd name="gd123" fmla="val 210"/>
                                <a:gd name="gd124" fmla="val 18"/>
                                <a:gd name="gd125" fmla="val 182"/>
                                <a:gd name="gd126" fmla="val 39"/>
                                <a:gd name="gd127" fmla="val 163"/>
                                <a:gd name="gd128" fmla="val 63"/>
                                <a:gd name="gd129" fmla="val 152"/>
                                <a:gd name="gd130" fmla="val 88"/>
                                <a:gd name="gd131" fmla="val 150"/>
                                <a:gd name="gd132" fmla="val 99"/>
                                <a:gd name="gd133" fmla="val 152"/>
                                <a:gd name="gd134" fmla="val 99"/>
                                <a:gd name="gd135" fmla="val 165"/>
                                <a:gd name="gd136" fmla="val 110"/>
                                <a:gd name="gd137" fmla="val 172"/>
                                <a:gd name="gd138" fmla="val 125"/>
                                <a:gd name="gd139" fmla="val 178"/>
                                <a:gd name="gd140" fmla="val 138"/>
                                <a:gd name="gd141" fmla="val 180"/>
                                <a:gd name="gd142" fmla="val 149"/>
                                <a:gd name="gd143" fmla="val 178"/>
                                <a:gd name="gd144" fmla="val 157"/>
                                <a:gd name="gd145" fmla="val 172"/>
                                <a:gd name="gd146" fmla="val 159"/>
                                <a:gd name="gd147" fmla="val 163"/>
                                <a:gd name="gd148" fmla="val 155"/>
                                <a:gd name="gd149" fmla="val 150"/>
                                <a:gd name="gd150" fmla="val 138"/>
                                <a:gd name="gd151" fmla="val 144"/>
                                <a:gd name="gd152" fmla="val 114"/>
                                <a:gd name="gd153" fmla="val 146"/>
                                <a:gd name="gd154" fmla="val 99"/>
                                <a:gd name="gd155" fmla="val 137"/>
                                <a:gd name="gd156" fmla="val 95"/>
                                <a:gd name="gd157" fmla="val 116"/>
                                <a:gd name="gd158" fmla="val 89"/>
                                <a:gd name="gd159" fmla="val 137"/>
                                <a:gd name="gd160" fmla="val 91"/>
                                <a:gd name="gd161" fmla="val 146"/>
                                <a:gd name="gd162" fmla="val 97"/>
                                <a:gd name="gd163" fmla="val 146"/>
                                <a:gd name="gd164" fmla="val 89"/>
                                <a:gd name="gd165" fmla="val 157"/>
                                <a:gd name="gd166" fmla="val 61"/>
                                <a:gd name="gd167" fmla="val 176"/>
                                <a:gd name="gd168" fmla="val 37"/>
                                <a:gd name="gd169" fmla="val 206"/>
                                <a:gd name="gd170" fmla="val 15"/>
                                <a:gd name="gd171" fmla="val 238"/>
                                <a:gd name="gd172" fmla="val 3"/>
                                <a:gd name="gd173" fmla="val 271"/>
                                <a:gd name="gd17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27" h="418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close/>
                                  <a:moveTo>
                                    <a:pt x="gd21" y="gd22"/>
                                  </a:move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"/>
                          <wps:cNvSpPr/>
                          <wps:spPr bwMode="auto">
                            <a:xfrm>
                              <a:off x="15026" y="10490"/>
                              <a:ext cx="852" cy="738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06"/>
                                <a:gd name="gd2" fmla="val 0"/>
                                <a:gd name="gd3" fmla="val 243"/>
                                <a:gd name="gd4" fmla="val 6"/>
                                <a:gd name="gd5" fmla="val 275"/>
                                <a:gd name="gd6" fmla="val 17"/>
                                <a:gd name="gd7" fmla="val 303"/>
                                <a:gd name="gd8" fmla="val 32"/>
                                <a:gd name="gd9" fmla="val 327"/>
                                <a:gd name="gd10" fmla="val 51"/>
                                <a:gd name="gd11" fmla="val 346"/>
                                <a:gd name="gd12" fmla="val 72"/>
                                <a:gd name="gd13" fmla="val 363"/>
                                <a:gd name="gd14" fmla="val 92"/>
                                <a:gd name="gd15" fmla="val 376"/>
                                <a:gd name="gd16" fmla="val 113"/>
                                <a:gd name="gd17" fmla="val 384"/>
                                <a:gd name="gd18" fmla="val 131"/>
                                <a:gd name="gd19" fmla="val 389"/>
                                <a:gd name="gd20" fmla="val 148"/>
                                <a:gd name="gd21" fmla="val 370"/>
                                <a:gd name="gd22" fmla="val 115"/>
                                <a:gd name="gd23" fmla="val 348"/>
                                <a:gd name="gd24" fmla="val 85"/>
                                <a:gd name="gd25" fmla="val 318"/>
                                <a:gd name="gd26" fmla="val 60"/>
                                <a:gd name="gd27" fmla="val 286"/>
                                <a:gd name="gd28" fmla="val 40"/>
                                <a:gd name="gd29" fmla="val 253"/>
                                <a:gd name="gd30" fmla="val 27"/>
                                <a:gd name="gd31" fmla="val 215"/>
                                <a:gd name="gd32" fmla="val 21"/>
                                <a:gd name="gd33" fmla="val 178"/>
                                <a:gd name="gd34" fmla="val 21"/>
                                <a:gd name="gd35" fmla="val 142"/>
                                <a:gd name="gd36" fmla="val 30"/>
                                <a:gd name="gd37" fmla="val 107"/>
                                <a:gd name="gd38" fmla="val 45"/>
                                <a:gd name="gd39" fmla="val 75"/>
                                <a:gd name="gd40" fmla="val 72"/>
                                <a:gd name="gd41" fmla="val 49"/>
                                <a:gd name="gd42" fmla="val 101"/>
                                <a:gd name="gd43" fmla="val 32"/>
                                <a:gd name="gd44" fmla="val 135"/>
                                <a:gd name="gd45" fmla="val 25"/>
                                <a:gd name="gd46" fmla="val 169"/>
                                <a:gd name="gd47" fmla="val 23"/>
                                <a:gd name="gd48" fmla="val 204"/>
                                <a:gd name="gd49" fmla="val 30"/>
                                <a:gd name="gd50" fmla="val 238"/>
                                <a:gd name="gd51" fmla="val 43"/>
                                <a:gd name="gd52" fmla="val 268"/>
                                <a:gd name="gd53" fmla="val 62"/>
                                <a:gd name="gd54" fmla="val 296"/>
                                <a:gd name="gd55" fmla="val 86"/>
                                <a:gd name="gd56" fmla="val 318"/>
                                <a:gd name="gd57" fmla="val 116"/>
                                <a:gd name="gd58" fmla="val 335"/>
                                <a:gd name="gd59" fmla="val 150"/>
                                <a:gd name="gd60" fmla="val 344"/>
                                <a:gd name="gd61" fmla="val 187"/>
                                <a:gd name="gd62" fmla="val 346"/>
                                <a:gd name="gd63" fmla="val 213"/>
                                <a:gd name="gd64" fmla="val 339"/>
                                <a:gd name="gd65" fmla="val 234"/>
                                <a:gd name="gd66" fmla="val 328"/>
                                <a:gd name="gd67" fmla="val 245"/>
                                <a:gd name="gd68" fmla="val 311"/>
                                <a:gd name="gd69" fmla="val 247"/>
                                <a:gd name="gd70" fmla="val 288"/>
                                <a:gd name="gd71" fmla="val 243"/>
                                <a:gd name="gd72" fmla="val 275"/>
                                <a:gd name="gd73" fmla="val 236"/>
                                <a:gd name="gd74" fmla="val 268"/>
                                <a:gd name="gd75" fmla="val 227"/>
                                <a:gd name="gd76" fmla="val 264"/>
                                <a:gd name="gd77" fmla="val 215"/>
                                <a:gd name="gd78" fmla="val 264"/>
                                <a:gd name="gd79" fmla="val 208"/>
                                <a:gd name="gd80" fmla="val 268"/>
                                <a:gd name="gd81" fmla="val 202"/>
                                <a:gd name="gd82" fmla="val 275"/>
                                <a:gd name="gd83" fmla="val 202"/>
                                <a:gd name="gd84" fmla="val 285"/>
                                <a:gd name="gd85" fmla="val 206"/>
                                <a:gd name="gd86" fmla="val 285"/>
                                <a:gd name="gd87" fmla="val 210"/>
                                <a:gd name="gd88" fmla="val 285"/>
                                <a:gd name="gd89" fmla="val 213"/>
                                <a:gd name="gd90" fmla="val 287"/>
                                <a:gd name="gd91" fmla="val 215"/>
                                <a:gd name="gd92" fmla="val 290"/>
                                <a:gd name="gd93" fmla="val 215"/>
                                <a:gd name="gd94" fmla="val 294"/>
                                <a:gd name="gd95" fmla="val 215"/>
                                <a:gd name="gd96" fmla="val 298"/>
                                <a:gd name="gd97" fmla="val 212"/>
                                <a:gd name="gd98" fmla="val 300"/>
                                <a:gd name="gd99" fmla="val 210"/>
                                <a:gd name="gd100" fmla="val 301"/>
                                <a:gd name="gd101" fmla="val 204"/>
                                <a:gd name="gd102" fmla="val 301"/>
                                <a:gd name="gd103" fmla="val 200"/>
                                <a:gd name="gd104" fmla="val 301"/>
                                <a:gd name="gd105" fmla="val 197"/>
                                <a:gd name="gd106" fmla="val 298"/>
                                <a:gd name="gd107" fmla="val 195"/>
                                <a:gd name="gd108" fmla="val 294"/>
                                <a:gd name="gd109" fmla="val 191"/>
                                <a:gd name="gd110" fmla="val 279"/>
                                <a:gd name="gd111" fmla="val 195"/>
                                <a:gd name="gd112" fmla="val 268"/>
                                <a:gd name="gd113" fmla="val 204"/>
                                <a:gd name="gd114" fmla="val 258"/>
                                <a:gd name="gd115" fmla="val 213"/>
                                <a:gd name="gd116" fmla="val 255"/>
                                <a:gd name="gd117" fmla="val 228"/>
                                <a:gd name="gd118" fmla="val 255"/>
                                <a:gd name="gd119" fmla="val 240"/>
                                <a:gd name="gd120" fmla="val 262"/>
                                <a:gd name="gd121" fmla="val 247"/>
                                <a:gd name="gd122" fmla="val 273"/>
                                <a:gd name="gd123" fmla="val 251"/>
                                <a:gd name="gd124" fmla="val 287"/>
                                <a:gd name="gd125" fmla="val 251"/>
                                <a:gd name="gd126" fmla="val 307"/>
                                <a:gd name="gd127" fmla="val 242"/>
                                <a:gd name="gd128" fmla="val 324"/>
                                <a:gd name="gd129" fmla="val 227"/>
                                <a:gd name="gd130" fmla="val 337"/>
                                <a:gd name="gd131" fmla="val 208"/>
                                <a:gd name="gd132" fmla="val 344"/>
                                <a:gd name="gd133" fmla="val 187"/>
                                <a:gd name="gd134" fmla="val 350"/>
                                <a:gd name="gd135" fmla="val 157"/>
                                <a:gd name="gd136" fmla="val 350"/>
                                <a:gd name="gd137" fmla="val 128"/>
                                <a:gd name="gd138" fmla="val 346"/>
                                <a:gd name="gd139" fmla="val 98"/>
                                <a:gd name="gd140" fmla="val 335"/>
                                <a:gd name="gd141" fmla="val 70"/>
                                <a:gd name="gd142" fmla="val 318"/>
                                <a:gd name="gd143" fmla="val 45"/>
                                <a:gd name="gd144" fmla="val 296"/>
                                <a:gd name="gd145" fmla="val 25"/>
                                <a:gd name="gd146" fmla="val 268"/>
                                <a:gd name="gd147" fmla="val 10"/>
                                <a:gd name="gd148" fmla="val 234"/>
                                <a:gd name="gd149" fmla="val 0"/>
                                <a:gd name="gd150" fmla="val 195"/>
                                <a:gd name="gd151" fmla="val 2"/>
                                <a:gd name="gd152" fmla="val 152"/>
                                <a:gd name="gd153" fmla="val 13"/>
                                <a:gd name="gd154" fmla="val 115"/>
                                <a:gd name="gd155" fmla="val 34"/>
                                <a:gd name="gd156" fmla="val 79"/>
                                <a:gd name="gd157" fmla="val 62"/>
                                <a:gd name="gd158" fmla="val 49"/>
                                <a:gd name="gd159" fmla="val 94"/>
                                <a:gd name="gd160" fmla="val 25"/>
                                <a:gd name="gd161" fmla="val 129"/>
                                <a:gd name="gd162" fmla="val 10"/>
                                <a:gd name="gd163" fmla="val 167"/>
                                <a:gd name="gd164" fmla="val 0"/>
                                <a:gd name="gd165" fmla="val 206"/>
                                <a:gd name="gd16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89" h="35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"/>
                          <wps:cNvSpPr/>
                          <wps:spPr bwMode="auto">
                            <a:xfrm>
                              <a:off x="14349" y="10725"/>
                              <a:ext cx="1239" cy="58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84"/>
                                <a:gd name="gd2" fmla="val 0"/>
                                <a:gd name="gd3" fmla="val 118"/>
                                <a:gd name="gd4" fmla="val 5"/>
                                <a:gd name="gd5" fmla="val 150"/>
                                <a:gd name="gd6" fmla="val 22"/>
                                <a:gd name="gd7" fmla="val 182"/>
                                <a:gd name="gd8" fmla="val 54"/>
                                <a:gd name="gd9" fmla="val 212"/>
                                <a:gd name="gd10" fmla="val 97"/>
                                <a:gd name="gd11" fmla="val 242"/>
                                <a:gd name="gd12" fmla="val 151"/>
                                <a:gd name="gd13" fmla="val 258"/>
                                <a:gd name="gd14" fmla="val 183"/>
                                <a:gd name="gd15" fmla="val 279"/>
                                <a:gd name="gd16" fmla="val 211"/>
                                <a:gd name="gd17" fmla="val 305"/>
                                <a:gd name="gd18" fmla="val 235"/>
                                <a:gd name="gd19" fmla="val 333"/>
                                <a:gd name="gd20" fmla="val 256"/>
                                <a:gd name="gd21" fmla="val 367"/>
                                <a:gd name="gd22" fmla="val 271"/>
                                <a:gd name="gd23" fmla="val 404"/>
                                <a:gd name="gd24" fmla="val 280"/>
                                <a:gd name="gd25" fmla="val 447"/>
                                <a:gd name="gd26" fmla="val 282"/>
                                <a:gd name="gd27" fmla="val 494"/>
                                <a:gd name="gd28" fmla="val 278"/>
                                <a:gd name="gd29" fmla="val 544"/>
                                <a:gd name="gd30" fmla="val 267"/>
                                <a:gd name="gd31" fmla="val 490"/>
                                <a:gd name="gd32" fmla="val 282"/>
                                <a:gd name="gd33" fmla="val 440"/>
                                <a:gd name="gd34" fmla="val 288"/>
                                <a:gd name="gd35" fmla="val 393"/>
                                <a:gd name="gd36" fmla="val 286"/>
                                <a:gd name="gd37" fmla="val 350"/>
                                <a:gd name="gd38" fmla="val 275"/>
                                <a:gd name="gd39" fmla="val 313"/>
                                <a:gd name="gd40" fmla="val 254"/>
                                <a:gd name="gd41" fmla="val 279"/>
                                <a:gd name="gd42" fmla="val 226"/>
                                <a:gd name="gd43" fmla="val 251"/>
                                <a:gd name="gd44" fmla="val 191"/>
                                <a:gd name="gd45" fmla="val 227"/>
                                <a:gd name="gd46" fmla="val 149"/>
                                <a:gd name="gd47" fmla="val 206"/>
                                <a:gd name="gd48" fmla="val 110"/>
                                <a:gd name="gd49" fmla="val 184"/>
                                <a:gd name="gd50" fmla="val 76"/>
                                <a:gd name="gd51" fmla="val 159"/>
                                <a:gd name="gd52" fmla="val 47"/>
                                <a:gd name="gd53" fmla="val 133"/>
                                <a:gd name="gd54" fmla="val 26"/>
                                <a:gd name="gd55" fmla="val 105"/>
                                <a:gd name="gd56" fmla="val 13"/>
                                <a:gd name="gd57" fmla="val 77"/>
                                <a:gd name="gd58" fmla="val 9"/>
                                <a:gd name="gd59" fmla="val 47"/>
                                <a:gd name="gd60" fmla="val 15"/>
                                <a:gd name="gd61" fmla="val 27"/>
                                <a:gd name="gd62" fmla="val 30"/>
                                <a:gd name="gd63" fmla="val 13"/>
                                <a:gd name="gd64" fmla="val 48"/>
                                <a:gd name="gd65" fmla="val 6"/>
                                <a:gd name="gd66" fmla="val 69"/>
                                <a:gd name="gd67" fmla="val 4"/>
                                <a:gd name="gd68" fmla="val 90"/>
                                <a:gd name="gd69" fmla="val 10"/>
                                <a:gd name="gd70" fmla="val 110"/>
                                <a:gd name="gd71" fmla="val 21"/>
                                <a:gd name="gd72" fmla="val 125"/>
                                <a:gd name="gd73" fmla="val 36"/>
                                <a:gd name="gd74" fmla="val 134"/>
                                <a:gd name="gd75" fmla="val 53"/>
                                <a:gd name="gd76" fmla="val 138"/>
                                <a:gd name="gd77" fmla="val 70"/>
                                <a:gd name="gd78" fmla="val 134"/>
                                <a:gd name="gd79" fmla="val 83"/>
                                <a:gd name="gd80" fmla="val 127"/>
                                <a:gd name="gd81" fmla="val 94"/>
                                <a:gd name="gd82" fmla="val 114"/>
                                <a:gd name="gd83" fmla="val 98"/>
                                <a:gd name="gd84" fmla="val 99"/>
                                <a:gd name="gd85" fmla="val 96"/>
                                <a:gd name="gd86" fmla="val 84"/>
                                <a:gd name="gd87" fmla="val 86"/>
                                <a:gd name="gd88" fmla="val 71"/>
                                <a:gd name="gd89" fmla="val 75"/>
                                <a:gd name="gd90" fmla="val 67"/>
                                <a:gd name="gd91" fmla="val 64"/>
                                <a:gd name="gd92" fmla="val 69"/>
                                <a:gd name="gd93" fmla="val 55"/>
                                <a:gd name="gd94" fmla="val 75"/>
                                <a:gd name="gd95" fmla="val 53"/>
                                <a:gd name="gd96" fmla="val 86"/>
                                <a:gd name="gd97" fmla="val 53"/>
                                <a:gd name="gd98" fmla="val 91"/>
                                <a:gd name="gd99" fmla="val 55"/>
                                <a:gd name="gd100" fmla="val 93"/>
                                <a:gd name="gd101" fmla="val 56"/>
                                <a:gd name="gd102" fmla="val 95"/>
                                <a:gd name="gd103" fmla="val 58"/>
                                <a:gd name="gd104" fmla="val 95"/>
                                <a:gd name="gd105" fmla="val 62"/>
                                <a:gd name="gd106" fmla="val 93"/>
                                <a:gd name="gd107" fmla="val 64"/>
                                <a:gd name="gd108" fmla="val 91"/>
                                <a:gd name="gd109" fmla="val 68"/>
                                <a:gd name="gd110" fmla="val 90"/>
                                <a:gd name="gd111" fmla="val 70"/>
                                <a:gd name="gd112" fmla="val 90"/>
                                <a:gd name="gd113" fmla="val 73"/>
                                <a:gd name="gd114" fmla="val 88"/>
                                <a:gd name="gd115" fmla="val 75"/>
                                <a:gd name="gd116" fmla="val 88"/>
                                <a:gd name="gd117" fmla="val 75"/>
                                <a:gd name="gd118" fmla="val 88"/>
                                <a:gd name="gd119" fmla="val 77"/>
                                <a:gd name="gd120" fmla="val 93"/>
                                <a:gd name="gd121" fmla="val 75"/>
                                <a:gd name="gd122" fmla="val 99"/>
                                <a:gd name="gd123" fmla="val 73"/>
                                <a:gd name="gd124" fmla="val 103"/>
                                <a:gd name="gd125" fmla="val 70"/>
                                <a:gd name="gd126" fmla="val 105"/>
                                <a:gd name="gd127" fmla="val 64"/>
                                <a:gd name="gd128" fmla="val 105"/>
                                <a:gd name="gd129" fmla="val 58"/>
                                <a:gd name="gd130" fmla="val 105"/>
                                <a:gd name="gd131" fmla="val 55"/>
                                <a:gd name="gd132" fmla="val 103"/>
                                <a:gd name="gd133" fmla="val 51"/>
                                <a:gd name="gd134" fmla="val 99"/>
                                <a:gd name="gd135" fmla="val 47"/>
                                <a:gd name="gd136" fmla="val 93"/>
                                <a:gd name="gd137" fmla="val 45"/>
                                <a:gd name="gd138" fmla="val 80"/>
                                <a:gd name="gd139" fmla="val 51"/>
                                <a:gd name="gd140" fmla="val 69"/>
                                <a:gd name="gd141" fmla="val 60"/>
                                <a:gd name="gd142" fmla="val 60"/>
                                <a:gd name="gd143" fmla="val 73"/>
                                <a:gd name="gd144" fmla="val 56"/>
                                <a:gd name="gd145" fmla="val 86"/>
                                <a:gd name="gd146" fmla="val 56"/>
                                <a:gd name="gd147" fmla="val 99"/>
                                <a:gd name="gd148" fmla="val 63"/>
                                <a:gd name="gd149" fmla="val 109"/>
                                <a:gd name="gd150" fmla="val 78"/>
                                <a:gd name="gd151" fmla="val 114"/>
                                <a:gd name="gd152" fmla="val 97"/>
                                <a:gd name="gd153" fmla="val 109"/>
                                <a:gd name="gd154" fmla="val 116"/>
                                <a:gd name="gd155" fmla="val 98"/>
                                <a:gd name="gd156" fmla="val 131"/>
                                <a:gd name="gd157" fmla="val 81"/>
                                <a:gd name="gd158" fmla="val 142"/>
                                <a:gd name="gd159" fmla="val 60"/>
                                <a:gd name="gd160" fmla="val 146"/>
                                <a:gd name="gd161" fmla="val 38"/>
                                <a:gd name="gd162" fmla="val 140"/>
                                <a:gd name="gd163" fmla="val 17"/>
                                <a:gd name="gd164" fmla="val 127"/>
                                <a:gd name="gd165" fmla="val 8"/>
                                <a:gd name="gd166" fmla="val 114"/>
                                <a:gd name="gd167" fmla="val 0"/>
                                <a:gd name="gd168" fmla="val 97"/>
                                <a:gd name="gd169" fmla="val 0"/>
                                <a:gd name="gd170" fmla="val 76"/>
                                <a:gd name="gd171" fmla="val 2"/>
                                <a:gd name="gd172" fmla="val 58"/>
                                <a:gd name="gd173" fmla="val 12"/>
                                <a:gd name="gd174" fmla="val 39"/>
                                <a:gd name="gd175" fmla="val 28"/>
                                <a:gd name="gd176" fmla="val 22"/>
                                <a:gd name="gd177" fmla="val 51"/>
                                <a:gd name="gd178" fmla="val 9"/>
                                <a:gd name="gd179" fmla="val 84"/>
                                <a:gd name="gd180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544" h="288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"/>
                          <wps:cNvSpPr/>
                          <wps:spPr bwMode="auto">
                            <a:xfrm>
                              <a:off x="14704" y="11315"/>
                              <a:ext cx="792" cy="25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83"/>
                                <a:gd name="gd2" fmla="val 52"/>
                                <a:gd name="gd3" fmla="val 101"/>
                                <a:gd name="gd4" fmla="val 54"/>
                                <a:gd name="gd5" fmla="val 120"/>
                                <a:gd name="gd6" fmla="val 64"/>
                                <a:gd name="gd7" fmla="val 133"/>
                                <a:gd name="gd8" fmla="val 79"/>
                                <a:gd name="gd9" fmla="val 137"/>
                                <a:gd name="gd10" fmla="val 95"/>
                                <a:gd name="gd11" fmla="val 135"/>
                                <a:gd name="gd12" fmla="val 114"/>
                                <a:gd name="gd13" fmla="val 126"/>
                                <a:gd name="gd14" fmla="val 133"/>
                                <a:gd name="gd15" fmla="val 109"/>
                                <a:gd name="gd16" fmla="val 146"/>
                                <a:gd name="gd17" fmla="val 88"/>
                                <a:gd name="gd18" fmla="val 153"/>
                                <a:gd name="gd19" fmla="val 70"/>
                                <a:gd name="gd20" fmla="val 153"/>
                                <a:gd name="gd21" fmla="val 51"/>
                                <a:gd name="gd22" fmla="val 146"/>
                                <a:gd name="gd23" fmla="val 36"/>
                                <a:gd name="gd24" fmla="val 135"/>
                                <a:gd name="gd25" fmla="val 34"/>
                                <a:gd name="gd26" fmla="val 135"/>
                                <a:gd name="gd27" fmla="val 53"/>
                                <a:gd name="gd28" fmla="val 144"/>
                                <a:gd name="gd29" fmla="val 73"/>
                                <a:gd name="gd30" fmla="val 148"/>
                                <a:gd name="gd31" fmla="val 94"/>
                                <a:gd name="gd32" fmla="val 146"/>
                                <a:gd name="gd33" fmla="val 111"/>
                                <a:gd name="gd34" fmla="val 136"/>
                                <a:gd name="gd35" fmla="val 124"/>
                                <a:gd name="gd36" fmla="val 122"/>
                                <a:gd name="gd37" fmla="val 131"/>
                                <a:gd name="gd38" fmla="val 107"/>
                                <a:gd name="gd39" fmla="val 131"/>
                                <a:gd name="gd40" fmla="val 88"/>
                                <a:gd name="gd41" fmla="val 124"/>
                                <a:gd name="gd42" fmla="val 73"/>
                                <a:gd name="gd43" fmla="val 111"/>
                                <a:gd name="gd44" fmla="val 60"/>
                                <a:gd name="gd45" fmla="val 92"/>
                                <a:gd name="gd46" fmla="val 54"/>
                                <a:gd name="gd47" fmla="val 77"/>
                                <a:gd name="gd48" fmla="val 54"/>
                                <a:gd name="gd49" fmla="val 64"/>
                                <a:gd name="gd50" fmla="val 62"/>
                                <a:gd name="gd51" fmla="val 57"/>
                                <a:gd name="gd52" fmla="val 71"/>
                                <a:gd name="gd53" fmla="val 55"/>
                                <a:gd name="gd54" fmla="val 84"/>
                                <a:gd name="gd55" fmla="val 58"/>
                                <a:gd name="gd56" fmla="val 93"/>
                                <a:gd name="gd57" fmla="val 68"/>
                                <a:gd name="gd58" fmla="val 103"/>
                                <a:gd name="gd59" fmla="val 75"/>
                                <a:gd name="gd60" fmla="val 105"/>
                                <a:gd name="gd61" fmla="val 81"/>
                                <a:gd name="gd62" fmla="val 105"/>
                                <a:gd name="gd63" fmla="val 86"/>
                                <a:gd name="gd64" fmla="val 103"/>
                                <a:gd name="gd65" fmla="val 90"/>
                                <a:gd name="gd66" fmla="val 99"/>
                                <a:gd name="gd67" fmla="val 92"/>
                                <a:gd name="gd68" fmla="val 93"/>
                                <a:gd name="gd69" fmla="val 94"/>
                                <a:gd name="gd70" fmla="val 88"/>
                                <a:gd name="gd71" fmla="val 90"/>
                                <a:gd name="gd72" fmla="val 80"/>
                                <a:gd name="gd73" fmla="val 88"/>
                                <a:gd name="gd74" fmla="val 79"/>
                                <a:gd name="gd75" fmla="val 86"/>
                                <a:gd name="gd76" fmla="val 79"/>
                                <a:gd name="gd77" fmla="val 83"/>
                                <a:gd name="gd78" fmla="val 79"/>
                                <a:gd name="gd79" fmla="val 79"/>
                                <a:gd name="gd80" fmla="val 80"/>
                                <a:gd name="gd81" fmla="val 75"/>
                                <a:gd name="gd82" fmla="val 82"/>
                                <a:gd name="gd83" fmla="val 71"/>
                                <a:gd name="gd84" fmla="val 82"/>
                                <a:gd name="gd85" fmla="val 70"/>
                                <a:gd name="gd86" fmla="val 80"/>
                                <a:gd name="gd87" fmla="val 68"/>
                                <a:gd name="gd88" fmla="val 79"/>
                                <a:gd name="gd89" fmla="val 70"/>
                                <a:gd name="gd90" fmla="val 75"/>
                                <a:gd name="gd91" fmla="val 71"/>
                                <a:gd name="gd92" fmla="val 73"/>
                                <a:gd name="gd93" fmla="val 75"/>
                                <a:gd name="gd94" fmla="val 71"/>
                                <a:gd name="gd95" fmla="val 86"/>
                                <a:gd name="gd96" fmla="val 73"/>
                                <a:gd name="gd97" fmla="val 94"/>
                                <a:gd name="gd98" fmla="val 79"/>
                                <a:gd name="gd99" fmla="val 98"/>
                                <a:gd name="gd100" fmla="val 86"/>
                                <a:gd name="gd101" fmla="val 98"/>
                                <a:gd name="gd102" fmla="val 95"/>
                                <a:gd name="gd103" fmla="val 92"/>
                                <a:gd name="gd104" fmla="val 105"/>
                                <a:gd name="gd105" fmla="val 83"/>
                                <a:gd name="gd106" fmla="val 108"/>
                                <a:gd name="gd107" fmla="val 71"/>
                                <a:gd name="gd108" fmla="val 108"/>
                                <a:gd name="gd109" fmla="val 58"/>
                                <a:gd name="gd110" fmla="val 103"/>
                                <a:gd name="gd111" fmla="val 53"/>
                                <a:gd name="gd112" fmla="val 92"/>
                                <a:gd name="gd113" fmla="val 53"/>
                                <a:gd name="gd114" fmla="val 80"/>
                                <a:gd name="gd115" fmla="val 57"/>
                                <a:gd name="gd116" fmla="val 67"/>
                                <a:gd name="gd117" fmla="val 68"/>
                                <a:gd name="gd118" fmla="val 58"/>
                                <a:gd name="gd119" fmla="val 83"/>
                                <a:gd name="gd120" fmla="val 52"/>
                                <a:gd name="gd121" fmla="val 73"/>
                                <a:gd name="gd122" fmla="val 0"/>
                                <a:gd name="gd123" fmla="val 98"/>
                                <a:gd name="gd124" fmla="val 2"/>
                                <a:gd name="gd125" fmla="val 120"/>
                                <a:gd name="gd126" fmla="val 9"/>
                                <a:gd name="gd127" fmla="val 144"/>
                                <a:gd name="gd128" fmla="val 19"/>
                                <a:gd name="gd129" fmla="val 169"/>
                                <a:gd name="gd130" fmla="val 32"/>
                                <a:gd name="gd131" fmla="val 195"/>
                                <a:gd name="gd132" fmla="val 45"/>
                                <a:gd name="gd133" fmla="val 223"/>
                                <a:gd name="gd134" fmla="val 56"/>
                                <a:gd name="gd135" fmla="val 255"/>
                                <a:gd name="gd136" fmla="val 64"/>
                                <a:gd name="gd137" fmla="val 288"/>
                                <a:gd name="gd138" fmla="val 65"/>
                                <a:gd name="gd139" fmla="val 324"/>
                                <a:gd name="gd140" fmla="val 62"/>
                                <a:gd name="gd141" fmla="val 365"/>
                                <a:gd name="gd142" fmla="val 49"/>
                                <a:gd name="gd143" fmla="val 331"/>
                                <a:gd name="gd144" fmla="val 64"/>
                                <a:gd name="gd145" fmla="val 299"/>
                                <a:gd name="gd146" fmla="val 71"/>
                                <a:gd name="gd147" fmla="val 270"/>
                                <a:gd name="gd148" fmla="val 71"/>
                                <a:gd name="gd149" fmla="val 243"/>
                                <a:gd name="gd150" fmla="val 67"/>
                                <a:gd name="gd151" fmla="val 219"/>
                                <a:gd name="gd152" fmla="val 58"/>
                                <a:gd name="gd153" fmla="val 195"/>
                                <a:gd name="gd154" fmla="val 49"/>
                                <a:gd name="gd155" fmla="val 172"/>
                                <a:gd name="gd156" fmla="val 36"/>
                                <a:gd name="gd157" fmla="val 152"/>
                                <a:gd name="gd158" fmla="val 24"/>
                                <a:gd name="gd159" fmla="val 129"/>
                                <a:gd name="gd160" fmla="val 15"/>
                                <a:gd name="gd161" fmla="val 107"/>
                                <a:gd name="gd162" fmla="val 9"/>
                                <a:gd name="gd163" fmla="val 85"/>
                                <a:gd name="gd164" fmla="val 9"/>
                                <a:gd name="gd165" fmla="val 58"/>
                                <a:gd name="gd166" fmla="val 15"/>
                                <a:gd name="gd167" fmla="val 36"/>
                                <a:gd name="gd168" fmla="val 28"/>
                                <a:gd name="gd169" fmla="val 23"/>
                                <a:gd name="gd170" fmla="val 43"/>
                                <a:gd name="gd171" fmla="val 14"/>
                                <a:gd name="gd172" fmla="val 62"/>
                                <a:gd name="gd173" fmla="val 10"/>
                                <a:gd name="gd174" fmla="val 80"/>
                                <a:gd name="gd175" fmla="val 12"/>
                                <a:gd name="gd176" fmla="val 97"/>
                                <a:gd name="gd177" fmla="val 15"/>
                                <a:gd name="gd178" fmla="val 110"/>
                                <a:gd name="gd179" fmla="val 25"/>
                                <a:gd name="gd180" fmla="val 123"/>
                                <a:gd name="gd181" fmla="val 34"/>
                                <a:gd name="gd182" fmla="val 135"/>
                                <a:gd name="gd183" fmla="val 34"/>
                                <a:gd name="gd184" fmla="val 135"/>
                                <a:gd name="gd185" fmla="val 17"/>
                                <a:gd name="gd186" fmla="val 120"/>
                                <a:gd name="gd187" fmla="val 6"/>
                                <a:gd name="gd188" fmla="val 103"/>
                                <a:gd name="gd189" fmla="val 2"/>
                                <a:gd name="gd190" fmla="val 86"/>
                                <a:gd name="gd191" fmla="val 0"/>
                                <a:gd name="gd192" fmla="val 69"/>
                                <a:gd name="gd193" fmla="val 4"/>
                                <a:gd name="gd194" fmla="val 50"/>
                                <a:gd name="gd195" fmla="val 14"/>
                                <a:gd name="gd196" fmla="val 34"/>
                                <a:gd name="gd197" fmla="val 28"/>
                                <a:gd name="gd198" fmla="val 17"/>
                                <a:gd name="gd199" fmla="val 49"/>
                                <a:gd name="gd200" fmla="val 6"/>
                                <a:gd name="gd201" fmla="val 73"/>
                                <a:gd name="gd20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65" h="153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close/>
                                  <a:moveTo>
                                    <a:pt x="gd121" y="gd122"/>
                                  </a:move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"/>
                          <wps:cNvSpPr/>
                          <wps:spPr bwMode="auto">
                            <a:xfrm>
                              <a:off x="1827" y="11590"/>
                              <a:ext cx="13109" cy="0"/>
                            </a:xfrm>
                            <a:prstGeom prst="rect">
                              <a:avLst/>
                            </a:pr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"/>
                          <wps:cNvSpPr/>
                          <wps:spPr bwMode="auto">
                            <a:xfrm>
                              <a:off x="888" y="9752"/>
                              <a:ext cx="632" cy="108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94"/>
                                <a:gd name="gd2" fmla="val 58"/>
                                <a:gd name="gd3" fmla="val 168"/>
                                <a:gd name="gd4" fmla="val 58"/>
                                <a:gd name="gd5" fmla="val 140"/>
                                <a:gd name="gd6" fmla="val 66"/>
                                <a:gd name="gd7" fmla="val 112"/>
                                <a:gd name="gd8" fmla="val 79"/>
                                <a:gd name="gd9" fmla="val 86"/>
                                <a:gd name="gd10" fmla="val 100"/>
                                <a:gd name="gd11" fmla="val 67"/>
                                <a:gd name="gd12" fmla="val 126"/>
                                <a:gd name="gd13" fmla="val 56"/>
                                <a:gd name="gd14" fmla="val 156"/>
                                <a:gd name="gd15" fmla="val 52"/>
                                <a:gd name="gd16" fmla="val 189"/>
                                <a:gd name="gd17" fmla="val 56"/>
                                <a:gd name="gd18" fmla="val 225"/>
                                <a:gd name="gd19" fmla="val 60"/>
                                <a:gd name="gd20" fmla="val 245"/>
                                <a:gd name="gd21" fmla="val 67"/>
                                <a:gd name="gd22" fmla="val 268"/>
                                <a:gd name="gd23" fmla="val 71"/>
                                <a:gd name="gd24" fmla="val 273"/>
                                <a:gd name="gd25" fmla="val 93"/>
                                <a:gd name="gd26" fmla="val 247"/>
                                <a:gd name="gd27" fmla="val 121"/>
                                <a:gd name="gd28" fmla="val 223"/>
                                <a:gd name="gd29" fmla="val 148"/>
                                <a:gd name="gd30" fmla="val 200"/>
                                <a:gd name="gd31" fmla="val 178"/>
                                <a:gd name="gd32" fmla="val 180"/>
                                <a:gd name="gd33" fmla="val 206"/>
                                <a:gd name="gd34" fmla="val 161"/>
                                <a:gd name="gd35" fmla="val 239"/>
                                <a:gd name="gd36" fmla="val 137"/>
                                <a:gd name="gd37" fmla="val 264"/>
                                <a:gd name="gd38" fmla="val 114"/>
                                <a:gd name="gd39" fmla="val 254"/>
                                <a:gd name="gd40" fmla="val 96"/>
                                <a:gd name="gd41" fmla="val 239"/>
                                <a:gd name="gd42" fmla="val 77"/>
                                <a:gd name="gd43" fmla="val 219"/>
                                <a:gd name="gd44" fmla="val 66"/>
                                <a:gd name="gd45" fmla="val 194"/>
                                <a:gd name="gd46" fmla="val 58"/>
                                <a:gd name="gd47" fmla="val 254"/>
                                <a:gd name="gd48" fmla="val 0"/>
                                <a:gd name="gd49" fmla="val 271"/>
                                <a:gd name="gd50" fmla="val 2"/>
                                <a:gd name="gd51" fmla="val 284"/>
                                <a:gd name="gd52" fmla="val 10"/>
                                <a:gd name="gd53" fmla="val 293"/>
                                <a:gd name="gd54" fmla="val 21"/>
                                <a:gd name="gd55" fmla="val 299"/>
                                <a:gd name="gd56" fmla="val 36"/>
                                <a:gd name="gd57" fmla="val 301"/>
                                <a:gd name="gd58" fmla="val 62"/>
                                <a:gd name="gd59" fmla="val 293"/>
                                <a:gd name="gd60" fmla="val 88"/>
                                <a:gd name="gd61" fmla="val 277"/>
                                <a:gd name="gd62" fmla="val 116"/>
                                <a:gd name="gd63" fmla="val 269"/>
                                <a:gd name="gd64" fmla="val 124"/>
                                <a:gd name="gd65" fmla="val 271"/>
                                <a:gd name="gd66" fmla="val 141"/>
                                <a:gd name="gd67" fmla="val 269"/>
                                <a:gd name="gd68" fmla="val 157"/>
                                <a:gd name="gd69" fmla="val 264"/>
                                <a:gd name="gd70" fmla="val 172"/>
                                <a:gd name="gd71" fmla="val 252"/>
                                <a:gd name="gd72" fmla="val 187"/>
                                <a:gd name="gd73" fmla="val 237"/>
                                <a:gd name="gd74" fmla="val 199"/>
                                <a:gd name="gd75" fmla="val 215"/>
                                <a:gd name="gd76" fmla="val 204"/>
                                <a:gd name="gd77" fmla="val 213"/>
                                <a:gd name="gd78" fmla="val 204"/>
                                <a:gd name="gd79" fmla="val 211"/>
                                <a:gd name="gd80" fmla="val 204"/>
                                <a:gd name="gd81" fmla="val 211"/>
                                <a:gd name="gd82" fmla="val 202"/>
                                <a:gd name="gd83" fmla="val 213"/>
                                <a:gd name="gd84" fmla="val 202"/>
                                <a:gd name="gd85" fmla="val 236"/>
                                <a:gd name="gd86" fmla="val 195"/>
                                <a:gd name="gd87" fmla="val 252"/>
                                <a:gd name="gd88" fmla="val 184"/>
                                <a:gd name="gd89" fmla="val 264"/>
                                <a:gd name="gd90" fmla="val 165"/>
                                <a:gd name="gd91" fmla="val 269"/>
                                <a:gd name="gd92" fmla="val 144"/>
                                <a:gd name="gd93" fmla="val 267"/>
                                <a:gd name="gd94" fmla="val 128"/>
                                <a:gd name="gd95" fmla="val 250"/>
                                <a:gd name="gd96" fmla="val 144"/>
                                <a:gd name="gd97" fmla="val 211"/>
                                <a:gd name="gd98" fmla="val 174"/>
                                <a:gd name="gd99" fmla="val 185"/>
                                <a:gd name="gd100" fmla="val 189"/>
                                <a:gd name="gd101" fmla="val 159"/>
                                <a:gd name="gd102" fmla="val 206"/>
                                <a:gd name="gd103" fmla="val 133"/>
                                <a:gd name="gd104" fmla="val 225"/>
                                <a:gd name="gd105" fmla="val 108"/>
                                <a:gd name="gd106" fmla="val 245"/>
                                <a:gd name="gd107" fmla="val 84"/>
                                <a:gd name="gd108" fmla="val 268"/>
                                <a:gd name="gd109" fmla="val 73"/>
                                <a:gd name="gd110" fmla="val 281"/>
                                <a:gd name="gd111" fmla="val 75"/>
                                <a:gd name="gd112" fmla="val 287"/>
                                <a:gd name="gd113" fmla="val 80"/>
                                <a:gd name="gd114" fmla="val 300"/>
                                <a:gd name="gd115" fmla="val 73"/>
                                <a:gd name="gd116" fmla="val 287"/>
                                <a:gd name="gd117" fmla="val 71"/>
                                <a:gd name="gd118" fmla="val 283"/>
                                <a:gd name="gd119" fmla="val 64"/>
                                <a:gd name="gd120" fmla="val 292"/>
                                <a:gd name="gd121" fmla="val 43"/>
                                <a:gd name="gd122" fmla="val 322"/>
                                <a:gd name="gd123" fmla="val 26"/>
                                <a:gd name="gd124" fmla="val 356"/>
                                <a:gd name="gd125" fmla="val 13"/>
                                <a:gd name="gd126" fmla="val 395"/>
                                <a:gd name="gd127" fmla="val 4"/>
                                <a:gd name="gd128" fmla="val 442"/>
                                <a:gd name="gd129" fmla="val 0"/>
                                <a:gd name="gd130" fmla="val 492"/>
                                <a:gd name="gd131" fmla="val 4"/>
                                <a:gd name="gd132" fmla="val 436"/>
                                <a:gd name="gd133" fmla="val 13"/>
                                <a:gd name="gd134" fmla="val 387"/>
                                <a:gd name="gd135" fmla="val 28"/>
                                <a:gd name="gd136" fmla="val 344"/>
                                <a:gd name="gd137" fmla="val 47"/>
                                <a:gd name="gd138" fmla="val 307"/>
                                <a:gd name="gd139" fmla="val 69"/>
                                <a:gd name="gd140" fmla="val 275"/>
                                <a:gd name="gd141" fmla="val 65"/>
                                <a:gd name="gd142" fmla="val 266"/>
                                <a:gd name="gd143" fmla="val 56"/>
                                <a:gd name="gd144" fmla="val 244"/>
                                <a:gd name="gd145" fmla="val 50"/>
                                <a:gd name="gd146" fmla="val 221"/>
                                <a:gd name="gd147" fmla="val 45"/>
                                <a:gd name="gd148" fmla="val 193"/>
                                <a:gd name="gd149" fmla="val 45"/>
                                <a:gd name="gd150" fmla="val 163"/>
                                <a:gd name="gd151" fmla="val 50"/>
                                <a:gd name="gd152" fmla="val 137"/>
                                <a:gd name="gd153" fmla="val 60"/>
                                <a:gd name="gd154" fmla="val 111"/>
                                <a:gd name="gd155" fmla="val 77"/>
                                <a:gd name="gd156" fmla="val 88"/>
                                <a:gd name="gd157" fmla="val 99"/>
                                <a:gd name="gd158" fmla="val 70"/>
                                <a:gd name="gd159" fmla="val 133"/>
                                <a:gd name="gd160" fmla="val 53"/>
                                <a:gd name="gd161" fmla="val 164"/>
                                <a:gd name="gd162" fmla="val 47"/>
                                <a:gd name="gd163" fmla="val 194"/>
                                <a:gd name="gd164" fmla="val 51"/>
                                <a:gd name="gd165" fmla="val 221"/>
                                <a:gd name="gd166" fmla="val 60"/>
                                <a:gd name="gd167" fmla="val 243"/>
                                <a:gd name="gd168" fmla="val 75"/>
                                <a:gd name="gd169" fmla="val 258"/>
                                <a:gd name="gd170" fmla="val 92"/>
                                <a:gd name="gd171" fmla="val 265"/>
                                <a:gd name="gd172" fmla="val 107"/>
                                <a:gd name="gd173" fmla="val 265"/>
                                <a:gd name="gd174" fmla="val 111"/>
                                <a:gd name="gd175" fmla="val 282"/>
                                <a:gd name="gd176" fmla="val 94"/>
                                <a:gd name="gd177" fmla="val 292"/>
                                <a:gd name="gd178" fmla="val 73"/>
                                <a:gd name="gd179" fmla="val 297"/>
                                <a:gd name="gd180" fmla="val 55"/>
                                <a:gd name="gd181" fmla="val 297"/>
                                <a:gd name="gd182" fmla="val 38"/>
                                <a:gd name="gd183" fmla="val 292"/>
                                <a:gd name="gd184" fmla="val 25"/>
                                <a:gd name="gd185" fmla="val 284"/>
                                <a:gd name="gd186" fmla="val 12"/>
                                <a:gd name="gd187" fmla="val 271"/>
                                <a:gd name="gd188" fmla="val 4"/>
                                <a:gd name="gd189" fmla="val 256"/>
                                <a:gd name="gd190" fmla="val 4"/>
                                <a:gd name="gd191" fmla="val 239"/>
                                <a:gd name="gd192" fmla="val 12"/>
                                <a:gd name="gd193" fmla="val 236"/>
                                <a:gd name="gd194" fmla="val 14"/>
                                <a:gd name="gd195" fmla="val 234"/>
                                <a:gd name="gd196" fmla="val 15"/>
                                <a:gd name="gd197" fmla="val 234"/>
                                <a:gd name="gd198" fmla="val 15"/>
                                <a:gd name="gd199" fmla="val 234"/>
                                <a:gd name="gd200" fmla="val 14"/>
                                <a:gd name="gd201" fmla="val 237"/>
                                <a:gd name="gd202" fmla="val 10"/>
                                <a:gd name="gd203" fmla="val 254"/>
                                <a:gd name="gd2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01" h="492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close/>
                                  <a:moveTo>
                                    <a:pt x="gd47" y="gd48"/>
                                  </a:move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"/>
                          <wps:cNvSpPr/>
                          <wps:spPr bwMode="auto">
                            <a:xfrm>
                              <a:off x="1015" y="10625"/>
                              <a:ext cx="950" cy="904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77"/>
                                <a:gd name="gd2" fmla="val 103"/>
                                <a:gd name="gd3" fmla="val 273"/>
                                <a:gd name="gd4" fmla="val 104"/>
                                <a:gd name="gd5" fmla="val 262"/>
                                <a:gd name="gd6" fmla="val 117"/>
                                <a:gd name="gd7" fmla="val 256"/>
                                <a:gd name="gd8" fmla="val 132"/>
                                <a:gd name="gd9" fmla="val 254"/>
                                <a:gd name="gd10" fmla="val 142"/>
                                <a:gd name="gd11" fmla="val 254"/>
                                <a:gd name="gd12" fmla="val 149"/>
                                <a:gd name="gd13" fmla="val 260"/>
                                <a:gd name="gd14" fmla="val 147"/>
                                <a:gd name="gd15" fmla="val 273"/>
                                <a:gd name="gd16" fmla="val 132"/>
                                <a:gd name="gd17" fmla="val 279"/>
                                <a:gd name="gd18" fmla="val 112"/>
                                <a:gd name="gd19" fmla="val 277"/>
                                <a:gd name="gd20" fmla="val 103"/>
                                <a:gd name="gd21" fmla="val 157"/>
                                <a:gd name="gd22" fmla="val 0"/>
                                <a:gd name="gd23" fmla="val 191"/>
                                <a:gd name="gd24" fmla="val 3"/>
                                <a:gd name="gd25" fmla="val 223"/>
                                <a:gd name="gd26" fmla="val 15"/>
                                <a:gd name="gd27" fmla="val 251"/>
                                <a:gd name="gd28" fmla="val 37"/>
                                <a:gd name="gd29" fmla="val 271"/>
                                <a:gd name="gd30" fmla="val 61"/>
                                <a:gd name="gd31" fmla="val 281"/>
                                <a:gd name="gd32" fmla="val 89"/>
                                <a:gd name="gd33" fmla="val 282"/>
                                <a:gd name="gd34" fmla="val 97"/>
                                <a:gd name="gd35" fmla="val 292"/>
                                <a:gd name="gd36" fmla="val 91"/>
                                <a:gd name="gd37" fmla="val 312"/>
                                <a:gd name="gd38" fmla="val 89"/>
                                <a:gd name="gd39" fmla="val 290"/>
                                <a:gd name="gd40" fmla="val 95"/>
                                <a:gd name="gd41" fmla="val 282"/>
                                <a:gd name="gd42" fmla="val 99"/>
                                <a:gd name="gd43" fmla="val 282"/>
                                <a:gd name="gd44" fmla="val 114"/>
                                <a:gd name="gd45" fmla="val 277"/>
                                <a:gd name="gd46" fmla="val 138"/>
                                <a:gd name="gd47" fmla="val 266"/>
                                <a:gd name="gd48" fmla="val 155"/>
                                <a:gd name="gd49" fmla="val 256"/>
                                <a:gd name="gd50" fmla="val 159"/>
                                <a:gd name="gd51" fmla="val 251"/>
                                <a:gd name="gd52" fmla="val 157"/>
                                <a:gd name="gd53" fmla="val 249"/>
                                <a:gd name="gd54" fmla="val 149"/>
                                <a:gd name="gd55" fmla="val 249"/>
                                <a:gd name="gd56" fmla="val 138"/>
                                <a:gd name="gd57" fmla="val 254"/>
                                <a:gd name="gd58" fmla="val 125"/>
                                <a:gd name="gd59" fmla="val 264"/>
                                <a:gd name="gd60" fmla="val 110"/>
                                <a:gd name="gd61" fmla="val 275"/>
                                <a:gd name="gd62" fmla="val 99"/>
                                <a:gd name="gd63" fmla="val 277"/>
                                <a:gd name="gd64" fmla="val 99"/>
                                <a:gd name="gd65" fmla="val 275"/>
                                <a:gd name="gd66" fmla="val 88"/>
                                <a:gd name="gd67" fmla="val 266"/>
                                <a:gd name="gd68" fmla="val 63"/>
                                <a:gd name="gd69" fmla="val 245"/>
                                <a:gd name="gd70" fmla="val 39"/>
                                <a:gd name="gd71" fmla="val 219"/>
                                <a:gd name="gd72" fmla="val 18"/>
                                <a:gd name="gd73" fmla="val 187"/>
                                <a:gd name="gd74" fmla="val 7"/>
                                <a:gd name="gd75" fmla="val 155"/>
                                <a:gd name="gd76" fmla="val 5"/>
                                <a:gd name="gd77" fmla="val 124"/>
                                <a:gd name="gd78" fmla="val 11"/>
                                <a:gd name="gd79" fmla="val 92"/>
                                <a:gd name="gd80" fmla="val 24"/>
                                <a:gd name="gd81" fmla="val 64"/>
                                <a:gd name="gd82" fmla="val 43"/>
                                <a:gd name="gd83" fmla="val 41"/>
                                <a:gd name="gd84" fmla="val 69"/>
                                <a:gd name="gd85" fmla="val 28"/>
                                <a:gd name="gd86" fmla="val 95"/>
                                <a:gd name="gd87" fmla="val 19"/>
                                <a:gd name="gd88" fmla="val 127"/>
                                <a:gd name="gd89" fmla="val 15"/>
                                <a:gd name="gd90" fmla="val 162"/>
                                <a:gd name="gd91" fmla="val 17"/>
                                <a:gd name="gd92" fmla="val 200"/>
                                <a:gd name="gd93" fmla="val 24"/>
                                <a:gd name="gd94" fmla="val 235"/>
                                <a:gd name="gd95" fmla="val 39"/>
                                <a:gd name="gd96" fmla="val 269"/>
                                <a:gd name="gd97" fmla="val 60"/>
                                <a:gd name="gd98" fmla="val 301"/>
                                <a:gd name="gd99" fmla="val 86"/>
                                <a:gd name="gd100" fmla="val 327"/>
                                <a:gd name="gd101" fmla="val 118"/>
                                <a:gd name="gd102" fmla="val 347"/>
                                <a:gd name="gd103" fmla="val 153"/>
                                <a:gd name="gd104" fmla="val 364"/>
                                <a:gd name="gd105" fmla="val 193"/>
                                <a:gd name="gd106" fmla="val 377"/>
                                <a:gd name="gd107" fmla="val 258"/>
                                <a:gd name="gd108" fmla="val 389"/>
                                <a:gd name="gd109" fmla="val 323"/>
                                <a:gd name="gd110" fmla="val 394"/>
                                <a:gd name="gd111" fmla="val 385"/>
                                <a:gd name="gd112" fmla="val 394"/>
                                <a:gd name="gd113" fmla="val 398"/>
                                <a:gd name="gd114" fmla="val 396"/>
                                <a:gd name="gd115" fmla="val 409"/>
                                <a:gd name="gd116" fmla="val 396"/>
                                <a:gd name="gd117" fmla="val 417"/>
                                <a:gd name="gd118" fmla="val 398"/>
                                <a:gd name="gd119" fmla="val 423"/>
                                <a:gd name="gd120" fmla="val 400"/>
                                <a:gd name="gd121" fmla="val 426"/>
                                <a:gd name="gd122" fmla="val 404"/>
                                <a:gd name="gd123" fmla="val 428"/>
                                <a:gd name="gd124" fmla="val 405"/>
                                <a:gd name="gd125" fmla="val 426"/>
                                <a:gd name="gd126" fmla="val 409"/>
                                <a:gd name="gd127" fmla="val 423"/>
                                <a:gd name="gd128" fmla="val 411"/>
                                <a:gd name="gd129" fmla="val 417"/>
                                <a:gd name="gd130" fmla="val 413"/>
                                <a:gd name="gd131" fmla="val 409"/>
                                <a:gd name="gd132" fmla="val 415"/>
                                <a:gd name="gd133" fmla="val 400"/>
                                <a:gd name="gd134" fmla="val 417"/>
                                <a:gd name="gd135" fmla="val 387"/>
                                <a:gd name="gd136" fmla="val 418"/>
                                <a:gd name="gd137" fmla="val 374"/>
                                <a:gd name="gd138" fmla="val 418"/>
                                <a:gd name="gd139" fmla="val 323"/>
                                <a:gd name="gd140" fmla="val 417"/>
                                <a:gd name="gd141" fmla="val 273"/>
                                <a:gd name="gd142" fmla="val 413"/>
                                <a:gd name="gd143" fmla="val 226"/>
                                <a:gd name="gd144" fmla="val 405"/>
                                <a:gd name="gd145" fmla="val 181"/>
                                <a:gd name="gd146" fmla="val 396"/>
                                <a:gd name="gd147" fmla="val 140"/>
                                <a:gd name="gd148" fmla="val 381"/>
                                <a:gd name="gd149" fmla="val 103"/>
                                <a:gd name="gd150" fmla="val 361"/>
                                <a:gd name="gd151" fmla="val 69"/>
                                <a:gd name="gd152" fmla="val 336"/>
                                <a:gd name="gd153" fmla="val 43"/>
                                <a:gd name="gd154" fmla="val 306"/>
                                <a:gd name="gd155" fmla="val 19"/>
                                <a:gd name="gd156" fmla="val 263"/>
                                <a:gd name="gd157" fmla="val 6"/>
                                <a:gd name="gd158" fmla="val 220"/>
                                <a:gd name="gd159" fmla="val 0"/>
                                <a:gd name="gd160" fmla="val 175"/>
                                <a:gd name="gd161" fmla="val 6"/>
                                <a:gd name="gd162" fmla="val 134"/>
                                <a:gd name="gd163" fmla="val 19"/>
                                <a:gd name="gd164" fmla="val 95"/>
                                <a:gd name="gd165" fmla="val 39"/>
                                <a:gd name="gd166" fmla="val 63"/>
                                <a:gd name="gd167" fmla="val 64"/>
                                <a:gd name="gd168" fmla="val 37"/>
                                <a:gd name="gd169" fmla="val 92"/>
                                <a:gd name="gd170" fmla="val 18"/>
                                <a:gd name="gd171" fmla="val 124"/>
                                <a:gd name="gd172" fmla="val 5"/>
                                <a:gd name="gd173" fmla="val 157"/>
                                <a:gd name="gd17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28" h="418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close/>
                                  <a:moveTo>
                                    <a:pt x="gd21" y="gd22"/>
                                  </a:move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"/>
                          <wps:cNvSpPr/>
                          <wps:spPr bwMode="auto">
                            <a:xfrm>
                              <a:off x="1044" y="10490"/>
                              <a:ext cx="847" cy="738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82"/>
                                <a:gd name="gd2" fmla="val 0"/>
                                <a:gd name="gd3" fmla="val 223"/>
                                <a:gd name="gd4" fmla="val 0"/>
                                <a:gd name="gd5" fmla="val 260"/>
                                <a:gd name="gd6" fmla="val 10"/>
                                <a:gd name="gd7" fmla="val 296"/>
                                <a:gd name="gd8" fmla="val 25"/>
                                <a:gd name="gd9" fmla="val 327"/>
                                <a:gd name="gd10" fmla="val 49"/>
                                <a:gd name="gd11" fmla="val 354"/>
                                <a:gd name="gd12" fmla="val 79"/>
                                <a:gd name="gd13" fmla="val 374"/>
                                <a:gd name="gd14" fmla="val 115"/>
                                <a:gd name="gd15" fmla="val 387"/>
                                <a:gd name="gd16" fmla="val 152"/>
                                <a:gd name="gd17" fmla="val 387"/>
                                <a:gd name="gd18" fmla="val 195"/>
                                <a:gd name="gd19" fmla="val 380"/>
                                <a:gd name="gd20" fmla="val 234"/>
                                <a:gd name="gd21" fmla="val 365"/>
                                <a:gd name="gd22" fmla="val 268"/>
                                <a:gd name="gd23" fmla="val 344"/>
                                <a:gd name="gd24" fmla="val 296"/>
                                <a:gd name="gd25" fmla="val 318"/>
                                <a:gd name="gd26" fmla="val 318"/>
                                <a:gd name="gd27" fmla="val 290"/>
                                <a:gd name="gd28" fmla="val 335"/>
                                <a:gd name="gd29" fmla="val 262"/>
                                <a:gd name="gd30" fmla="val 346"/>
                                <a:gd name="gd31" fmla="val 230"/>
                                <a:gd name="gd32" fmla="val 350"/>
                                <a:gd name="gd33" fmla="val 202"/>
                                <a:gd name="gd34" fmla="val 350"/>
                                <a:gd name="gd35" fmla="val 182"/>
                                <a:gd name="gd36" fmla="val 344"/>
                                <a:gd name="gd37" fmla="val 163"/>
                                <a:gd name="gd38" fmla="val 337"/>
                                <a:gd name="gd39" fmla="val 148"/>
                                <a:gd name="gd40" fmla="val 324"/>
                                <a:gd name="gd41" fmla="val 139"/>
                                <a:gd name="gd42" fmla="val 307"/>
                                <a:gd name="gd43" fmla="val 137"/>
                                <a:gd name="gd44" fmla="val 287"/>
                                <a:gd name="gd45" fmla="val 141"/>
                                <a:gd name="gd46" fmla="val 273"/>
                                <a:gd name="gd47" fmla="val 150"/>
                                <a:gd name="gd48" fmla="val 262"/>
                                <a:gd name="gd49" fmla="val 161"/>
                                <a:gd name="gd50" fmla="val 255"/>
                                <a:gd name="gd51" fmla="val 174"/>
                                <a:gd name="gd52" fmla="val 255"/>
                                <a:gd name="gd53" fmla="val 185"/>
                                <a:gd name="gd54" fmla="val 258"/>
                                <a:gd name="gd55" fmla="val 193"/>
                                <a:gd name="gd56" fmla="val 268"/>
                                <a:gd name="gd57" fmla="val 197"/>
                                <a:gd name="gd58" fmla="val 279"/>
                                <a:gd name="gd59" fmla="val 195"/>
                                <a:gd name="gd60" fmla="val 294"/>
                                <a:gd name="gd61" fmla="val 191"/>
                                <a:gd name="gd62" fmla="val 298"/>
                                <a:gd name="gd63" fmla="val 187"/>
                                <a:gd name="gd64" fmla="val 301"/>
                                <a:gd name="gd65" fmla="val 184"/>
                                <a:gd name="gd66" fmla="val 301"/>
                                <a:gd name="gd67" fmla="val 180"/>
                                <a:gd name="gd68" fmla="val 301"/>
                                <a:gd name="gd69" fmla="val 176"/>
                                <a:gd name="gd70" fmla="val 300"/>
                                <a:gd name="gd71" fmla="val 174"/>
                                <a:gd name="gd72" fmla="val 298"/>
                                <a:gd name="gd73" fmla="val 172"/>
                                <a:gd name="gd74" fmla="val 294"/>
                                <a:gd name="gd75" fmla="val 172"/>
                                <a:gd name="gd76" fmla="val 290"/>
                                <a:gd name="gd77" fmla="val 176"/>
                                <a:gd name="gd78" fmla="val 287"/>
                                <a:gd name="gd79" fmla="val 178"/>
                                <a:gd name="gd80" fmla="val 285"/>
                                <a:gd name="gd81" fmla="val 182"/>
                                <a:gd name="gd82" fmla="val 285"/>
                                <a:gd name="gd83" fmla="val 185"/>
                                <a:gd name="gd84" fmla="val 285"/>
                                <a:gd name="gd85" fmla="val 185"/>
                                <a:gd name="gd86" fmla="val 275"/>
                                <a:gd name="gd87" fmla="val 182"/>
                                <a:gd name="gd88" fmla="val 268"/>
                                <a:gd name="gd89" fmla="val 172"/>
                                <a:gd name="gd90" fmla="val 264"/>
                                <a:gd name="gd91" fmla="val 163"/>
                                <a:gd name="gd92" fmla="val 264"/>
                                <a:gd name="gd93" fmla="val 154"/>
                                <a:gd name="gd94" fmla="val 268"/>
                                <a:gd name="gd95" fmla="val 144"/>
                                <a:gd name="gd96" fmla="val 275"/>
                                <a:gd name="gd97" fmla="val 141"/>
                                <a:gd name="gd98" fmla="val 288"/>
                                <a:gd name="gd99" fmla="val 142"/>
                                <a:gd name="gd100" fmla="val 311"/>
                                <a:gd name="gd101" fmla="val 155"/>
                                <a:gd name="gd102" fmla="val 328"/>
                                <a:gd name="gd103" fmla="val 176"/>
                                <a:gd name="gd104" fmla="val 339"/>
                                <a:gd name="gd105" fmla="val 202"/>
                                <a:gd name="gd106" fmla="val 346"/>
                                <a:gd name="gd107" fmla="val 240"/>
                                <a:gd name="gd108" fmla="val 344"/>
                                <a:gd name="gd109" fmla="val 273"/>
                                <a:gd name="gd110" fmla="val 335"/>
                                <a:gd name="gd111" fmla="val 301"/>
                                <a:gd name="gd112" fmla="val 318"/>
                                <a:gd name="gd113" fmla="val 326"/>
                                <a:gd name="gd114" fmla="val 296"/>
                                <a:gd name="gd115" fmla="val 346"/>
                                <a:gd name="gd116" fmla="val 268"/>
                                <a:gd name="gd117" fmla="val 359"/>
                                <a:gd name="gd118" fmla="val 238"/>
                                <a:gd name="gd119" fmla="val 365"/>
                                <a:gd name="gd120" fmla="val 204"/>
                                <a:gd name="gd121" fmla="val 365"/>
                                <a:gd name="gd122" fmla="val 169"/>
                                <a:gd name="gd123" fmla="val 355"/>
                                <a:gd name="gd124" fmla="val 135"/>
                                <a:gd name="gd125" fmla="val 339"/>
                                <a:gd name="gd126" fmla="val 101"/>
                                <a:gd name="gd127" fmla="val 314"/>
                                <a:gd name="gd128" fmla="val 72"/>
                                <a:gd name="gd129" fmla="val 281"/>
                                <a:gd name="gd130" fmla="val 45"/>
                                <a:gd name="gd131" fmla="val 247"/>
                                <a:gd name="gd132" fmla="val 30"/>
                                <a:gd name="gd133" fmla="val 210"/>
                                <a:gd name="gd134" fmla="val 21"/>
                                <a:gd name="gd135" fmla="val 172"/>
                                <a:gd name="gd136" fmla="val 21"/>
                                <a:gd name="gd137" fmla="val 137"/>
                                <a:gd name="gd138" fmla="val 27"/>
                                <a:gd name="gd139" fmla="val 101"/>
                                <a:gd name="gd140" fmla="val 40"/>
                                <a:gd name="gd141" fmla="val 70"/>
                                <a:gd name="gd142" fmla="val 60"/>
                                <a:gd name="gd143" fmla="val 41"/>
                                <a:gd name="gd144" fmla="val 85"/>
                                <a:gd name="gd145" fmla="val 17"/>
                                <a:gd name="gd146" fmla="val 115"/>
                                <a:gd name="gd147" fmla="val 0"/>
                                <a:gd name="gd148" fmla="val 148"/>
                                <a:gd name="gd149" fmla="val 4"/>
                                <a:gd name="gd150" fmla="val 131"/>
                                <a:gd name="gd151" fmla="val 13"/>
                                <a:gd name="gd152" fmla="val 113"/>
                                <a:gd name="gd153" fmla="val 27"/>
                                <a:gd name="gd154" fmla="val 92"/>
                                <a:gd name="gd155" fmla="val 41"/>
                                <a:gd name="gd156" fmla="val 72"/>
                                <a:gd name="gd157" fmla="val 62"/>
                                <a:gd name="gd158" fmla="val 51"/>
                                <a:gd name="gd159" fmla="val 86"/>
                                <a:gd name="gd160" fmla="val 32"/>
                                <a:gd name="gd161" fmla="val 114"/>
                                <a:gd name="gd162" fmla="val 17"/>
                                <a:gd name="gd163" fmla="val 146"/>
                                <a:gd name="gd164" fmla="val 6"/>
                                <a:gd name="gd165" fmla="val 182"/>
                                <a:gd name="gd16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87" h="35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"/>
                          <wps:cNvSpPr/>
                          <wps:spPr bwMode="auto">
                            <a:xfrm>
                              <a:off x="1327" y="10725"/>
                              <a:ext cx="1244" cy="58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460"/>
                                <a:gd name="gd2" fmla="val 0"/>
                                <a:gd name="gd3" fmla="val 496"/>
                                <a:gd name="gd4" fmla="val 9"/>
                                <a:gd name="gd5" fmla="val 518"/>
                                <a:gd name="gd6" fmla="val 22"/>
                                <a:gd name="gd7" fmla="val 533"/>
                                <a:gd name="gd8" fmla="val 39"/>
                                <a:gd name="gd9" fmla="val 542"/>
                                <a:gd name="gd10" fmla="val 58"/>
                                <a:gd name="gd11" fmla="val 546"/>
                                <a:gd name="gd12" fmla="val 76"/>
                                <a:gd name="gd13" fmla="val 544"/>
                                <a:gd name="gd14" fmla="val 97"/>
                                <a:gd name="gd15" fmla="val 539"/>
                                <a:gd name="gd16" fmla="val 114"/>
                                <a:gd name="gd17" fmla="val 527"/>
                                <a:gd name="gd18" fmla="val 127"/>
                                <a:gd name="gd19" fmla="val 507"/>
                                <a:gd name="gd20" fmla="val 140"/>
                                <a:gd name="gd21" fmla="val 486"/>
                                <a:gd name="gd22" fmla="val 146"/>
                                <a:gd name="gd23" fmla="val 466"/>
                                <a:gd name="gd24" fmla="val 142"/>
                                <a:gd name="gd25" fmla="val 449"/>
                                <a:gd name="gd26" fmla="val 131"/>
                                <a:gd name="gd27" fmla="val 436"/>
                                <a:gd name="gd28" fmla="val 116"/>
                                <a:gd name="gd29" fmla="val 432"/>
                                <a:gd name="gd30" fmla="val 97"/>
                                <a:gd name="gd31" fmla="val 436"/>
                                <a:gd name="gd32" fmla="val 78"/>
                                <a:gd name="gd33" fmla="val 447"/>
                                <a:gd name="gd34" fmla="val 63"/>
                                <a:gd name="gd35" fmla="val 460"/>
                                <a:gd name="gd36" fmla="val 56"/>
                                <a:gd name="gd37" fmla="val 473"/>
                                <a:gd name="gd38" fmla="val 56"/>
                                <a:gd name="gd39" fmla="val 486"/>
                                <a:gd name="gd40" fmla="val 60"/>
                                <a:gd name="gd41" fmla="val 494"/>
                                <a:gd name="gd42" fmla="val 69"/>
                                <a:gd name="gd43" fmla="val 499"/>
                                <a:gd name="gd44" fmla="val 80"/>
                                <a:gd name="gd45" fmla="val 498"/>
                                <a:gd name="gd46" fmla="val 93"/>
                                <a:gd name="gd47" fmla="val 496"/>
                                <a:gd name="gd48" fmla="val 99"/>
                                <a:gd name="gd49" fmla="val 492"/>
                                <a:gd name="gd50" fmla="val 103"/>
                                <a:gd name="gd51" fmla="val 486"/>
                                <a:gd name="gd52" fmla="val 105"/>
                                <a:gd name="gd53" fmla="val 481"/>
                                <a:gd name="gd54" fmla="val 105"/>
                                <a:gd name="gd55" fmla="val 477"/>
                                <a:gd name="gd56" fmla="val 105"/>
                                <a:gd name="gd57" fmla="val 473"/>
                                <a:gd name="gd58" fmla="val 103"/>
                                <a:gd name="gd59" fmla="val 470"/>
                                <a:gd name="gd60" fmla="val 99"/>
                                <a:gd name="gd61" fmla="val 470"/>
                                <a:gd name="gd62" fmla="val 93"/>
                                <a:gd name="gd63" fmla="val 470"/>
                                <a:gd name="gd64" fmla="val 88"/>
                                <a:gd name="gd65" fmla="val 471"/>
                                <a:gd name="gd66" fmla="val 88"/>
                                <a:gd name="gd67" fmla="val 473"/>
                                <a:gd name="gd68" fmla="val 88"/>
                                <a:gd name="gd69" fmla="val 475"/>
                                <a:gd name="gd70" fmla="val 90"/>
                                <a:gd name="gd71" fmla="val 479"/>
                                <a:gd name="gd72" fmla="val 90"/>
                                <a:gd name="gd73" fmla="val 481"/>
                                <a:gd name="gd74" fmla="val 91"/>
                                <a:gd name="gd75" fmla="val 484"/>
                                <a:gd name="gd76" fmla="val 93"/>
                                <a:gd name="gd77" fmla="val 486"/>
                                <a:gd name="gd78" fmla="val 95"/>
                                <a:gd name="gd79" fmla="val 490"/>
                                <a:gd name="gd80" fmla="val 95"/>
                                <a:gd name="gd81" fmla="val 492"/>
                                <a:gd name="gd82" fmla="val 93"/>
                                <a:gd name="gd83" fmla="val 494"/>
                                <a:gd name="gd84" fmla="val 91"/>
                                <a:gd name="gd85" fmla="val 494"/>
                                <a:gd name="gd86" fmla="val 86"/>
                                <a:gd name="gd87" fmla="val 490"/>
                                <a:gd name="gd88" fmla="val 75"/>
                                <a:gd name="gd89" fmla="val 483"/>
                                <a:gd name="gd90" fmla="val 69"/>
                                <a:gd name="gd91" fmla="val 470"/>
                                <a:gd name="gd92" fmla="val 67"/>
                                <a:gd name="gd93" fmla="val 458"/>
                                <a:gd name="gd94" fmla="val 71"/>
                                <a:gd name="gd95" fmla="val 451"/>
                                <a:gd name="gd96" fmla="val 84"/>
                                <a:gd name="gd97" fmla="val 447"/>
                                <a:gd name="gd98" fmla="val 99"/>
                                <a:gd name="gd99" fmla="val 453"/>
                                <a:gd name="gd100" fmla="val 114"/>
                                <a:gd name="gd101" fmla="val 462"/>
                                <a:gd name="gd102" fmla="val 127"/>
                                <a:gd name="gd103" fmla="val 477"/>
                                <a:gd name="gd104" fmla="val 134"/>
                                <a:gd name="gd105" fmla="val 494"/>
                                <a:gd name="gd106" fmla="val 138"/>
                                <a:gd name="gd107" fmla="val 511"/>
                                <a:gd name="gd108" fmla="val 134"/>
                                <a:gd name="gd109" fmla="val 526"/>
                                <a:gd name="gd110" fmla="val 125"/>
                                <a:gd name="gd111" fmla="val 537"/>
                                <a:gd name="gd112" fmla="val 110"/>
                                <a:gd name="gd113" fmla="val 541"/>
                                <a:gd name="gd114" fmla="val 90"/>
                                <a:gd name="gd115" fmla="val 541"/>
                                <a:gd name="gd116" fmla="val 69"/>
                                <a:gd name="gd117" fmla="val 533"/>
                                <a:gd name="gd118" fmla="val 48"/>
                                <a:gd name="gd119" fmla="val 518"/>
                                <a:gd name="gd120" fmla="val 30"/>
                                <a:gd name="gd121" fmla="val 498"/>
                                <a:gd name="gd122" fmla="val 15"/>
                                <a:gd name="gd123" fmla="val 470"/>
                                <a:gd name="gd124" fmla="val 9"/>
                                <a:gd name="gd125" fmla="val 440"/>
                                <a:gd name="gd126" fmla="val 13"/>
                                <a:gd name="gd127" fmla="val 413"/>
                                <a:gd name="gd128" fmla="val 26"/>
                                <a:gd name="gd129" fmla="val 387"/>
                                <a:gd name="gd130" fmla="val 47"/>
                                <a:gd name="gd131" fmla="val 361"/>
                                <a:gd name="gd132" fmla="val 76"/>
                                <a:gd name="gd133" fmla="val 339"/>
                                <a:gd name="gd134" fmla="val 110"/>
                                <a:gd name="gd135" fmla="val 318"/>
                                <a:gd name="gd136" fmla="val 149"/>
                                <a:gd name="gd137" fmla="val 294"/>
                                <a:gd name="gd138" fmla="val 191"/>
                                <a:gd name="gd139" fmla="val 266"/>
                                <a:gd name="gd140" fmla="val 226"/>
                                <a:gd name="gd141" fmla="val 232"/>
                                <a:gd name="gd142" fmla="val 254"/>
                                <a:gd name="gd143" fmla="val 195"/>
                                <a:gd name="gd144" fmla="val 275"/>
                                <a:gd name="gd145" fmla="val 154"/>
                                <a:gd name="gd146" fmla="val 286"/>
                                <a:gd name="gd147" fmla="val 107"/>
                                <a:gd name="gd148" fmla="val 288"/>
                                <a:gd name="gd149" fmla="val 56"/>
                                <a:gd name="gd150" fmla="val 282"/>
                                <a:gd name="gd151" fmla="val 0"/>
                                <a:gd name="gd152" fmla="val 267"/>
                                <a:gd name="gd153" fmla="val 53"/>
                                <a:gd name="gd154" fmla="val 278"/>
                                <a:gd name="gd155" fmla="val 99"/>
                                <a:gd name="gd156" fmla="val 282"/>
                                <a:gd name="gd157" fmla="val 141"/>
                                <a:gd name="gd158" fmla="val 280"/>
                                <a:gd name="gd159" fmla="val 178"/>
                                <a:gd name="gd160" fmla="val 271"/>
                                <a:gd name="gd161" fmla="val 212"/>
                                <a:gd name="gd162" fmla="val 256"/>
                                <a:gd name="gd163" fmla="val 241"/>
                                <a:gd name="gd164" fmla="val 235"/>
                                <a:gd name="gd165" fmla="val 266"/>
                                <a:gd name="gd166" fmla="val 211"/>
                                <a:gd name="gd167" fmla="val 288"/>
                                <a:gd name="gd168" fmla="val 183"/>
                                <a:gd name="gd169" fmla="val 305"/>
                                <a:gd name="gd170" fmla="val 151"/>
                                <a:gd name="gd171" fmla="val 333"/>
                                <a:gd name="gd172" fmla="val 97"/>
                                <a:gd name="gd173" fmla="val 363"/>
                                <a:gd name="gd174" fmla="val 54"/>
                                <a:gd name="gd175" fmla="val 395"/>
                                <a:gd name="gd176" fmla="val 22"/>
                                <a:gd name="gd177" fmla="val 428"/>
                                <a:gd name="gd178" fmla="val 5"/>
                                <a:gd name="gd179" fmla="val 460"/>
                                <a:gd name="gd180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546" h="288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"/>
                          <wps:cNvSpPr/>
                          <wps:spPr bwMode="auto">
                            <a:xfrm>
                              <a:off x="1422" y="11315"/>
                              <a:ext cx="790" cy="25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84"/>
                                <a:gd name="gd2" fmla="val 52"/>
                                <a:gd name="gd3" fmla="val 299"/>
                                <a:gd name="gd4" fmla="val 58"/>
                                <a:gd name="gd5" fmla="val 308"/>
                                <a:gd name="gd6" fmla="val 67"/>
                                <a:gd name="gd7" fmla="val 314"/>
                                <a:gd name="gd8" fmla="val 80"/>
                                <a:gd name="gd9" fmla="val 314"/>
                                <a:gd name="gd10" fmla="val 92"/>
                                <a:gd name="gd11" fmla="val 306"/>
                                <a:gd name="gd12" fmla="val 103"/>
                                <a:gd name="gd13" fmla="val 295"/>
                                <a:gd name="gd14" fmla="val 108"/>
                                <a:gd name="gd15" fmla="val 282"/>
                                <a:gd name="gd16" fmla="val 108"/>
                                <a:gd name="gd17" fmla="val 273"/>
                                <a:gd name="gd18" fmla="val 105"/>
                                <a:gd name="gd19" fmla="val 269"/>
                                <a:gd name="gd20" fmla="val 95"/>
                                <a:gd name="gd21" fmla="val 269"/>
                                <a:gd name="gd22" fmla="val 86"/>
                                <a:gd name="gd23" fmla="val 271"/>
                                <a:gd name="gd24" fmla="val 79"/>
                                <a:gd name="gd25" fmla="val 280"/>
                                <a:gd name="gd26" fmla="val 73"/>
                                <a:gd name="gd27" fmla="val 291"/>
                                <a:gd name="gd28" fmla="val 71"/>
                                <a:gd name="gd29" fmla="val 295"/>
                                <a:gd name="gd30" fmla="val 73"/>
                                <a:gd name="gd31" fmla="val 297"/>
                                <a:gd name="gd32" fmla="val 75"/>
                                <a:gd name="gd33" fmla="val 297"/>
                                <a:gd name="gd34" fmla="val 79"/>
                                <a:gd name="gd35" fmla="val 297"/>
                                <a:gd name="gd36" fmla="val 80"/>
                                <a:gd name="gd37" fmla="val 293"/>
                                <a:gd name="gd38" fmla="val 82"/>
                                <a:gd name="gd39" fmla="val 291"/>
                                <a:gd name="gd40" fmla="val 82"/>
                                <a:gd name="gd41" fmla="val 286"/>
                                <a:gd name="gd42" fmla="val 80"/>
                                <a:gd name="gd43" fmla="val 284"/>
                                <a:gd name="gd44" fmla="val 79"/>
                                <a:gd name="gd45" fmla="val 280"/>
                                <a:gd name="gd46" fmla="val 79"/>
                                <a:gd name="gd47" fmla="val 278"/>
                                <a:gd name="gd48" fmla="val 79"/>
                                <a:gd name="gd49" fmla="val 275"/>
                                <a:gd name="gd50" fmla="val 80"/>
                                <a:gd name="gd51" fmla="val 273"/>
                                <a:gd name="gd52" fmla="val 88"/>
                                <a:gd name="gd53" fmla="val 273"/>
                                <a:gd name="gd54" fmla="val 93"/>
                                <a:gd name="gd55" fmla="val 275"/>
                                <a:gd name="gd56" fmla="val 99"/>
                                <a:gd name="gd57" fmla="val 280"/>
                                <a:gd name="gd58" fmla="val 103"/>
                                <a:gd name="gd59" fmla="val 286"/>
                                <a:gd name="gd60" fmla="val 105"/>
                                <a:gd name="gd61" fmla="val 291"/>
                                <a:gd name="gd62" fmla="val 105"/>
                                <a:gd name="gd63" fmla="val 297"/>
                                <a:gd name="gd64" fmla="val 103"/>
                                <a:gd name="gd65" fmla="val 308"/>
                                <a:gd name="gd66" fmla="val 93"/>
                                <a:gd name="gd67" fmla="val 312"/>
                                <a:gd name="gd68" fmla="val 84"/>
                                <a:gd name="gd69" fmla="val 308"/>
                                <a:gd name="gd70" fmla="val 71"/>
                                <a:gd name="gd71" fmla="val 301"/>
                                <a:gd name="gd72" fmla="val 62"/>
                                <a:gd name="gd73" fmla="val 289"/>
                                <a:gd name="gd74" fmla="val 54"/>
                                <a:gd name="gd75" fmla="val 273"/>
                                <a:gd name="gd76" fmla="val 54"/>
                                <a:gd name="gd77" fmla="val 254"/>
                                <a:gd name="gd78" fmla="val 60"/>
                                <a:gd name="gd79" fmla="val 241"/>
                                <a:gd name="gd80" fmla="val 73"/>
                                <a:gd name="gd81" fmla="val 235"/>
                                <a:gd name="gd82" fmla="val 88"/>
                                <a:gd name="gd83" fmla="val 235"/>
                                <a:gd name="gd84" fmla="val 107"/>
                                <a:gd name="gd85" fmla="val 241"/>
                                <a:gd name="gd86" fmla="val 122"/>
                                <a:gd name="gd87" fmla="val 254"/>
                                <a:gd name="gd88" fmla="val 136"/>
                                <a:gd name="gd89" fmla="val 273"/>
                                <a:gd name="gd90" fmla="val 146"/>
                                <a:gd name="gd91" fmla="val 293"/>
                                <a:gd name="gd92" fmla="val 148"/>
                                <a:gd name="gd93" fmla="val 314"/>
                                <a:gd name="gd94" fmla="val 144"/>
                                <a:gd name="gd95" fmla="val 331"/>
                                <a:gd name="gd96" fmla="val 135"/>
                                <a:gd name="gd97" fmla="val 331"/>
                                <a:gd name="gd98" fmla="val 135"/>
                                <a:gd name="gd99" fmla="val 314"/>
                                <a:gd name="gd100" fmla="val 146"/>
                                <a:gd name="gd101" fmla="val 297"/>
                                <a:gd name="gd102" fmla="val 153"/>
                                <a:gd name="gd103" fmla="val 276"/>
                                <a:gd name="gd104" fmla="val 153"/>
                                <a:gd name="gd105" fmla="val 256"/>
                                <a:gd name="gd106" fmla="val 146"/>
                                <a:gd name="gd107" fmla="val 239"/>
                                <a:gd name="gd108" fmla="val 133"/>
                                <a:gd name="gd109" fmla="val 230"/>
                                <a:gd name="gd110" fmla="val 114"/>
                                <a:gd name="gd111" fmla="val 228"/>
                                <a:gd name="gd112" fmla="val 95"/>
                                <a:gd name="gd113" fmla="val 233"/>
                                <a:gd name="gd114" fmla="val 79"/>
                                <a:gd name="gd115" fmla="val 245"/>
                                <a:gd name="gd116" fmla="val 64"/>
                                <a:gd name="gd117" fmla="val 263"/>
                                <a:gd name="gd118" fmla="val 54"/>
                                <a:gd name="gd119" fmla="val 284"/>
                                <a:gd name="gd120" fmla="val 52"/>
                                <a:gd name="gd121" fmla="val 293"/>
                                <a:gd name="gd122" fmla="val 0"/>
                                <a:gd name="gd123" fmla="val 318"/>
                                <a:gd name="gd124" fmla="val 6"/>
                                <a:gd name="gd125" fmla="val 338"/>
                                <a:gd name="gd126" fmla="val 17"/>
                                <a:gd name="gd127" fmla="val 353"/>
                                <a:gd name="gd128" fmla="val 34"/>
                                <a:gd name="gd129" fmla="val 360"/>
                                <a:gd name="gd130" fmla="val 50"/>
                                <a:gd name="gd131" fmla="val 364"/>
                                <a:gd name="gd132" fmla="val 69"/>
                                <a:gd name="gd133" fmla="val 364"/>
                                <a:gd name="gd134" fmla="val 86"/>
                                <a:gd name="gd135" fmla="val 359"/>
                                <a:gd name="gd136" fmla="val 103"/>
                                <a:gd name="gd137" fmla="val 347"/>
                                <a:gd name="gd138" fmla="val 120"/>
                                <a:gd name="gd139" fmla="val 332"/>
                                <a:gd name="gd140" fmla="val 135"/>
                                <a:gd name="gd141" fmla="val 331"/>
                                <a:gd name="gd142" fmla="val 135"/>
                                <a:gd name="gd143" fmla="val 342"/>
                                <a:gd name="gd144" fmla="val 123"/>
                                <a:gd name="gd145" fmla="val 349"/>
                                <a:gd name="gd146" fmla="val 110"/>
                                <a:gd name="gd147" fmla="val 353"/>
                                <a:gd name="gd148" fmla="val 97"/>
                                <a:gd name="gd149" fmla="val 355"/>
                                <a:gd name="gd150" fmla="val 80"/>
                                <a:gd name="gd151" fmla="val 351"/>
                                <a:gd name="gd152" fmla="val 62"/>
                                <a:gd name="gd153" fmla="val 344"/>
                                <a:gd name="gd154" fmla="val 43"/>
                                <a:gd name="gd155" fmla="val 329"/>
                                <a:gd name="gd156" fmla="val 28"/>
                                <a:gd name="gd157" fmla="val 306"/>
                                <a:gd name="gd158" fmla="val 15"/>
                                <a:gd name="gd159" fmla="val 282"/>
                                <a:gd name="gd160" fmla="val 9"/>
                                <a:gd name="gd161" fmla="val 260"/>
                                <a:gd name="gd162" fmla="val 9"/>
                                <a:gd name="gd163" fmla="val 237"/>
                                <a:gd name="gd164" fmla="val 15"/>
                                <a:gd name="gd165" fmla="val 215"/>
                                <a:gd name="gd166" fmla="val 24"/>
                                <a:gd name="gd167" fmla="val 192"/>
                                <a:gd name="gd168" fmla="val 36"/>
                                <a:gd name="gd169" fmla="val 170"/>
                                <a:gd name="gd170" fmla="val 49"/>
                                <a:gd name="gd171" fmla="val 147"/>
                                <a:gd name="gd172" fmla="val 58"/>
                                <a:gd name="gd173" fmla="val 123"/>
                                <a:gd name="gd174" fmla="val 67"/>
                                <a:gd name="gd175" fmla="val 95"/>
                                <a:gd name="gd176" fmla="val 71"/>
                                <a:gd name="gd177" fmla="val 67"/>
                                <a:gd name="gd178" fmla="val 71"/>
                                <a:gd name="gd179" fmla="val 35"/>
                                <a:gd name="gd180" fmla="val 64"/>
                                <a:gd name="gd181" fmla="val 0"/>
                                <a:gd name="gd182" fmla="val 49"/>
                                <a:gd name="gd183" fmla="val 41"/>
                                <a:gd name="gd184" fmla="val 62"/>
                                <a:gd name="gd185" fmla="val 78"/>
                                <a:gd name="gd186" fmla="val 65"/>
                                <a:gd name="gd187" fmla="val 112"/>
                                <a:gd name="gd188" fmla="val 64"/>
                                <a:gd name="gd189" fmla="val 142"/>
                                <a:gd name="gd190" fmla="val 56"/>
                                <a:gd name="gd191" fmla="val 170"/>
                                <a:gd name="gd192" fmla="val 45"/>
                                <a:gd name="gd193" fmla="val 196"/>
                                <a:gd name="gd194" fmla="val 32"/>
                                <a:gd name="gd195" fmla="val 222"/>
                                <a:gd name="gd196" fmla="val 19"/>
                                <a:gd name="gd197" fmla="val 245"/>
                                <a:gd name="gd198" fmla="val 9"/>
                                <a:gd name="gd199" fmla="val 269"/>
                                <a:gd name="gd200" fmla="val 2"/>
                                <a:gd name="gd201" fmla="val 293"/>
                                <a:gd name="gd20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64" h="153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close/>
                                  <a:moveTo>
                                    <a:pt x="gd121" y="gd122"/>
                                  </a:move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"/>
                          <wps:cNvSpPr/>
                          <wps:spPr bwMode="auto">
                            <a:xfrm>
                              <a:off x="1048" y="1091"/>
                              <a:ext cx="627" cy="108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69"/>
                                <a:gd name="gd2" fmla="val 219"/>
                                <a:gd name="gd3" fmla="val 68"/>
                                <a:gd name="gd4" fmla="val 224"/>
                                <a:gd name="gd5" fmla="val 60"/>
                                <a:gd name="gd6" fmla="val 247"/>
                                <a:gd name="gd7" fmla="val 54"/>
                                <a:gd name="gd8" fmla="val 267"/>
                                <a:gd name="gd9" fmla="val 51"/>
                                <a:gd name="gd10" fmla="val 303"/>
                                <a:gd name="gd11" fmla="val 54"/>
                                <a:gd name="gd12" fmla="val 337"/>
                                <a:gd name="gd13" fmla="val 68"/>
                                <a:gd name="gd14" fmla="val 367"/>
                                <a:gd name="gd15" fmla="val 86"/>
                                <a:gd name="gd16" fmla="val 393"/>
                                <a:gd name="gd17" fmla="val 111"/>
                                <a:gd name="gd18" fmla="val 413"/>
                                <a:gd name="gd19" fmla="val 139"/>
                                <a:gd name="gd20" fmla="val 426"/>
                                <a:gd name="gd21" fmla="val 167"/>
                                <a:gd name="gd22" fmla="val 434"/>
                                <a:gd name="gd23" fmla="val 195"/>
                                <a:gd name="gd24" fmla="val 434"/>
                                <a:gd name="gd25" fmla="val 219"/>
                                <a:gd name="gd26" fmla="val 426"/>
                                <a:gd name="gd27" fmla="val 239"/>
                                <a:gd name="gd28" fmla="val 415"/>
                                <a:gd name="gd29" fmla="val 254"/>
                                <a:gd name="gd30" fmla="val 396"/>
                                <a:gd name="gd31" fmla="val 262"/>
                                <a:gd name="gd32" fmla="val 378"/>
                                <a:gd name="gd33" fmla="val 238"/>
                                <a:gd name="gd34" fmla="val 355"/>
                                <a:gd name="gd35" fmla="val 204"/>
                                <a:gd name="gd36" fmla="val 331"/>
                                <a:gd name="gd37" fmla="val 176"/>
                                <a:gd name="gd38" fmla="val 312"/>
                                <a:gd name="gd39" fmla="val 148"/>
                                <a:gd name="gd40" fmla="val 292"/>
                                <a:gd name="gd41" fmla="val 120"/>
                                <a:gd name="gd42" fmla="val 269"/>
                                <a:gd name="gd43" fmla="val 94"/>
                                <a:gd name="gd44" fmla="val 245"/>
                                <a:gd name="gd45" fmla="val 69"/>
                                <a:gd name="gd46" fmla="val 219"/>
                                <a:gd name="gd47" fmla="val 0"/>
                                <a:gd name="gd48" fmla="val 0"/>
                                <a:gd name="gd49" fmla="val 4"/>
                                <a:gd name="gd50" fmla="val 51"/>
                                <a:gd name="gd51" fmla="val 13"/>
                                <a:gd name="gd52" fmla="val 97"/>
                                <a:gd name="gd53" fmla="val 26"/>
                                <a:gd name="gd54" fmla="val 137"/>
                                <a:gd name="gd55" fmla="val 43"/>
                                <a:gd name="gd56" fmla="val 170"/>
                                <a:gd name="gd57" fmla="val 62"/>
                                <a:gd name="gd58" fmla="val 200"/>
                                <a:gd name="gd59" fmla="val 71"/>
                                <a:gd name="gd60" fmla="val 209"/>
                                <a:gd name="gd61" fmla="val 73"/>
                                <a:gd name="gd62" fmla="val 206"/>
                                <a:gd name="gd63" fmla="val 81"/>
                                <a:gd name="gd64" fmla="val 193"/>
                                <a:gd name="gd65" fmla="val 75"/>
                                <a:gd name="gd66" fmla="val 206"/>
                                <a:gd name="gd67" fmla="val 73"/>
                                <a:gd name="gd68" fmla="val 211"/>
                                <a:gd name="gd69" fmla="val 84"/>
                                <a:gd name="gd70" fmla="val 224"/>
                                <a:gd name="gd71" fmla="val 109"/>
                                <a:gd name="gd72" fmla="val 247"/>
                                <a:gd name="gd73" fmla="val 133"/>
                                <a:gd name="gd74" fmla="val 267"/>
                                <a:gd name="gd75" fmla="val 159"/>
                                <a:gd name="gd76" fmla="val 286"/>
                                <a:gd name="gd77" fmla="val 185"/>
                                <a:gd name="gd78" fmla="val 303"/>
                                <a:gd name="gd79" fmla="val 211"/>
                                <a:gd name="gd80" fmla="val 318"/>
                                <a:gd name="gd81" fmla="val 249"/>
                                <a:gd name="gd82" fmla="val 348"/>
                                <a:gd name="gd83" fmla="val 266"/>
                                <a:gd name="gd84" fmla="val 365"/>
                                <a:gd name="gd85" fmla="val 269"/>
                                <a:gd name="gd86" fmla="val 348"/>
                                <a:gd name="gd87" fmla="val 264"/>
                                <a:gd name="gd88" fmla="val 327"/>
                                <a:gd name="gd89" fmla="val 253"/>
                                <a:gd name="gd90" fmla="val 309"/>
                                <a:gd name="gd91" fmla="val 236"/>
                                <a:gd name="gd92" fmla="val 297"/>
                                <a:gd name="gd93" fmla="val 213"/>
                                <a:gd name="gd94" fmla="val 290"/>
                                <a:gd name="gd95" fmla="val 211"/>
                                <a:gd name="gd96" fmla="val 290"/>
                                <a:gd name="gd97" fmla="val 211"/>
                                <a:gd name="gd98" fmla="val 288"/>
                                <a:gd name="gd99" fmla="val 211"/>
                                <a:gd name="gd100" fmla="val 288"/>
                                <a:gd name="gd101" fmla="val 213"/>
                                <a:gd name="gd102" fmla="val 288"/>
                                <a:gd name="gd103" fmla="val 236"/>
                                <a:gd name="gd104" fmla="val 294"/>
                                <a:gd name="gd105" fmla="val 253"/>
                                <a:gd name="gd106" fmla="val 305"/>
                                <a:gd name="gd107" fmla="val 264"/>
                                <a:gd name="gd108" fmla="val 320"/>
                                <a:gd name="gd109" fmla="val 269"/>
                                <a:gd name="gd110" fmla="val 335"/>
                                <a:gd name="gd111" fmla="val 271"/>
                                <a:gd name="gd112" fmla="val 352"/>
                                <a:gd name="gd113" fmla="val 269"/>
                                <a:gd name="gd114" fmla="val 368"/>
                                <a:gd name="gd115" fmla="val 277"/>
                                <a:gd name="gd116" fmla="val 376"/>
                                <a:gd name="gd117" fmla="val 292"/>
                                <a:gd name="gd118" fmla="val 404"/>
                                <a:gd name="gd119" fmla="val 299"/>
                                <a:gd name="gd120" fmla="val 430"/>
                                <a:gd name="gd121" fmla="val 299"/>
                                <a:gd name="gd122" fmla="val 456"/>
                                <a:gd name="gd123" fmla="val 294"/>
                                <a:gd name="gd124" fmla="val 471"/>
                                <a:gd name="gd125" fmla="val 284"/>
                                <a:gd name="gd126" fmla="val 482"/>
                                <a:gd name="gd127" fmla="val 269"/>
                                <a:gd name="gd128" fmla="val 490"/>
                                <a:gd name="gd129" fmla="val 254"/>
                                <a:gd name="gd130" fmla="val 492"/>
                                <a:gd name="gd131" fmla="val 238"/>
                                <a:gd name="gd132" fmla="val 482"/>
                                <a:gd name="gd133" fmla="val 234"/>
                                <a:gd name="gd134" fmla="val 479"/>
                                <a:gd name="gd135" fmla="val 232"/>
                                <a:gd name="gd136" fmla="val 477"/>
                                <a:gd name="gd137" fmla="val 234"/>
                                <a:gd name="gd138" fmla="val 477"/>
                                <a:gd name="gd139" fmla="val 236"/>
                                <a:gd name="gd140" fmla="val 479"/>
                                <a:gd name="gd141" fmla="val 239"/>
                                <a:gd name="gd142" fmla="val 481"/>
                                <a:gd name="gd143" fmla="val 256"/>
                                <a:gd name="gd144" fmla="val 488"/>
                                <a:gd name="gd145" fmla="val 271"/>
                                <a:gd name="gd146" fmla="val 488"/>
                                <a:gd name="gd147" fmla="val 282"/>
                                <a:gd name="gd148" fmla="val 481"/>
                                <a:gd name="gd149" fmla="val 292"/>
                                <a:gd name="gd150" fmla="val 468"/>
                                <a:gd name="gd151" fmla="val 296"/>
                                <a:gd name="gd152" fmla="val 454"/>
                                <a:gd name="gd153" fmla="val 297"/>
                                <a:gd name="gd154" fmla="val 438"/>
                                <a:gd name="gd155" fmla="val 292"/>
                                <a:gd name="gd156" fmla="val 419"/>
                                <a:gd name="gd157" fmla="val 281"/>
                                <a:gd name="gd158" fmla="val 398"/>
                                <a:gd name="gd159" fmla="val 266"/>
                                <a:gd name="gd160" fmla="val 382"/>
                                <a:gd name="gd161" fmla="val 264"/>
                                <a:gd name="gd162" fmla="val 385"/>
                                <a:gd name="gd163" fmla="val 258"/>
                                <a:gd name="gd164" fmla="val 400"/>
                                <a:gd name="gd165" fmla="val 241"/>
                                <a:gd name="gd166" fmla="val 417"/>
                                <a:gd name="gd167" fmla="val 221"/>
                                <a:gd name="gd168" fmla="val 432"/>
                                <a:gd name="gd169" fmla="val 195"/>
                                <a:gd name="gd170" fmla="val 441"/>
                                <a:gd name="gd171" fmla="val 165"/>
                                <a:gd name="gd172" fmla="val 445"/>
                                <a:gd name="gd173" fmla="val 131"/>
                                <a:gd name="gd174" fmla="val 439"/>
                                <a:gd name="gd175" fmla="val 97"/>
                                <a:gd name="gd176" fmla="val 423"/>
                                <a:gd name="gd177" fmla="val 75"/>
                                <a:gd name="gd178" fmla="val 404"/>
                                <a:gd name="gd179" fmla="val 60"/>
                                <a:gd name="gd180" fmla="val 382"/>
                                <a:gd name="gd181" fmla="val 49"/>
                                <a:gd name="gd182" fmla="val 355"/>
                                <a:gd name="gd183" fmla="val 45"/>
                                <a:gd name="gd184" fmla="val 329"/>
                                <a:gd name="gd185" fmla="val 45"/>
                                <a:gd name="gd186" fmla="val 299"/>
                                <a:gd name="gd187" fmla="val 51"/>
                                <a:gd name="gd188" fmla="val 271"/>
                                <a:gd name="gd189" fmla="val 56"/>
                                <a:gd name="gd190" fmla="val 249"/>
                                <a:gd name="gd191" fmla="val 64"/>
                                <a:gd name="gd192" fmla="val 226"/>
                                <a:gd name="gd193" fmla="val 69"/>
                                <a:gd name="gd194" fmla="val 217"/>
                                <a:gd name="gd195" fmla="val 47"/>
                                <a:gd name="gd196" fmla="val 185"/>
                                <a:gd name="gd197" fmla="val 28"/>
                                <a:gd name="gd198" fmla="val 148"/>
                                <a:gd name="gd199" fmla="val 13"/>
                                <a:gd name="gd200" fmla="val 105"/>
                                <a:gd name="gd201" fmla="val 4"/>
                                <a:gd name="gd202" fmla="val 56"/>
                                <a:gd name="gd203" fmla="val 0"/>
                                <a:gd name="gd2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299" h="492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close/>
                                  <a:moveTo>
                                    <a:pt x="gd47" y="gd48"/>
                                  </a:move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"/>
                          <wps:cNvSpPr/>
                          <wps:spPr bwMode="auto">
                            <a:xfrm>
                              <a:off x="1015" y="279"/>
                              <a:ext cx="950" cy="90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54"/>
                                <a:gd name="gd2" fmla="val 269"/>
                                <a:gd name="gd3" fmla="val 254"/>
                                <a:gd name="gd4" fmla="val 277"/>
                                <a:gd name="gd5" fmla="val 256"/>
                                <a:gd name="gd6" fmla="val 288"/>
                                <a:gd name="gd7" fmla="val 262"/>
                                <a:gd name="gd8" fmla="val 301"/>
                                <a:gd name="gd9" fmla="val 273"/>
                                <a:gd name="gd10" fmla="val 314"/>
                                <a:gd name="gd11" fmla="val 277"/>
                                <a:gd name="gd12" fmla="val 316"/>
                                <a:gd name="gd13" fmla="val 279"/>
                                <a:gd name="gd14" fmla="val 309"/>
                                <a:gd name="gd15" fmla="val 273"/>
                                <a:gd name="gd16" fmla="val 288"/>
                                <a:gd name="gd17" fmla="val 260"/>
                                <a:gd name="gd18" fmla="val 271"/>
                                <a:gd name="gd19" fmla="val 254"/>
                                <a:gd name="gd20" fmla="val 269"/>
                                <a:gd name="gd21" fmla="val 374"/>
                                <a:gd name="gd22" fmla="val 0"/>
                                <a:gd name="gd23" fmla="val 387"/>
                                <a:gd name="gd24" fmla="val 2"/>
                                <a:gd name="gd25" fmla="val 400"/>
                                <a:gd name="gd26" fmla="val 2"/>
                                <a:gd name="gd27" fmla="val 409"/>
                                <a:gd name="gd28" fmla="val 4"/>
                                <a:gd name="gd29" fmla="val 417"/>
                                <a:gd name="gd30" fmla="val 6"/>
                                <a:gd name="gd31" fmla="val 423"/>
                                <a:gd name="gd32" fmla="val 8"/>
                                <a:gd name="gd33" fmla="val 426"/>
                                <a:gd name="gd34" fmla="val 11"/>
                                <a:gd name="gd35" fmla="val 428"/>
                                <a:gd name="gd36" fmla="val 13"/>
                                <a:gd name="gd37" fmla="val 426"/>
                                <a:gd name="gd38" fmla="val 17"/>
                                <a:gd name="gd39" fmla="val 423"/>
                                <a:gd name="gd40" fmla="val 19"/>
                                <a:gd name="gd41" fmla="val 417"/>
                                <a:gd name="gd42" fmla="val 21"/>
                                <a:gd name="gd43" fmla="val 409"/>
                                <a:gd name="gd44" fmla="val 23"/>
                                <a:gd name="gd45" fmla="val 398"/>
                                <a:gd name="gd46" fmla="val 24"/>
                                <a:gd name="gd47" fmla="val 385"/>
                                <a:gd name="gd48" fmla="val 24"/>
                                <a:gd name="gd49" fmla="val 323"/>
                                <a:gd name="gd50" fmla="val 26"/>
                                <a:gd name="gd51" fmla="val 258"/>
                                <a:gd name="gd52" fmla="val 32"/>
                                <a:gd name="gd53" fmla="val 193"/>
                                <a:gd name="gd54" fmla="val 43"/>
                                <a:gd name="gd55" fmla="val 153"/>
                                <a:gd name="gd56" fmla="val 54"/>
                                <a:gd name="gd57" fmla="val 118"/>
                                <a:gd name="gd58" fmla="val 71"/>
                                <a:gd name="gd59" fmla="val 86"/>
                                <a:gd name="gd60" fmla="val 94"/>
                                <a:gd name="gd61" fmla="val 60"/>
                                <a:gd name="gd62" fmla="val 120"/>
                                <a:gd name="gd63" fmla="val 39"/>
                                <a:gd name="gd64" fmla="val 150"/>
                                <a:gd name="gd65" fmla="val 24"/>
                                <a:gd name="gd66" fmla="val 183"/>
                                <a:gd name="gd67" fmla="val 17"/>
                                <a:gd name="gd68" fmla="val 221"/>
                                <a:gd name="gd69" fmla="val 15"/>
                                <a:gd name="gd70" fmla="val 256"/>
                                <a:gd name="gd71" fmla="val 19"/>
                                <a:gd name="gd72" fmla="val 292"/>
                                <a:gd name="gd73" fmla="val 28"/>
                                <a:gd name="gd74" fmla="val 324"/>
                                <a:gd name="gd75" fmla="val 41"/>
                                <a:gd name="gd76" fmla="val 352"/>
                                <a:gd name="gd77" fmla="val 64"/>
                                <a:gd name="gd78" fmla="val 376"/>
                                <a:gd name="gd79" fmla="val 92"/>
                                <a:gd name="gd80" fmla="val 397"/>
                                <a:gd name="gd81" fmla="val 124"/>
                                <a:gd name="gd82" fmla="val 408"/>
                                <a:gd name="gd83" fmla="val 155"/>
                                <a:gd name="gd84" fmla="val 413"/>
                                <a:gd name="gd85" fmla="val 187"/>
                                <a:gd name="gd86" fmla="val 411"/>
                                <a:gd name="gd87" fmla="val 219"/>
                                <a:gd name="gd88" fmla="val 400"/>
                                <a:gd name="gd89" fmla="val 245"/>
                                <a:gd name="gd90" fmla="val 382"/>
                                <a:gd name="gd91" fmla="val 266"/>
                                <a:gd name="gd92" fmla="val 357"/>
                                <a:gd name="gd93" fmla="val 275"/>
                                <a:gd name="gd94" fmla="val 333"/>
                                <a:gd name="gd95" fmla="val 277"/>
                                <a:gd name="gd96" fmla="val 320"/>
                                <a:gd name="gd97" fmla="val 275"/>
                                <a:gd name="gd98" fmla="val 320"/>
                                <a:gd name="gd99" fmla="val 264"/>
                                <a:gd name="gd100" fmla="val 309"/>
                                <a:gd name="gd101" fmla="val 254"/>
                                <a:gd name="gd102" fmla="val 296"/>
                                <a:gd name="gd103" fmla="val 249"/>
                                <a:gd name="gd104" fmla="val 282"/>
                                <a:gd name="gd105" fmla="val 249"/>
                                <a:gd name="gd106" fmla="val 271"/>
                                <a:gd name="gd107" fmla="val 251"/>
                                <a:gd name="gd108" fmla="val 262"/>
                                <a:gd name="gd109" fmla="val 256"/>
                                <a:gd name="gd110" fmla="val 260"/>
                                <a:gd name="gd111" fmla="val 266"/>
                                <a:gd name="gd112" fmla="val 266"/>
                                <a:gd name="gd113" fmla="val 277"/>
                                <a:gd name="gd114" fmla="val 282"/>
                                <a:gd name="gd115" fmla="val 282"/>
                                <a:gd name="gd116" fmla="val 305"/>
                                <a:gd name="gd117" fmla="val 282"/>
                                <a:gd name="gd118" fmla="val 320"/>
                                <a:gd name="gd119" fmla="val 290"/>
                                <a:gd name="gd120" fmla="val 325"/>
                                <a:gd name="gd121" fmla="val 312"/>
                                <a:gd name="gd122" fmla="val 329"/>
                                <a:gd name="gd123" fmla="val 292"/>
                                <a:gd name="gd124" fmla="val 327"/>
                                <a:gd name="gd125" fmla="val 282"/>
                                <a:gd name="gd126" fmla="val 324"/>
                                <a:gd name="gd127" fmla="val 281"/>
                                <a:gd name="gd128" fmla="val 331"/>
                                <a:gd name="gd129" fmla="val 271"/>
                                <a:gd name="gd130" fmla="val 357"/>
                                <a:gd name="gd131" fmla="val 251"/>
                                <a:gd name="gd132" fmla="val 383"/>
                                <a:gd name="gd133" fmla="val 223"/>
                                <a:gd name="gd134" fmla="val 404"/>
                                <a:gd name="gd135" fmla="val 191"/>
                                <a:gd name="gd136" fmla="val 417"/>
                                <a:gd name="gd137" fmla="val 157"/>
                                <a:gd name="gd138" fmla="val 419"/>
                                <a:gd name="gd139" fmla="val 124"/>
                                <a:gd name="gd140" fmla="val 415"/>
                                <a:gd name="gd141" fmla="val 92"/>
                                <a:gd name="gd142" fmla="val 402"/>
                                <a:gd name="gd143" fmla="val 64"/>
                                <a:gd name="gd144" fmla="val 382"/>
                                <a:gd name="gd145" fmla="val 39"/>
                                <a:gd name="gd146" fmla="val 357"/>
                                <a:gd name="gd147" fmla="val 19"/>
                                <a:gd name="gd148" fmla="val 324"/>
                                <a:gd name="gd149" fmla="val 6"/>
                                <a:gd name="gd150" fmla="val 284"/>
                                <a:gd name="gd151" fmla="val 0"/>
                                <a:gd name="gd152" fmla="val 243"/>
                                <a:gd name="gd153" fmla="val 6"/>
                                <a:gd name="gd154" fmla="val 200"/>
                                <a:gd name="gd155" fmla="val 19"/>
                                <a:gd name="gd156" fmla="val 155"/>
                                <a:gd name="gd157" fmla="val 43"/>
                                <a:gd name="gd158" fmla="val 114"/>
                                <a:gd name="gd159" fmla="val 69"/>
                                <a:gd name="gd160" fmla="val 82"/>
                                <a:gd name="gd161" fmla="val 103"/>
                                <a:gd name="gd162" fmla="val 58"/>
                                <a:gd name="gd163" fmla="val 140"/>
                                <a:gd name="gd164" fmla="val 39"/>
                                <a:gd name="gd165" fmla="val 181"/>
                                <a:gd name="gd166" fmla="val 24"/>
                                <a:gd name="gd167" fmla="val 226"/>
                                <a:gd name="gd168" fmla="val 13"/>
                                <a:gd name="gd169" fmla="val 273"/>
                                <a:gd name="gd170" fmla="val 6"/>
                                <a:gd name="gd171" fmla="val 323"/>
                                <a:gd name="gd172" fmla="val 2"/>
                                <a:gd name="gd173" fmla="val 374"/>
                                <a:gd name="gd17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28" h="419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close/>
                                  <a:moveTo>
                                    <a:pt x="gd21" y="gd22"/>
                                  </a:move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"/>
                          <wps:cNvSpPr/>
                          <wps:spPr bwMode="auto">
                            <a:xfrm>
                              <a:off x="1044" y="584"/>
                              <a:ext cx="847" cy="740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30"/>
                                <a:gd name="gd2" fmla="val 0"/>
                                <a:gd name="gd3" fmla="val 262"/>
                                <a:gd name="gd4" fmla="val 5"/>
                                <a:gd name="gd5" fmla="val 290"/>
                                <a:gd name="gd6" fmla="val 16"/>
                                <a:gd name="gd7" fmla="val 318"/>
                                <a:gd name="gd8" fmla="val 31"/>
                                <a:gd name="gd9" fmla="val 344"/>
                                <a:gd name="gd10" fmla="val 54"/>
                                <a:gd name="gd11" fmla="val 365"/>
                                <a:gd name="gd12" fmla="val 82"/>
                                <a:gd name="gd13" fmla="val 380"/>
                                <a:gd name="gd14" fmla="val 117"/>
                                <a:gd name="gd15" fmla="val 387"/>
                                <a:gd name="gd16" fmla="val 157"/>
                                <a:gd name="gd17" fmla="val 387"/>
                                <a:gd name="gd18" fmla="val 198"/>
                                <a:gd name="gd19" fmla="val 374"/>
                                <a:gd name="gd20" fmla="val 237"/>
                                <a:gd name="gd21" fmla="val 354"/>
                                <a:gd name="gd22" fmla="val 271"/>
                                <a:gd name="gd23" fmla="val 327"/>
                                <a:gd name="gd24" fmla="val 301"/>
                                <a:gd name="gd25" fmla="val 296"/>
                                <a:gd name="gd26" fmla="val 325"/>
                                <a:gd name="gd27" fmla="val 260"/>
                                <a:gd name="gd28" fmla="val 342"/>
                                <a:gd name="gd29" fmla="val 223"/>
                                <a:gd name="gd30" fmla="val 349"/>
                                <a:gd name="gd31" fmla="val 182"/>
                                <a:gd name="gd32" fmla="val 351"/>
                                <a:gd name="gd33" fmla="val 146"/>
                                <a:gd name="gd34" fmla="val 345"/>
                                <a:gd name="gd35" fmla="val 114"/>
                                <a:gd name="gd36" fmla="val 334"/>
                                <a:gd name="gd37" fmla="val 86"/>
                                <a:gd name="gd38" fmla="val 317"/>
                                <a:gd name="gd39" fmla="val 62"/>
                                <a:gd name="gd40" fmla="val 299"/>
                                <a:gd name="gd41" fmla="val 41"/>
                                <a:gd name="gd42" fmla="val 278"/>
                                <a:gd name="gd43" fmla="val 27"/>
                                <a:gd name="gd44" fmla="val 258"/>
                                <a:gd name="gd45" fmla="val 13"/>
                                <a:gd name="gd46" fmla="val 237"/>
                                <a:gd name="gd47" fmla="val 4"/>
                                <a:gd name="gd48" fmla="val 218"/>
                                <a:gd name="gd49" fmla="val 0"/>
                                <a:gd name="gd50" fmla="val 201"/>
                                <a:gd name="gd51" fmla="val 17"/>
                                <a:gd name="gd52" fmla="val 237"/>
                                <a:gd name="gd53" fmla="val 41"/>
                                <a:gd name="gd54" fmla="val 267"/>
                                <a:gd name="gd55" fmla="val 70"/>
                                <a:gd name="gd56" fmla="val 291"/>
                                <a:gd name="gd57" fmla="val 101"/>
                                <a:gd name="gd58" fmla="val 310"/>
                                <a:gd name="gd59" fmla="val 137"/>
                                <a:gd name="gd60" fmla="val 323"/>
                                <a:gd name="gd61" fmla="val 172"/>
                                <a:gd name="gd62" fmla="val 330"/>
                                <a:gd name="gd63" fmla="val 210"/>
                                <a:gd name="gd64" fmla="val 329"/>
                                <a:gd name="gd65" fmla="val 247"/>
                                <a:gd name="gd66" fmla="val 321"/>
                                <a:gd name="gd67" fmla="val 281"/>
                                <a:gd name="gd68" fmla="val 304"/>
                                <a:gd name="gd69" fmla="val 314"/>
                                <a:gd name="gd70" fmla="val 280"/>
                                <a:gd name="gd71" fmla="val 339"/>
                                <a:gd name="gd72" fmla="val 248"/>
                                <a:gd name="gd73" fmla="val 355"/>
                                <a:gd name="gd74" fmla="val 216"/>
                                <a:gd name="gd75" fmla="val 365"/>
                                <a:gd name="gd76" fmla="val 181"/>
                                <a:gd name="gd77" fmla="val 365"/>
                                <a:gd name="gd78" fmla="val 147"/>
                                <a:gd name="gd79" fmla="val 359"/>
                                <a:gd name="gd80" fmla="val 114"/>
                                <a:gd name="gd81" fmla="val 346"/>
                                <a:gd name="gd82" fmla="val 82"/>
                                <a:gd name="gd83" fmla="val 326"/>
                                <a:gd name="gd84" fmla="val 54"/>
                                <a:gd name="gd85" fmla="val 301"/>
                                <a:gd name="gd86" fmla="val 31"/>
                                <a:gd name="gd87" fmla="val 273"/>
                                <a:gd name="gd88" fmla="val 15"/>
                                <a:gd name="gd89" fmla="val 240"/>
                                <a:gd name="gd90" fmla="val 5"/>
                                <a:gd name="gd91" fmla="val 202"/>
                                <a:gd name="gd92" fmla="val 5"/>
                                <a:gd name="gd93" fmla="val 176"/>
                                <a:gd name="gd94" fmla="val 11"/>
                                <a:gd name="gd95" fmla="val 155"/>
                                <a:gd name="gd96" fmla="val 24"/>
                                <a:gd name="gd97" fmla="val 142"/>
                                <a:gd name="gd98" fmla="val 41"/>
                                <a:gd name="gd99" fmla="val 141"/>
                                <a:gd name="gd100" fmla="val 61"/>
                                <a:gd name="gd101" fmla="val 144"/>
                                <a:gd name="gd102" fmla="val 74"/>
                                <a:gd name="gd103" fmla="val 154"/>
                                <a:gd name="gd104" fmla="val 84"/>
                                <a:gd name="gd105" fmla="val 163"/>
                                <a:gd name="gd106" fmla="val 87"/>
                                <a:gd name="gd107" fmla="val 172"/>
                                <a:gd name="gd108" fmla="val 86"/>
                                <a:gd name="gd109" fmla="val 182"/>
                                <a:gd name="gd110" fmla="val 82"/>
                                <a:gd name="gd111" fmla="val 185"/>
                                <a:gd name="gd112" fmla="val 74"/>
                                <a:gd name="gd113" fmla="val 185"/>
                                <a:gd name="gd114" fmla="val 65"/>
                                <a:gd name="gd115" fmla="val 182"/>
                                <a:gd name="gd116" fmla="val 67"/>
                                <a:gd name="gd117" fmla="val 178"/>
                                <a:gd name="gd118" fmla="val 65"/>
                                <a:gd name="gd119" fmla="val 176"/>
                                <a:gd name="gd120" fmla="val 63"/>
                                <a:gd name="gd121" fmla="val 172"/>
                                <a:gd name="gd122" fmla="val 61"/>
                                <a:gd name="gd123" fmla="val 172"/>
                                <a:gd name="gd124" fmla="val 56"/>
                                <a:gd name="gd125" fmla="val 174"/>
                                <a:gd name="gd126" fmla="val 54"/>
                                <a:gd name="gd127" fmla="val 176"/>
                                <a:gd name="gd128" fmla="val 50"/>
                                <a:gd name="gd129" fmla="val 180"/>
                                <a:gd name="gd130" fmla="val 50"/>
                                <a:gd name="gd131" fmla="val 184"/>
                                <a:gd name="gd132" fmla="val 48"/>
                                <a:gd name="gd133" fmla="val 187"/>
                                <a:gd name="gd134" fmla="val 50"/>
                                <a:gd name="gd135" fmla="val 191"/>
                                <a:gd name="gd136" fmla="val 52"/>
                                <a:gd name="gd137" fmla="val 195"/>
                                <a:gd name="gd138" fmla="val 56"/>
                                <a:gd name="gd139" fmla="val 197"/>
                                <a:gd name="gd140" fmla="val 71"/>
                                <a:gd name="gd141" fmla="val 193"/>
                                <a:gd name="gd142" fmla="val 84"/>
                                <a:gd name="gd143" fmla="val 185"/>
                                <a:gd name="gd144" fmla="val 91"/>
                                <a:gd name="gd145" fmla="val 174"/>
                                <a:gd name="gd146" fmla="val 95"/>
                                <a:gd name="gd147" fmla="val 161"/>
                                <a:gd name="gd148" fmla="val 95"/>
                                <a:gd name="gd149" fmla="val 150"/>
                                <a:gd name="gd150" fmla="val 87"/>
                                <a:gd name="gd151" fmla="val 141"/>
                                <a:gd name="gd152" fmla="val 78"/>
                                <a:gd name="gd153" fmla="val 137"/>
                                <a:gd name="gd154" fmla="val 63"/>
                                <a:gd name="gd155" fmla="val 139"/>
                                <a:gd name="gd156" fmla="val 43"/>
                                <a:gd name="gd157" fmla="val 148"/>
                                <a:gd name="gd158" fmla="val 26"/>
                                <a:gd name="gd159" fmla="val 163"/>
                                <a:gd name="gd160" fmla="val 15"/>
                                <a:gd name="gd161" fmla="val 182"/>
                                <a:gd name="gd162" fmla="val 5"/>
                                <a:gd name="gd163" fmla="val 202"/>
                                <a:gd name="gd164" fmla="val 1"/>
                                <a:gd name="gd165" fmla="val 230"/>
                                <a:gd name="gd16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87" h="351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"/>
                          <wps:cNvSpPr/>
                          <wps:spPr bwMode="auto">
                            <a:xfrm>
                              <a:off x="1327" y="501"/>
                              <a:ext cx="1244" cy="58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07"/>
                                <a:gd name="gd2" fmla="val 0"/>
                                <a:gd name="gd3" fmla="val 154"/>
                                <a:gd name="gd4" fmla="val 2"/>
                                <a:gd name="gd5" fmla="val 195"/>
                                <a:gd name="gd6" fmla="val 15"/>
                                <a:gd name="gd7" fmla="val 232"/>
                                <a:gd name="gd8" fmla="val 34"/>
                                <a:gd name="gd9" fmla="val 266"/>
                                <a:gd name="gd10" fmla="val 62"/>
                                <a:gd name="gd11" fmla="val 294"/>
                                <a:gd name="gd12" fmla="val 97"/>
                                <a:gd name="gd13" fmla="val 318"/>
                                <a:gd name="gd14" fmla="val 140"/>
                                <a:gd name="gd15" fmla="val 339"/>
                                <a:gd name="gd16" fmla="val 178"/>
                                <a:gd name="gd17" fmla="val 361"/>
                                <a:gd name="gd18" fmla="val 213"/>
                                <a:gd name="gd19" fmla="val 387"/>
                                <a:gd name="gd20" fmla="val 241"/>
                                <a:gd name="gd21" fmla="val 413"/>
                                <a:gd name="gd22" fmla="val 264"/>
                                <a:gd name="gd23" fmla="val 440"/>
                                <a:gd name="gd24" fmla="val 277"/>
                                <a:gd name="gd25" fmla="val 470"/>
                                <a:gd name="gd26" fmla="val 280"/>
                                <a:gd name="gd27" fmla="val 498"/>
                                <a:gd name="gd28" fmla="val 273"/>
                                <a:gd name="gd29" fmla="val 518"/>
                                <a:gd name="gd30" fmla="val 258"/>
                                <a:gd name="gd31" fmla="val 533"/>
                                <a:gd name="gd32" fmla="val 241"/>
                                <a:gd name="gd33" fmla="val 541"/>
                                <a:gd name="gd34" fmla="val 219"/>
                                <a:gd name="gd35" fmla="val 541"/>
                                <a:gd name="gd36" fmla="val 198"/>
                                <a:gd name="gd37" fmla="val 537"/>
                                <a:gd name="gd38" fmla="val 179"/>
                                <a:gd name="gd39" fmla="val 526"/>
                                <a:gd name="gd40" fmla="val 163"/>
                                <a:gd name="gd41" fmla="val 511"/>
                                <a:gd name="gd42" fmla="val 153"/>
                                <a:gd name="gd43" fmla="val 494"/>
                                <a:gd name="gd44" fmla="val 151"/>
                                <a:gd name="gd45" fmla="val 477"/>
                                <a:gd name="gd46" fmla="val 153"/>
                                <a:gd name="gd47" fmla="val 462"/>
                                <a:gd name="gd48" fmla="val 163"/>
                                <a:gd name="gd49" fmla="val 453"/>
                                <a:gd name="gd50" fmla="val 174"/>
                                <a:gd name="gd51" fmla="val 447"/>
                                <a:gd name="gd52" fmla="val 189"/>
                                <a:gd name="gd53" fmla="val 451"/>
                                <a:gd name="gd54" fmla="val 206"/>
                                <a:gd name="gd55" fmla="val 458"/>
                                <a:gd name="gd56" fmla="val 217"/>
                                <a:gd name="gd57" fmla="val 470"/>
                                <a:gd name="gd58" fmla="val 221"/>
                                <a:gd name="gd59" fmla="val 483"/>
                                <a:gd name="gd60" fmla="val 221"/>
                                <a:gd name="gd61" fmla="val 490"/>
                                <a:gd name="gd62" fmla="val 213"/>
                                <a:gd name="gd63" fmla="val 494"/>
                                <a:gd name="gd64" fmla="val 202"/>
                                <a:gd name="gd65" fmla="val 494"/>
                                <a:gd name="gd66" fmla="val 198"/>
                                <a:gd name="gd67" fmla="val 492"/>
                                <a:gd name="gd68" fmla="val 194"/>
                                <a:gd name="gd69" fmla="val 490"/>
                                <a:gd name="gd70" fmla="val 192"/>
                                <a:gd name="gd71" fmla="val 486"/>
                                <a:gd name="gd72" fmla="val 192"/>
                                <a:gd name="gd73" fmla="val 484"/>
                                <a:gd name="gd74" fmla="val 194"/>
                                <a:gd name="gd75" fmla="val 481"/>
                                <a:gd name="gd76" fmla="val 196"/>
                                <a:gd name="gd77" fmla="val 479"/>
                                <a:gd name="gd78" fmla="val 198"/>
                                <a:gd name="gd79" fmla="val 475"/>
                                <a:gd name="gd80" fmla="val 200"/>
                                <a:gd name="gd81" fmla="val 473"/>
                                <a:gd name="gd82" fmla="val 200"/>
                                <a:gd name="gd83" fmla="val 471"/>
                                <a:gd name="gd84" fmla="val 202"/>
                                <a:gd name="gd85" fmla="val 470"/>
                                <a:gd name="gd86" fmla="val 200"/>
                                <a:gd name="gd87" fmla="val 470"/>
                                <a:gd name="gd88" fmla="val 194"/>
                                <a:gd name="gd89" fmla="val 470"/>
                                <a:gd name="gd90" fmla="val 191"/>
                                <a:gd name="gd91" fmla="val 473"/>
                                <a:gd name="gd92" fmla="val 187"/>
                                <a:gd name="gd93" fmla="val 477"/>
                                <a:gd name="gd94" fmla="val 185"/>
                                <a:gd name="gd95" fmla="val 481"/>
                                <a:gd name="gd96" fmla="val 183"/>
                                <a:gd name="gd97" fmla="val 486"/>
                                <a:gd name="gd98" fmla="val 185"/>
                                <a:gd name="gd99" fmla="val 492"/>
                                <a:gd name="gd100" fmla="val 187"/>
                                <a:gd name="gd101" fmla="val 496"/>
                                <a:gd name="gd102" fmla="val 189"/>
                                <a:gd name="gd103" fmla="val 498"/>
                                <a:gd name="gd104" fmla="val 194"/>
                                <a:gd name="gd105" fmla="val 499"/>
                                <a:gd name="gd106" fmla="val 207"/>
                                <a:gd name="gd107" fmla="val 494"/>
                                <a:gd name="gd108" fmla="val 221"/>
                                <a:gd name="gd109" fmla="val 486"/>
                                <a:gd name="gd110" fmla="val 228"/>
                                <a:gd name="gd111" fmla="val 473"/>
                                <a:gd name="gd112" fmla="val 232"/>
                                <a:gd name="gd113" fmla="val 460"/>
                                <a:gd name="gd114" fmla="val 232"/>
                                <a:gd name="gd115" fmla="val 447"/>
                                <a:gd name="gd116" fmla="val 224"/>
                                <a:gd name="gd117" fmla="val 436"/>
                                <a:gd name="gd118" fmla="val 211"/>
                                <a:gd name="gd119" fmla="val 432"/>
                                <a:gd name="gd120" fmla="val 191"/>
                                <a:gd name="gd121" fmla="val 436"/>
                                <a:gd name="gd122" fmla="val 172"/>
                                <a:gd name="gd123" fmla="val 449"/>
                                <a:gd name="gd124" fmla="val 157"/>
                                <a:gd name="gd125" fmla="val 466"/>
                                <a:gd name="gd126" fmla="val 148"/>
                                <a:gd name="gd127" fmla="val 486"/>
                                <a:gd name="gd128" fmla="val 144"/>
                                <a:gd name="gd129" fmla="val 507"/>
                                <a:gd name="gd130" fmla="val 148"/>
                                <a:gd name="gd131" fmla="val 527"/>
                                <a:gd name="gd132" fmla="val 161"/>
                                <a:gd name="gd133" fmla="val 539"/>
                                <a:gd name="gd134" fmla="val 176"/>
                                <a:gd name="gd135" fmla="val 544"/>
                                <a:gd name="gd136" fmla="val 192"/>
                                <a:gd name="gd137" fmla="val 546"/>
                                <a:gd name="gd138" fmla="val 211"/>
                                <a:gd name="gd139" fmla="val 542"/>
                                <a:gd name="gd140" fmla="val 230"/>
                                <a:gd name="gd141" fmla="val 533"/>
                                <a:gd name="gd142" fmla="val 249"/>
                                <a:gd name="gd143" fmla="val 518"/>
                                <a:gd name="gd144" fmla="val 265"/>
                                <a:gd name="gd145" fmla="val 496"/>
                                <a:gd name="gd146" fmla="val 280"/>
                                <a:gd name="gd147" fmla="val 460"/>
                                <a:gd name="gd148" fmla="val 288"/>
                                <a:gd name="gd149" fmla="val 428"/>
                                <a:gd name="gd150" fmla="val 284"/>
                                <a:gd name="gd151" fmla="val 395"/>
                                <a:gd name="gd152" fmla="val 265"/>
                                <a:gd name="gd153" fmla="val 363"/>
                                <a:gd name="gd154" fmla="val 235"/>
                                <a:gd name="gd155" fmla="val 333"/>
                                <a:gd name="gd156" fmla="val 192"/>
                                <a:gd name="gd157" fmla="val 305"/>
                                <a:gd name="gd158" fmla="val 138"/>
                                <a:gd name="gd159" fmla="val 288"/>
                                <a:gd name="gd160" fmla="val 106"/>
                                <a:gd name="gd161" fmla="val 266"/>
                                <a:gd name="gd162" fmla="val 78"/>
                                <a:gd name="gd163" fmla="val 241"/>
                                <a:gd name="gd164" fmla="val 52"/>
                                <a:gd name="gd165" fmla="val 212"/>
                                <a:gd name="gd166" fmla="val 34"/>
                                <a:gd name="gd167" fmla="val 178"/>
                                <a:gd name="gd168" fmla="val 19"/>
                                <a:gd name="gd169" fmla="val 141"/>
                                <a:gd name="gd170" fmla="val 9"/>
                                <a:gd name="gd171" fmla="val 99"/>
                                <a:gd name="gd172" fmla="val 6"/>
                                <a:gd name="gd173" fmla="val 53"/>
                                <a:gd name="gd174" fmla="val 9"/>
                                <a:gd name="gd175" fmla="val 0"/>
                                <a:gd name="gd176" fmla="val 22"/>
                                <a:gd name="gd177" fmla="val 56"/>
                                <a:gd name="gd178" fmla="val 6"/>
                                <a:gd name="gd179" fmla="val 107"/>
                                <a:gd name="gd180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546" h="288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"/>
                          <wps:cNvSpPr/>
                          <wps:spPr bwMode="auto">
                            <a:xfrm>
                              <a:off x="1422" y="239"/>
                              <a:ext cx="790" cy="25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331"/>
                                <a:gd name="gd2" fmla="val 19"/>
                                <a:gd name="gd3" fmla="val 332"/>
                                <a:gd name="gd4" fmla="val 21"/>
                                <a:gd name="gd5" fmla="val 347"/>
                                <a:gd name="gd6" fmla="val 34"/>
                                <a:gd name="gd7" fmla="val 359"/>
                                <a:gd name="gd8" fmla="val 51"/>
                                <a:gd name="gd9" fmla="val 364"/>
                                <a:gd name="gd10" fmla="val 68"/>
                                <a:gd name="gd11" fmla="val 364"/>
                                <a:gd name="gd12" fmla="val 84"/>
                                <a:gd name="gd13" fmla="val 360"/>
                                <a:gd name="gd14" fmla="val 103"/>
                                <a:gd name="gd15" fmla="val 353"/>
                                <a:gd name="gd16" fmla="val 122"/>
                                <a:gd name="gd17" fmla="val 338"/>
                                <a:gd name="gd18" fmla="val 137"/>
                                <a:gd name="gd19" fmla="val 318"/>
                                <a:gd name="gd20" fmla="val 148"/>
                                <a:gd name="gd21" fmla="val 293"/>
                                <a:gd name="gd22" fmla="val 154"/>
                                <a:gd name="gd23" fmla="val 269"/>
                                <a:gd name="gd24" fmla="val 152"/>
                                <a:gd name="gd25" fmla="val 245"/>
                                <a:gd name="gd26" fmla="val 146"/>
                                <a:gd name="gd27" fmla="val 222"/>
                                <a:gd name="gd28" fmla="val 135"/>
                                <a:gd name="gd29" fmla="val 196"/>
                                <a:gd name="gd30" fmla="val 122"/>
                                <a:gd name="gd31" fmla="val 170"/>
                                <a:gd name="gd32" fmla="val 111"/>
                                <a:gd name="gd33" fmla="val 142"/>
                                <a:gd name="gd34" fmla="val 99"/>
                                <a:gd name="gd35" fmla="val 112"/>
                                <a:gd name="gd36" fmla="val 92"/>
                                <a:gd name="gd37" fmla="val 78"/>
                                <a:gd name="gd38" fmla="val 88"/>
                                <a:gd name="gd39" fmla="val 41"/>
                                <a:gd name="gd40" fmla="val 94"/>
                                <a:gd name="gd41" fmla="val 0"/>
                                <a:gd name="gd42" fmla="val 107"/>
                                <a:gd name="gd43" fmla="val 35"/>
                                <a:gd name="gd44" fmla="val 90"/>
                                <a:gd name="gd45" fmla="val 67"/>
                                <a:gd name="gd46" fmla="val 83"/>
                                <a:gd name="gd47" fmla="val 95"/>
                                <a:gd name="gd48" fmla="val 83"/>
                                <a:gd name="gd49" fmla="val 123"/>
                                <a:gd name="gd50" fmla="val 86"/>
                                <a:gd name="gd51" fmla="val 147"/>
                                <a:gd name="gd52" fmla="val 96"/>
                                <a:gd name="gd53" fmla="val 170"/>
                                <a:gd name="gd54" fmla="val 107"/>
                                <a:gd name="gd55" fmla="val 192"/>
                                <a:gd name="gd56" fmla="val 118"/>
                                <a:gd name="gd57" fmla="val 215"/>
                                <a:gd name="gd58" fmla="val 129"/>
                                <a:gd name="gd59" fmla="val 237"/>
                                <a:gd name="gd60" fmla="val 139"/>
                                <a:gd name="gd61" fmla="val 260"/>
                                <a:gd name="gd62" fmla="val 144"/>
                                <a:gd name="gd63" fmla="val 282"/>
                                <a:gd name="gd64" fmla="val 144"/>
                                <a:gd name="gd65" fmla="val 306"/>
                                <a:gd name="gd66" fmla="val 139"/>
                                <a:gd name="gd67" fmla="val 329"/>
                                <a:gd name="gd68" fmla="val 127"/>
                                <a:gd name="gd69" fmla="val 344"/>
                                <a:gd name="gd70" fmla="val 111"/>
                                <a:gd name="gd71" fmla="val 351"/>
                                <a:gd name="gd72" fmla="val 94"/>
                                <a:gd name="gd73" fmla="val 355"/>
                                <a:gd name="gd74" fmla="val 75"/>
                                <a:gd name="gd75" fmla="val 353"/>
                                <a:gd name="gd76" fmla="val 56"/>
                                <a:gd name="gd77" fmla="val 349"/>
                                <a:gd name="gd78" fmla="val 43"/>
                                <a:gd name="gd79" fmla="val 342"/>
                                <a:gd name="gd80" fmla="val 32"/>
                                <a:gd name="gd81" fmla="val 331"/>
                                <a:gd name="gd82" fmla="val 19"/>
                                <a:gd name="gd83" fmla="val 276"/>
                                <a:gd name="gd84" fmla="val 0"/>
                                <a:gd name="gd85" fmla="val 297"/>
                                <a:gd name="gd86" fmla="val 2"/>
                                <a:gd name="gd87" fmla="val 314"/>
                                <a:gd name="gd88" fmla="val 8"/>
                                <a:gd name="gd89" fmla="val 331"/>
                                <a:gd name="gd90" fmla="val 19"/>
                                <a:gd name="gd91" fmla="val 331"/>
                                <a:gd name="gd92" fmla="val 19"/>
                                <a:gd name="gd93" fmla="val 314"/>
                                <a:gd name="gd94" fmla="val 12"/>
                                <a:gd name="gd95" fmla="val 293"/>
                                <a:gd name="gd96" fmla="val 6"/>
                                <a:gd name="gd97" fmla="val 273"/>
                                <a:gd name="gd98" fmla="val 8"/>
                                <a:gd name="gd99" fmla="val 254"/>
                                <a:gd name="gd100" fmla="val 17"/>
                                <a:gd name="gd101" fmla="val 241"/>
                                <a:gd name="gd102" fmla="val 32"/>
                                <a:gd name="gd103" fmla="val 235"/>
                                <a:gd name="gd104" fmla="val 49"/>
                                <a:gd name="gd105" fmla="val 235"/>
                                <a:gd name="gd106" fmla="val 66"/>
                                <a:gd name="gd107" fmla="val 241"/>
                                <a:gd name="gd108" fmla="val 83"/>
                                <a:gd name="gd109" fmla="val 254"/>
                                <a:gd name="gd110" fmla="val 94"/>
                                <a:gd name="gd111" fmla="val 273"/>
                                <a:gd name="gd112" fmla="val 101"/>
                                <a:gd name="gd113" fmla="val 289"/>
                                <a:gd name="gd114" fmla="val 99"/>
                                <a:gd name="gd115" fmla="val 301"/>
                                <a:gd name="gd116" fmla="val 94"/>
                                <a:gd name="gd117" fmla="val 308"/>
                                <a:gd name="gd118" fmla="val 83"/>
                                <a:gd name="gd119" fmla="val 312"/>
                                <a:gd name="gd120" fmla="val 71"/>
                                <a:gd name="gd121" fmla="val 308"/>
                                <a:gd name="gd122" fmla="val 60"/>
                                <a:gd name="gd123" fmla="val 297"/>
                                <a:gd name="gd124" fmla="val 51"/>
                                <a:gd name="gd125" fmla="val 291"/>
                                <a:gd name="gd126" fmla="val 49"/>
                                <a:gd name="gd127" fmla="val 286"/>
                                <a:gd name="gd128" fmla="val 51"/>
                                <a:gd name="gd129" fmla="val 280"/>
                                <a:gd name="gd130" fmla="val 53"/>
                                <a:gd name="gd131" fmla="val 275"/>
                                <a:gd name="gd132" fmla="val 56"/>
                                <a:gd name="gd133" fmla="val 273"/>
                                <a:gd name="gd134" fmla="val 60"/>
                                <a:gd name="gd135" fmla="val 273"/>
                                <a:gd name="gd136" fmla="val 68"/>
                                <a:gd name="gd137" fmla="val 275"/>
                                <a:gd name="gd138" fmla="val 73"/>
                                <a:gd name="gd139" fmla="val 278"/>
                                <a:gd name="gd140" fmla="val 75"/>
                                <a:gd name="gd141" fmla="val 280"/>
                                <a:gd name="gd142" fmla="val 77"/>
                                <a:gd name="gd143" fmla="val 284"/>
                                <a:gd name="gd144" fmla="val 75"/>
                                <a:gd name="gd145" fmla="val 286"/>
                                <a:gd name="gd146" fmla="val 73"/>
                                <a:gd name="gd147" fmla="val 291"/>
                                <a:gd name="gd148" fmla="val 71"/>
                                <a:gd name="gd149" fmla="val 293"/>
                                <a:gd name="gd150" fmla="val 71"/>
                                <a:gd name="gd151" fmla="val 297"/>
                                <a:gd name="gd152" fmla="val 73"/>
                                <a:gd name="gd153" fmla="val 297"/>
                                <a:gd name="gd154" fmla="val 75"/>
                                <a:gd name="gd155" fmla="val 297"/>
                                <a:gd name="gd156" fmla="val 79"/>
                                <a:gd name="gd157" fmla="val 295"/>
                                <a:gd name="gd158" fmla="val 81"/>
                                <a:gd name="gd159" fmla="val 291"/>
                                <a:gd name="gd160" fmla="val 83"/>
                                <a:gd name="gd161" fmla="val 280"/>
                                <a:gd name="gd162" fmla="val 81"/>
                                <a:gd name="gd163" fmla="val 271"/>
                                <a:gd name="gd164" fmla="val 75"/>
                                <a:gd name="gd165" fmla="val 269"/>
                                <a:gd name="gd166" fmla="val 68"/>
                                <a:gd name="gd167" fmla="val 269"/>
                                <a:gd name="gd168" fmla="val 58"/>
                                <a:gd name="gd169" fmla="val 273"/>
                                <a:gd name="gd170" fmla="val 51"/>
                                <a:gd name="gd171" fmla="val 282"/>
                                <a:gd name="gd172" fmla="val 45"/>
                                <a:gd name="gd173" fmla="val 295"/>
                                <a:gd name="gd174" fmla="val 45"/>
                                <a:gd name="gd175" fmla="val 306"/>
                                <a:gd name="gd176" fmla="val 51"/>
                                <a:gd name="gd177" fmla="val 314"/>
                                <a:gd name="gd178" fmla="val 62"/>
                                <a:gd name="gd179" fmla="val 314"/>
                                <a:gd name="gd180" fmla="val 75"/>
                                <a:gd name="gd181" fmla="val 308"/>
                                <a:gd name="gd182" fmla="val 86"/>
                                <a:gd name="gd183" fmla="val 299"/>
                                <a:gd name="gd184" fmla="val 98"/>
                                <a:gd name="gd185" fmla="val 284"/>
                                <a:gd name="gd186" fmla="val 101"/>
                                <a:gd name="gd187" fmla="val 263"/>
                                <a:gd name="gd188" fmla="val 99"/>
                                <a:gd name="gd189" fmla="val 245"/>
                                <a:gd name="gd190" fmla="val 90"/>
                                <a:gd name="gd191" fmla="val 233"/>
                                <a:gd name="gd192" fmla="val 77"/>
                                <a:gd name="gd193" fmla="val 228"/>
                                <a:gd name="gd194" fmla="val 58"/>
                                <a:gd name="gd195" fmla="val 230"/>
                                <a:gd name="gd196" fmla="val 40"/>
                                <a:gd name="gd197" fmla="val 239"/>
                                <a:gd name="gd198" fmla="val 23"/>
                                <a:gd name="gd199" fmla="val 256"/>
                                <a:gd name="gd200" fmla="val 8"/>
                                <a:gd name="gd201" fmla="val 276"/>
                                <a:gd name="gd20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64" h="154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close/>
                                  <a:moveTo>
                                    <a:pt x="gd83" y="gd84"/>
                                  </a:move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"/>
                          <wps:cNvSpPr/>
                          <wps:spPr bwMode="auto">
                            <a:xfrm>
                              <a:off x="1002" y="1361"/>
                              <a:ext cx="0" cy="9088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0"/>
                                <a:gd name="gd2" fmla="val 0"/>
                                <a:gd name="gd3" fmla="val 0"/>
                                <a:gd name="gd4" fmla="val 4"/>
                                <a:gd name="gd5" fmla="val 1"/>
                                <a:gd name="gd6" fmla="val 17"/>
                                <a:gd name="gd7" fmla="val 3"/>
                                <a:gd name="gd8" fmla="val 32"/>
                                <a:gd name="gd9" fmla="val 7"/>
                                <a:gd name="gd10" fmla="val 51"/>
                                <a:gd name="gd11" fmla="val 11"/>
                                <a:gd name="gd12" fmla="val 68"/>
                                <a:gd name="gd13" fmla="val 14"/>
                                <a:gd name="gd14" fmla="val 86"/>
                                <a:gd name="gd15" fmla="val 20"/>
                                <a:gd name="gd16" fmla="val 99"/>
                                <a:gd name="gd17" fmla="val 22"/>
                                <a:gd name="gd18" fmla="val 109"/>
                                <a:gd name="gd19" fmla="val 24"/>
                                <a:gd name="gd20" fmla="val 113"/>
                                <a:gd name="gd21" fmla="val 24"/>
                                <a:gd name="gd22" fmla="val 3648"/>
                                <a:gd name="gd23" fmla="val 22"/>
                                <a:gd name="gd24" fmla="val 3652"/>
                                <a:gd name="gd25" fmla="val 20"/>
                                <a:gd name="gd26" fmla="val 3661"/>
                                <a:gd name="gd27" fmla="val 14"/>
                                <a:gd name="gd28" fmla="val 3676"/>
                                <a:gd name="gd29" fmla="val 11"/>
                                <a:gd name="gd30" fmla="val 3695"/>
                                <a:gd name="gd31" fmla="val 7"/>
                                <a:gd name="gd32" fmla="val 3712"/>
                                <a:gd name="gd33" fmla="val 3"/>
                                <a:gd name="gd34" fmla="val 3728"/>
                                <a:gd name="gd35" fmla="val 1"/>
                                <a:gd name="gd36" fmla="val 3745"/>
                                <a:gd name="gd37" fmla="val 0"/>
                                <a:gd name="gd38" fmla="val 3757"/>
                                <a:gd name="gd39" fmla="val 0"/>
                                <a:gd name="gd40" fmla="val 3760"/>
                                <a:gd name="gd41" fmla="val 0"/>
                                <a:gd name="gd4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24" h="376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"/>
                          <wps:cNvSpPr/>
                          <wps:spPr bwMode="auto">
                            <a:xfrm>
                              <a:off x="1869" y="279"/>
                              <a:ext cx="13104" cy="0"/>
                            </a:xfrm>
                            <a:prstGeom prst="rect">
                              <a:avLst/>
                            </a:pr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"/>
                          <wps:cNvSpPr/>
                          <wps:spPr bwMode="auto">
                            <a:xfrm>
                              <a:off x="15241" y="1091"/>
                              <a:ext cx="632" cy="1085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30"/>
                                <a:gd name="gd2" fmla="val 219"/>
                                <a:gd name="gd3" fmla="val 208"/>
                                <a:gd name="gd4" fmla="val 245"/>
                                <a:gd name="gd5" fmla="val 180"/>
                                <a:gd name="gd6" fmla="val 269"/>
                                <a:gd name="gd7" fmla="val 152"/>
                                <a:gd name="gd8" fmla="val 292"/>
                                <a:gd name="gd9" fmla="val 124"/>
                                <a:gd name="gd10" fmla="val 312"/>
                                <a:gd name="gd11" fmla="val 96"/>
                                <a:gd name="gd12" fmla="val 331"/>
                                <a:gd name="gd13" fmla="val 62"/>
                                <a:gd name="gd14" fmla="val 355"/>
                                <a:gd name="gd15" fmla="val 38"/>
                                <a:gd name="gd16" fmla="val 378"/>
                                <a:gd name="gd17" fmla="val 45"/>
                                <a:gd name="gd18" fmla="val 396"/>
                                <a:gd name="gd19" fmla="val 62"/>
                                <a:gd name="gd20" fmla="val 415"/>
                                <a:gd name="gd21" fmla="val 83"/>
                                <a:gd name="gd22" fmla="val 426"/>
                                <a:gd name="gd23" fmla="val 107"/>
                                <a:gd name="gd24" fmla="val 434"/>
                                <a:gd name="gd25" fmla="val 133"/>
                                <a:gd name="gd26" fmla="val 434"/>
                                <a:gd name="gd27" fmla="val 161"/>
                                <a:gd name="gd28" fmla="val 426"/>
                                <a:gd name="gd29" fmla="val 189"/>
                                <a:gd name="gd30" fmla="val 413"/>
                                <a:gd name="gd31" fmla="val 215"/>
                                <a:gd name="gd32" fmla="val 393"/>
                                <a:gd name="gd33" fmla="val 234"/>
                                <a:gd name="gd34" fmla="val 367"/>
                                <a:gd name="gd35" fmla="val 245"/>
                                <a:gd name="gd36" fmla="val 337"/>
                                <a:gd name="gd37" fmla="val 249"/>
                                <a:gd name="gd38" fmla="val 303"/>
                                <a:gd name="gd39" fmla="val 245"/>
                                <a:gd name="gd40" fmla="val 267"/>
                                <a:gd name="gd41" fmla="val 240"/>
                                <a:gd name="gd42" fmla="val 247"/>
                                <a:gd name="gd43" fmla="val 234"/>
                                <a:gd name="gd44" fmla="val 224"/>
                                <a:gd name="gd45" fmla="val 230"/>
                                <a:gd name="gd46" fmla="val 219"/>
                                <a:gd name="gd47" fmla="val 301"/>
                                <a:gd name="gd48" fmla="val 0"/>
                                <a:gd name="gd49" fmla="val 298"/>
                                <a:gd name="gd50" fmla="val 56"/>
                                <a:gd name="gd51" fmla="val 286"/>
                                <a:gd name="gd52" fmla="val 105"/>
                                <a:gd name="gd53" fmla="val 273"/>
                                <a:gd name="gd54" fmla="val 148"/>
                                <a:gd name="gd55" fmla="val 255"/>
                                <a:gd name="gd56" fmla="val 185"/>
                                <a:gd name="gd57" fmla="val 232"/>
                                <a:gd name="gd58" fmla="val 217"/>
                                <a:gd name="gd59" fmla="val 236"/>
                                <a:gd name="gd60" fmla="val 226"/>
                                <a:gd name="gd61" fmla="val 243"/>
                                <a:gd name="gd62" fmla="val 249"/>
                                <a:gd name="gd63" fmla="val 251"/>
                                <a:gd name="gd64" fmla="val 271"/>
                                <a:gd name="gd65" fmla="val 256"/>
                                <a:gd name="gd66" fmla="val 299"/>
                                <a:gd name="gd67" fmla="val 256"/>
                                <a:gd name="gd68" fmla="val 329"/>
                                <a:gd name="gd69" fmla="val 251"/>
                                <a:gd name="gd70" fmla="val 355"/>
                                <a:gd name="gd71" fmla="val 241"/>
                                <a:gd name="gd72" fmla="val 382"/>
                                <a:gd name="gd73" fmla="val 225"/>
                                <a:gd name="gd74" fmla="val 404"/>
                                <a:gd name="gd75" fmla="val 202"/>
                                <a:gd name="gd76" fmla="val 423"/>
                                <a:gd name="gd77" fmla="val 169"/>
                                <a:gd name="gd78" fmla="val 439"/>
                                <a:gd name="gd79" fmla="val 137"/>
                                <a:gd name="gd80" fmla="val 445"/>
                                <a:gd name="gd81" fmla="val 107"/>
                                <a:gd name="gd82" fmla="val 441"/>
                                <a:gd name="gd83" fmla="val 81"/>
                                <a:gd name="gd84" fmla="val 432"/>
                                <a:gd name="gd85" fmla="val 58"/>
                                <a:gd name="gd86" fmla="val 417"/>
                                <a:gd name="gd87" fmla="val 43"/>
                                <a:gd name="gd88" fmla="val 400"/>
                                <a:gd name="gd89" fmla="val 36"/>
                                <a:gd name="gd90" fmla="val 385"/>
                                <a:gd name="gd91" fmla="val 34"/>
                                <a:gd name="gd92" fmla="val 382"/>
                                <a:gd name="gd93" fmla="val 19"/>
                                <a:gd name="gd94" fmla="val 398"/>
                                <a:gd name="gd95" fmla="val 8"/>
                                <a:gd name="gd96" fmla="val 419"/>
                                <a:gd name="gd97" fmla="val 4"/>
                                <a:gd name="gd98" fmla="val 438"/>
                                <a:gd name="gd99" fmla="val 4"/>
                                <a:gd name="gd100" fmla="val 454"/>
                                <a:gd name="gd101" fmla="val 10"/>
                                <a:gd name="gd102" fmla="val 468"/>
                                <a:gd name="gd103" fmla="val 17"/>
                                <a:gd name="gd104" fmla="val 481"/>
                                <a:gd name="gd105" fmla="val 30"/>
                                <a:gd name="gd106" fmla="val 488"/>
                                <a:gd name="gd107" fmla="val 45"/>
                                <a:gd name="gd108" fmla="val 488"/>
                                <a:gd name="gd109" fmla="val 62"/>
                                <a:gd name="gd110" fmla="val 481"/>
                                <a:gd name="gd111" fmla="val 66"/>
                                <a:gd name="gd112" fmla="val 479"/>
                                <a:gd name="gd113" fmla="val 68"/>
                                <a:gd name="gd114" fmla="val 477"/>
                                <a:gd name="gd115" fmla="val 68"/>
                                <a:gd name="gd116" fmla="val 477"/>
                                <a:gd name="gd117" fmla="val 66"/>
                                <a:gd name="gd118" fmla="val 479"/>
                                <a:gd name="gd119" fmla="val 64"/>
                                <a:gd name="gd120" fmla="val 482"/>
                                <a:gd name="gd121" fmla="val 47"/>
                                <a:gd name="gd122" fmla="val 492"/>
                                <a:gd name="gd123" fmla="val 30"/>
                                <a:gd name="gd124" fmla="val 490"/>
                                <a:gd name="gd125" fmla="val 17"/>
                                <a:gd name="gd126" fmla="val 482"/>
                                <a:gd name="gd127" fmla="val 8"/>
                                <a:gd name="gd128" fmla="val 471"/>
                                <a:gd name="gd129" fmla="val 2"/>
                                <a:gd name="gd130" fmla="val 456"/>
                                <a:gd name="gd131" fmla="val 0"/>
                                <a:gd name="gd132" fmla="val 430"/>
                                <a:gd name="gd133" fmla="val 8"/>
                                <a:gd name="gd134" fmla="val 404"/>
                                <a:gd name="gd135" fmla="val 25"/>
                                <a:gd name="gd136" fmla="val 376"/>
                                <a:gd name="gd137" fmla="val 30"/>
                                <a:gd name="gd138" fmla="val 368"/>
                                <a:gd name="gd139" fmla="val 28"/>
                                <a:gd name="gd140" fmla="val 352"/>
                                <a:gd name="gd141" fmla="val 30"/>
                                <a:gd name="gd142" fmla="val 335"/>
                                <a:gd name="gd143" fmla="val 38"/>
                                <a:gd name="gd144" fmla="val 320"/>
                                <a:gd name="gd145" fmla="val 49"/>
                                <a:gd name="gd146" fmla="val 305"/>
                                <a:gd name="gd147" fmla="val 64"/>
                                <a:gd name="gd148" fmla="val 294"/>
                                <a:gd name="gd149" fmla="val 86"/>
                                <a:gd name="gd150" fmla="val 288"/>
                                <a:gd name="gd151" fmla="val 88"/>
                                <a:gd name="gd152" fmla="val 288"/>
                                <a:gd name="gd153" fmla="val 90"/>
                                <a:gd name="gd154" fmla="val 288"/>
                                <a:gd name="gd155" fmla="val 90"/>
                                <a:gd name="gd156" fmla="val 290"/>
                                <a:gd name="gd157" fmla="val 88"/>
                                <a:gd name="gd158" fmla="val 290"/>
                                <a:gd name="gd159" fmla="val 66"/>
                                <a:gd name="gd160" fmla="val 297"/>
                                <a:gd name="gd161" fmla="val 49"/>
                                <a:gd name="gd162" fmla="val 309"/>
                                <a:gd name="gd163" fmla="val 36"/>
                                <a:gd name="gd164" fmla="val 327"/>
                                <a:gd name="gd165" fmla="val 32"/>
                                <a:gd name="gd166" fmla="val 348"/>
                                <a:gd name="gd167" fmla="val 34"/>
                                <a:gd name="gd168" fmla="val 365"/>
                                <a:gd name="gd169" fmla="val 51"/>
                                <a:gd name="gd170" fmla="val 348"/>
                                <a:gd name="gd171" fmla="val 90"/>
                                <a:gd name="gd172" fmla="val 318"/>
                                <a:gd name="gd173" fmla="val 116"/>
                                <a:gd name="gd174" fmla="val 303"/>
                                <a:gd name="gd175" fmla="val 142"/>
                                <a:gd name="gd176" fmla="val 286"/>
                                <a:gd name="gd177" fmla="val 169"/>
                                <a:gd name="gd178" fmla="val 267"/>
                                <a:gd name="gd179" fmla="val 193"/>
                                <a:gd name="gd180" fmla="val 247"/>
                                <a:gd name="gd181" fmla="val 217"/>
                                <a:gd name="gd182" fmla="val 224"/>
                                <a:gd name="gd183" fmla="val 228"/>
                                <a:gd name="gd184" fmla="val 211"/>
                                <a:gd name="gd185" fmla="val 227"/>
                                <a:gd name="gd186" fmla="val 206"/>
                                <a:gd name="gd187" fmla="val 221"/>
                                <a:gd name="gd188" fmla="val 193"/>
                                <a:gd name="gd189" fmla="val 228"/>
                                <a:gd name="gd190" fmla="val 206"/>
                                <a:gd name="gd191" fmla="val 230"/>
                                <a:gd name="gd192" fmla="val 209"/>
                                <a:gd name="gd193" fmla="val 238"/>
                                <a:gd name="gd194" fmla="val 200"/>
                                <a:gd name="gd195" fmla="val 258"/>
                                <a:gd name="gd196" fmla="val 170"/>
                                <a:gd name="gd197" fmla="val 275"/>
                                <a:gd name="gd198" fmla="val 137"/>
                                <a:gd name="gd199" fmla="val 288"/>
                                <a:gd name="gd200" fmla="val 97"/>
                                <a:gd name="gd201" fmla="val 296"/>
                                <a:gd name="gd202" fmla="val 51"/>
                                <a:gd name="gd203" fmla="val 301"/>
                                <a:gd name="gd2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01" h="492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close/>
                                  <a:moveTo>
                                    <a:pt x="gd47" y="gd48"/>
                                  </a:move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"/>
                          <wps:cNvSpPr/>
                          <wps:spPr bwMode="auto">
                            <a:xfrm>
                              <a:off x="14956" y="279"/>
                              <a:ext cx="947" cy="90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72"/>
                                <a:gd name="gd2" fmla="val 269"/>
                                <a:gd name="gd3" fmla="val 167"/>
                                <a:gd name="gd4" fmla="val 271"/>
                                <a:gd name="gd5" fmla="val 156"/>
                                <a:gd name="gd6" fmla="val 288"/>
                                <a:gd name="gd7" fmla="val 150"/>
                                <a:gd name="gd8" fmla="val 309"/>
                                <a:gd name="gd9" fmla="val 150"/>
                                <a:gd name="gd10" fmla="val 316"/>
                                <a:gd name="gd11" fmla="val 154"/>
                                <a:gd name="gd12" fmla="val 314"/>
                                <a:gd name="gd13" fmla="val 165"/>
                                <a:gd name="gd14" fmla="val 301"/>
                                <a:gd name="gd15" fmla="val 172"/>
                                <a:gd name="gd16" fmla="val 288"/>
                                <a:gd name="gd17" fmla="val 174"/>
                                <a:gd name="gd18" fmla="val 277"/>
                                <a:gd name="gd19" fmla="val 172"/>
                                <a:gd name="gd20" fmla="val 269"/>
                                <a:gd name="gd21" fmla="val 53"/>
                                <a:gd name="gd22" fmla="val 0"/>
                                <a:gd name="gd23" fmla="val 105"/>
                                <a:gd name="gd24" fmla="val 2"/>
                                <a:gd name="gd25" fmla="val 154"/>
                                <a:gd name="gd26" fmla="val 6"/>
                                <a:gd name="gd27" fmla="val 202"/>
                                <a:gd name="gd28" fmla="val 13"/>
                                <a:gd name="gd29" fmla="val 247"/>
                                <a:gd name="gd30" fmla="val 24"/>
                                <a:gd name="gd31" fmla="val 288"/>
                                <a:gd name="gd32" fmla="val 39"/>
                                <a:gd name="gd33" fmla="val 326"/>
                                <a:gd name="gd34" fmla="val 58"/>
                                <a:gd name="gd35" fmla="val 357"/>
                                <a:gd name="gd36" fmla="val 82"/>
                                <a:gd name="gd37" fmla="val 385"/>
                                <a:gd name="gd38" fmla="val 114"/>
                                <a:gd name="gd39" fmla="val 410"/>
                                <a:gd name="gd40" fmla="val 155"/>
                                <a:gd name="gd41" fmla="val 423"/>
                                <a:gd name="gd42" fmla="val 200"/>
                                <a:gd name="gd43" fmla="val 427"/>
                                <a:gd name="gd44" fmla="val 243"/>
                                <a:gd name="gd45" fmla="val 423"/>
                                <a:gd name="gd46" fmla="val 284"/>
                                <a:gd name="gd47" fmla="val 410"/>
                                <a:gd name="gd48" fmla="val 324"/>
                                <a:gd name="gd49" fmla="val 389"/>
                                <a:gd name="gd50" fmla="val 357"/>
                                <a:gd name="gd51" fmla="val 365"/>
                                <a:gd name="gd52" fmla="val 382"/>
                                <a:gd name="gd53" fmla="val 335"/>
                                <a:gd name="gd54" fmla="val 402"/>
                                <a:gd name="gd55" fmla="val 303"/>
                                <a:gd name="gd56" fmla="val 415"/>
                                <a:gd name="gd57" fmla="val 271"/>
                                <a:gd name="gd58" fmla="val 419"/>
                                <a:gd name="gd59" fmla="val 238"/>
                                <a:gd name="gd60" fmla="val 417"/>
                                <a:gd name="gd61" fmla="val 206"/>
                                <a:gd name="gd62" fmla="val 404"/>
                                <a:gd name="gd63" fmla="val 176"/>
                                <a:gd name="gd64" fmla="val 383"/>
                                <a:gd name="gd65" fmla="val 157"/>
                                <a:gd name="gd66" fmla="val 357"/>
                                <a:gd name="gd67" fmla="val 146"/>
                                <a:gd name="gd68" fmla="val 331"/>
                                <a:gd name="gd69" fmla="val 146"/>
                                <a:gd name="gd70" fmla="val 324"/>
                                <a:gd name="gd71" fmla="val 137"/>
                                <a:gd name="gd72" fmla="val 327"/>
                                <a:gd name="gd73" fmla="val 116"/>
                                <a:gd name="gd74" fmla="val 329"/>
                                <a:gd name="gd75" fmla="val 137"/>
                                <a:gd name="gd76" fmla="val 325"/>
                                <a:gd name="gd77" fmla="val 146"/>
                                <a:gd name="gd78" fmla="val 320"/>
                                <a:gd name="gd79" fmla="val 144"/>
                                <a:gd name="gd80" fmla="val 305"/>
                                <a:gd name="gd81" fmla="val 150"/>
                                <a:gd name="gd82" fmla="val 282"/>
                                <a:gd name="gd83" fmla="val 163"/>
                                <a:gd name="gd84" fmla="val 266"/>
                                <a:gd name="gd85" fmla="val 172"/>
                                <a:gd name="gd86" fmla="val 260"/>
                                <a:gd name="gd87" fmla="val 178"/>
                                <a:gd name="gd88" fmla="val 262"/>
                                <a:gd name="gd89" fmla="val 180"/>
                                <a:gd name="gd90" fmla="val 271"/>
                                <a:gd name="gd91" fmla="val 178"/>
                                <a:gd name="gd92" fmla="val 282"/>
                                <a:gd name="gd93" fmla="val 172"/>
                                <a:gd name="gd94" fmla="val 296"/>
                                <a:gd name="gd95" fmla="val 165"/>
                                <a:gd name="gd96" fmla="val 309"/>
                                <a:gd name="gd97" fmla="val 152"/>
                                <a:gd name="gd98" fmla="val 320"/>
                                <a:gd name="gd99" fmla="val 150"/>
                                <a:gd name="gd100" fmla="val 320"/>
                                <a:gd name="gd101" fmla="val 152"/>
                                <a:gd name="gd102" fmla="val 333"/>
                                <a:gd name="gd103" fmla="val 163"/>
                                <a:gd name="gd104" fmla="val 357"/>
                                <a:gd name="gd105" fmla="val 182"/>
                                <a:gd name="gd106" fmla="val 382"/>
                                <a:gd name="gd107" fmla="val 210"/>
                                <a:gd name="gd108" fmla="val 400"/>
                                <a:gd name="gd109" fmla="val 240"/>
                                <a:gd name="gd110" fmla="val 411"/>
                                <a:gd name="gd111" fmla="val 273"/>
                                <a:gd name="gd112" fmla="val 413"/>
                                <a:gd name="gd113" fmla="val 305"/>
                                <a:gd name="gd114" fmla="val 408"/>
                                <a:gd name="gd115" fmla="val 335"/>
                                <a:gd name="gd116" fmla="val 397"/>
                                <a:gd name="gd117" fmla="val 363"/>
                                <a:gd name="gd118" fmla="val 376"/>
                                <a:gd name="gd119" fmla="val 385"/>
                                <a:gd name="gd120" fmla="val 352"/>
                                <a:gd name="gd121" fmla="val 400"/>
                                <a:gd name="gd122" fmla="val 324"/>
                                <a:gd name="gd123" fmla="val 410"/>
                                <a:gd name="gd124" fmla="val 292"/>
                                <a:gd name="gd125" fmla="val 412"/>
                                <a:gd name="gd126" fmla="val 256"/>
                                <a:gd name="gd127" fmla="val 410"/>
                                <a:gd name="gd128" fmla="val 221"/>
                                <a:gd name="gd129" fmla="val 402"/>
                                <a:gd name="gd130" fmla="val 183"/>
                                <a:gd name="gd131" fmla="val 389"/>
                                <a:gd name="gd132" fmla="val 150"/>
                                <a:gd name="gd133" fmla="val 369"/>
                                <a:gd name="gd134" fmla="val 120"/>
                                <a:gd name="gd135" fmla="val 341"/>
                                <a:gd name="gd136" fmla="val 94"/>
                                <a:gd name="gd137" fmla="val 311"/>
                                <a:gd name="gd138" fmla="val 71"/>
                                <a:gd name="gd139" fmla="val 275"/>
                                <a:gd name="gd140" fmla="val 54"/>
                                <a:gd name="gd141" fmla="val 236"/>
                                <a:gd name="gd142" fmla="val 43"/>
                                <a:gd name="gd143" fmla="val 170"/>
                                <a:gd name="gd144" fmla="val 32"/>
                                <a:gd name="gd145" fmla="val 103"/>
                                <a:gd name="gd146" fmla="val 26"/>
                                <a:gd name="gd147" fmla="val 41"/>
                                <a:gd name="gd148" fmla="val 24"/>
                                <a:gd name="gd149" fmla="val 28"/>
                                <a:gd name="gd150" fmla="val 24"/>
                                <a:gd name="gd151" fmla="val 17"/>
                                <a:gd name="gd152" fmla="val 23"/>
                                <a:gd name="gd153" fmla="val 10"/>
                                <a:gd name="gd154" fmla="val 21"/>
                                <a:gd name="gd155" fmla="val 4"/>
                                <a:gd name="gd156" fmla="val 19"/>
                                <a:gd name="gd157" fmla="val 0"/>
                                <a:gd name="gd158" fmla="val 17"/>
                                <a:gd name="gd159" fmla="val 0"/>
                                <a:gd name="gd160" fmla="val 13"/>
                                <a:gd name="gd161" fmla="val 2"/>
                                <a:gd name="gd162" fmla="val 11"/>
                                <a:gd name="gd163" fmla="val 4"/>
                                <a:gd name="gd164" fmla="val 8"/>
                                <a:gd name="gd165" fmla="val 12"/>
                                <a:gd name="gd166" fmla="val 6"/>
                                <a:gd name="gd167" fmla="val 19"/>
                                <a:gd name="gd168" fmla="val 4"/>
                                <a:gd name="gd169" fmla="val 28"/>
                                <a:gd name="gd170" fmla="val 2"/>
                                <a:gd name="gd171" fmla="val 40"/>
                                <a:gd name="gd172" fmla="val 2"/>
                                <a:gd name="gd173" fmla="val 53"/>
                                <a:gd name="gd17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27" h="419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close/>
                                  <a:moveTo>
                                    <a:pt x="gd21" y="gd22"/>
                                  </a:move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"/>
                          <wps:cNvSpPr/>
                          <wps:spPr bwMode="auto">
                            <a:xfrm>
                              <a:off x="15026" y="584"/>
                              <a:ext cx="852" cy="740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57"/>
                                <a:gd name="gd2" fmla="val 0"/>
                                <a:gd name="gd3" fmla="val 187"/>
                                <a:gd name="gd4" fmla="val 1"/>
                                <a:gd name="gd5" fmla="val 208"/>
                                <a:gd name="gd6" fmla="val 5"/>
                                <a:gd name="gd7" fmla="val 227"/>
                                <a:gd name="gd8" fmla="val 15"/>
                                <a:gd name="gd9" fmla="val 242"/>
                                <a:gd name="gd10" fmla="val 26"/>
                                <a:gd name="gd11" fmla="val 251"/>
                                <a:gd name="gd12" fmla="val 43"/>
                                <a:gd name="gd13" fmla="val 251"/>
                                <a:gd name="gd14" fmla="val 63"/>
                                <a:gd name="gd15" fmla="val 247"/>
                                <a:gd name="gd16" fmla="val 78"/>
                                <a:gd name="gd17" fmla="val 240"/>
                                <a:gd name="gd18" fmla="val 87"/>
                                <a:gd name="gd19" fmla="val 228"/>
                                <a:gd name="gd20" fmla="val 95"/>
                                <a:gd name="gd21" fmla="val 213"/>
                                <a:gd name="gd22" fmla="val 95"/>
                                <a:gd name="gd23" fmla="val 204"/>
                                <a:gd name="gd24" fmla="val 91"/>
                                <a:gd name="gd25" fmla="val 195"/>
                                <a:gd name="gd26" fmla="val 84"/>
                                <a:gd name="gd27" fmla="val 191"/>
                                <a:gd name="gd28" fmla="val 71"/>
                                <a:gd name="gd29" fmla="val 195"/>
                                <a:gd name="gd30" fmla="val 56"/>
                                <a:gd name="gd31" fmla="val 197"/>
                                <a:gd name="gd32" fmla="val 52"/>
                                <a:gd name="gd33" fmla="val 200"/>
                                <a:gd name="gd34" fmla="val 50"/>
                                <a:gd name="gd35" fmla="val 204"/>
                                <a:gd name="gd36" fmla="val 48"/>
                                <a:gd name="gd37" fmla="val 210"/>
                                <a:gd name="gd38" fmla="val 50"/>
                                <a:gd name="gd39" fmla="val 212"/>
                                <a:gd name="gd40" fmla="val 50"/>
                                <a:gd name="gd41" fmla="val 215"/>
                                <a:gd name="gd42" fmla="val 54"/>
                                <a:gd name="gd43" fmla="val 215"/>
                                <a:gd name="gd44" fmla="val 56"/>
                                <a:gd name="gd45" fmla="val 215"/>
                                <a:gd name="gd46" fmla="val 61"/>
                                <a:gd name="gd47" fmla="val 213"/>
                                <a:gd name="gd48" fmla="val 63"/>
                                <a:gd name="gd49" fmla="val 210"/>
                                <a:gd name="gd50" fmla="val 65"/>
                                <a:gd name="gd51" fmla="val 206"/>
                                <a:gd name="gd52" fmla="val 67"/>
                                <a:gd name="gd53" fmla="val 202"/>
                                <a:gd name="gd54" fmla="val 65"/>
                                <a:gd name="gd55" fmla="val 202"/>
                                <a:gd name="gd56" fmla="val 74"/>
                                <a:gd name="gd57" fmla="val 208"/>
                                <a:gd name="gd58" fmla="val 82"/>
                                <a:gd name="gd59" fmla="val 215"/>
                                <a:gd name="gd60" fmla="val 86"/>
                                <a:gd name="gd61" fmla="val 227"/>
                                <a:gd name="gd62" fmla="val 87"/>
                                <a:gd name="gd63" fmla="val 236"/>
                                <a:gd name="gd64" fmla="val 84"/>
                                <a:gd name="gd65" fmla="val 243"/>
                                <a:gd name="gd66" fmla="val 74"/>
                                <a:gd name="gd67" fmla="val 247"/>
                                <a:gd name="gd68" fmla="val 61"/>
                                <a:gd name="gd69" fmla="val 245"/>
                                <a:gd name="gd70" fmla="val 41"/>
                                <a:gd name="gd71" fmla="val 234"/>
                                <a:gd name="gd72" fmla="val 24"/>
                                <a:gd name="gd73" fmla="val 213"/>
                                <a:gd name="gd74" fmla="val 11"/>
                                <a:gd name="gd75" fmla="val 187"/>
                                <a:gd name="gd76" fmla="val 5"/>
                                <a:gd name="gd77" fmla="val 150"/>
                                <a:gd name="gd78" fmla="val 5"/>
                                <a:gd name="gd79" fmla="val 116"/>
                                <a:gd name="gd80" fmla="val 15"/>
                                <a:gd name="gd81" fmla="val 86"/>
                                <a:gd name="gd82" fmla="val 31"/>
                                <a:gd name="gd83" fmla="val 62"/>
                                <a:gd name="gd84" fmla="val 54"/>
                                <a:gd name="gd85" fmla="val 43"/>
                                <a:gd name="gd86" fmla="val 82"/>
                                <a:gd name="gd87" fmla="val 30"/>
                                <a:gd name="gd88" fmla="val 114"/>
                                <a:gd name="gd89" fmla="val 23"/>
                                <a:gd name="gd90" fmla="val 147"/>
                                <a:gd name="gd91" fmla="val 25"/>
                                <a:gd name="gd92" fmla="val 181"/>
                                <a:gd name="gd93" fmla="val 32"/>
                                <a:gd name="gd94" fmla="val 216"/>
                                <a:gd name="gd95" fmla="val 49"/>
                                <a:gd name="gd96" fmla="val 248"/>
                                <a:gd name="gd97" fmla="val 75"/>
                                <a:gd name="gd98" fmla="val 280"/>
                                <a:gd name="gd99" fmla="val 107"/>
                                <a:gd name="gd100" fmla="val 304"/>
                                <a:gd name="gd101" fmla="val 142"/>
                                <a:gd name="gd102" fmla="val 321"/>
                                <a:gd name="gd103" fmla="val 178"/>
                                <a:gd name="gd104" fmla="val 329"/>
                                <a:gd name="gd105" fmla="val 215"/>
                                <a:gd name="gd106" fmla="val 330"/>
                                <a:gd name="gd107" fmla="val 253"/>
                                <a:gd name="gd108" fmla="val 323"/>
                                <a:gd name="gd109" fmla="val 286"/>
                                <a:gd name="gd110" fmla="val 310"/>
                                <a:gd name="gd111" fmla="val 318"/>
                                <a:gd name="gd112" fmla="val 291"/>
                                <a:gd name="gd113" fmla="val 348"/>
                                <a:gd name="gd114" fmla="val 267"/>
                                <a:gd name="gd115" fmla="val 370"/>
                                <a:gd name="gd116" fmla="val 237"/>
                                <a:gd name="gd117" fmla="val 389"/>
                                <a:gd name="gd118" fmla="val 201"/>
                                <a:gd name="gd119" fmla="val 384"/>
                                <a:gd name="gd120" fmla="val 218"/>
                                <a:gd name="gd121" fmla="val 376"/>
                                <a:gd name="gd122" fmla="val 237"/>
                                <a:gd name="gd123" fmla="val 363"/>
                                <a:gd name="gd124" fmla="val 258"/>
                                <a:gd name="gd125" fmla="val 346"/>
                                <a:gd name="gd126" fmla="val 278"/>
                                <a:gd name="gd127" fmla="val 327"/>
                                <a:gd name="gd128" fmla="val 299"/>
                                <a:gd name="gd129" fmla="val 303"/>
                                <a:gd name="gd130" fmla="val 317"/>
                                <a:gd name="gd131" fmla="val 275"/>
                                <a:gd name="gd132" fmla="val 334"/>
                                <a:gd name="gd133" fmla="val 243"/>
                                <a:gd name="gd134" fmla="val 345"/>
                                <a:gd name="gd135" fmla="val 206"/>
                                <a:gd name="gd136" fmla="val 351"/>
                                <a:gd name="gd137" fmla="val 167"/>
                                <a:gd name="gd138" fmla="val 349"/>
                                <a:gd name="gd139" fmla="val 129"/>
                                <a:gd name="gd140" fmla="val 342"/>
                                <a:gd name="gd141" fmla="val 94"/>
                                <a:gd name="gd142" fmla="val 325"/>
                                <a:gd name="gd143" fmla="val 62"/>
                                <a:gd name="gd144" fmla="val 301"/>
                                <a:gd name="gd145" fmla="val 34"/>
                                <a:gd name="gd146" fmla="val 271"/>
                                <a:gd name="gd147" fmla="val 13"/>
                                <a:gd name="gd148" fmla="val 237"/>
                                <a:gd name="gd149" fmla="val 2"/>
                                <a:gd name="gd150" fmla="val 198"/>
                                <a:gd name="gd151" fmla="val 0"/>
                                <a:gd name="gd152" fmla="val 157"/>
                                <a:gd name="gd153" fmla="val 10"/>
                                <a:gd name="gd154" fmla="val 117"/>
                                <a:gd name="gd155" fmla="val 25"/>
                                <a:gd name="gd156" fmla="val 82"/>
                                <a:gd name="gd157" fmla="val 45"/>
                                <a:gd name="gd158" fmla="val 54"/>
                                <a:gd name="gd159" fmla="val 70"/>
                                <a:gd name="gd160" fmla="val 31"/>
                                <a:gd name="gd161" fmla="val 98"/>
                                <a:gd name="gd162" fmla="val 16"/>
                                <a:gd name="gd163" fmla="val 128"/>
                                <a:gd name="gd164" fmla="val 5"/>
                                <a:gd name="gd165" fmla="val 157"/>
                                <a:gd name="gd16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89" h="351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"/>
                          <wps:cNvSpPr/>
                          <wps:spPr bwMode="auto">
                            <a:xfrm>
                              <a:off x="14349" y="501"/>
                              <a:ext cx="1239" cy="58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440"/>
                                <a:gd name="gd2" fmla="val 0"/>
                                <a:gd name="gd3" fmla="val 490"/>
                                <a:gd name="gd4" fmla="val 6"/>
                                <a:gd name="gd5" fmla="val 544"/>
                                <a:gd name="gd6" fmla="val 22"/>
                                <a:gd name="gd7" fmla="val 494"/>
                                <a:gd name="gd8" fmla="val 9"/>
                                <a:gd name="gd9" fmla="val 447"/>
                                <a:gd name="gd10" fmla="val 6"/>
                                <a:gd name="gd11" fmla="val 404"/>
                                <a:gd name="gd12" fmla="val 9"/>
                                <a:gd name="gd13" fmla="val 367"/>
                                <a:gd name="gd14" fmla="val 19"/>
                                <a:gd name="gd15" fmla="val 333"/>
                                <a:gd name="gd16" fmla="val 34"/>
                                <a:gd name="gd17" fmla="val 305"/>
                                <a:gd name="gd18" fmla="val 52"/>
                                <a:gd name="gd19" fmla="val 279"/>
                                <a:gd name="gd20" fmla="val 78"/>
                                <a:gd name="gd21" fmla="val 258"/>
                                <a:gd name="gd22" fmla="val 106"/>
                                <a:gd name="gd23" fmla="val 242"/>
                                <a:gd name="gd24" fmla="val 138"/>
                                <a:gd name="gd25" fmla="val 212"/>
                                <a:gd name="gd26" fmla="val 192"/>
                                <a:gd name="gd27" fmla="val 182"/>
                                <a:gd name="gd28" fmla="val 235"/>
                                <a:gd name="gd29" fmla="val 150"/>
                                <a:gd name="gd30" fmla="val 265"/>
                                <a:gd name="gd31" fmla="val 118"/>
                                <a:gd name="gd32" fmla="val 284"/>
                                <a:gd name="gd33" fmla="val 84"/>
                                <a:gd name="gd34" fmla="val 288"/>
                                <a:gd name="gd35" fmla="val 51"/>
                                <a:gd name="gd36" fmla="val 280"/>
                                <a:gd name="gd37" fmla="val 28"/>
                                <a:gd name="gd38" fmla="val 265"/>
                                <a:gd name="gd39" fmla="val 12"/>
                                <a:gd name="gd40" fmla="val 249"/>
                                <a:gd name="gd41" fmla="val 2"/>
                                <a:gd name="gd42" fmla="val 230"/>
                                <a:gd name="gd43" fmla="val 0"/>
                                <a:gd name="gd44" fmla="val 211"/>
                                <a:gd name="gd45" fmla="val 0"/>
                                <a:gd name="gd46" fmla="val 192"/>
                                <a:gd name="gd47" fmla="val 8"/>
                                <a:gd name="gd48" fmla="val 176"/>
                                <a:gd name="gd49" fmla="val 17"/>
                                <a:gd name="gd50" fmla="val 161"/>
                                <a:gd name="gd51" fmla="val 38"/>
                                <a:gd name="gd52" fmla="val 148"/>
                                <a:gd name="gd53" fmla="val 60"/>
                                <a:gd name="gd54" fmla="val 144"/>
                                <a:gd name="gd55" fmla="val 81"/>
                                <a:gd name="gd56" fmla="val 148"/>
                                <a:gd name="gd57" fmla="val 98"/>
                                <a:gd name="gd58" fmla="val 157"/>
                                <a:gd name="gd59" fmla="val 109"/>
                                <a:gd name="gd60" fmla="val 172"/>
                                <a:gd name="gd61" fmla="val 114"/>
                                <a:gd name="gd62" fmla="val 191"/>
                                <a:gd name="gd63" fmla="val 109"/>
                                <a:gd name="gd64" fmla="val 211"/>
                                <a:gd name="gd65" fmla="val 99"/>
                                <a:gd name="gd66" fmla="val 224"/>
                                <a:gd name="gd67" fmla="val 86"/>
                                <a:gd name="gd68" fmla="val 232"/>
                                <a:gd name="gd69" fmla="val 73"/>
                                <a:gd name="gd70" fmla="val 232"/>
                                <a:gd name="gd71" fmla="val 60"/>
                                <a:gd name="gd72" fmla="val 228"/>
                                <a:gd name="gd73" fmla="val 51"/>
                                <a:gd name="gd74" fmla="val 221"/>
                                <a:gd name="gd75" fmla="val 45"/>
                                <a:gd name="gd76" fmla="val 207"/>
                                <a:gd name="gd77" fmla="val 47"/>
                                <a:gd name="gd78" fmla="val 194"/>
                                <a:gd name="gd79" fmla="val 51"/>
                                <a:gd name="gd80" fmla="val 189"/>
                                <a:gd name="gd81" fmla="val 55"/>
                                <a:gd name="gd82" fmla="val 187"/>
                                <a:gd name="gd83" fmla="val 58"/>
                                <a:gd name="gd84" fmla="val 185"/>
                                <a:gd name="gd85" fmla="val 64"/>
                                <a:gd name="gd86" fmla="val 183"/>
                                <a:gd name="gd87" fmla="val 70"/>
                                <a:gd name="gd88" fmla="val 185"/>
                                <a:gd name="gd89" fmla="val 73"/>
                                <a:gd name="gd90" fmla="val 187"/>
                                <a:gd name="gd91" fmla="val 75"/>
                                <a:gd name="gd92" fmla="val 191"/>
                                <a:gd name="gd93" fmla="val 77"/>
                                <a:gd name="gd94" fmla="val 194"/>
                                <a:gd name="gd95" fmla="val 75"/>
                                <a:gd name="gd96" fmla="val 200"/>
                                <a:gd name="gd97" fmla="val 75"/>
                                <a:gd name="gd98" fmla="val 202"/>
                                <a:gd name="gd99" fmla="val 73"/>
                                <a:gd name="gd100" fmla="val 200"/>
                                <a:gd name="gd101" fmla="val 70"/>
                                <a:gd name="gd102" fmla="val 200"/>
                                <a:gd name="gd103" fmla="val 68"/>
                                <a:gd name="gd104" fmla="val 198"/>
                                <a:gd name="gd105" fmla="val 64"/>
                                <a:gd name="gd106" fmla="val 196"/>
                                <a:gd name="gd107" fmla="val 62"/>
                                <a:gd name="gd108" fmla="val 194"/>
                                <a:gd name="gd109" fmla="val 58"/>
                                <a:gd name="gd110" fmla="val 192"/>
                                <a:gd name="gd111" fmla="val 56"/>
                                <a:gd name="gd112" fmla="val 192"/>
                                <a:gd name="gd113" fmla="val 55"/>
                                <a:gd name="gd114" fmla="val 194"/>
                                <a:gd name="gd115" fmla="val 53"/>
                                <a:gd name="gd116" fmla="val 198"/>
                                <a:gd name="gd117" fmla="val 53"/>
                                <a:gd name="gd118" fmla="val 202"/>
                                <a:gd name="gd119" fmla="val 55"/>
                                <a:gd name="gd120" fmla="val 213"/>
                                <a:gd name="gd121" fmla="val 64"/>
                                <a:gd name="gd122" fmla="val 221"/>
                                <a:gd name="gd123" fmla="val 75"/>
                                <a:gd name="gd124" fmla="val 221"/>
                                <a:gd name="gd125" fmla="val 86"/>
                                <a:gd name="gd126" fmla="val 217"/>
                                <a:gd name="gd127" fmla="val 96"/>
                                <a:gd name="gd128" fmla="val 206"/>
                                <a:gd name="gd129" fmla="val 98"/>
                                <a:gd name="gd130" fmla="val 189"/>
                                <a:gd name="gd131" fmla="val 94"/>
                                <a:gd name="gd132" fmla="val 174"/>
                                <a:gd name="gd133" fmla="val 83"/>
                                <a:gd name="gd134" fmla="val 163"/>
                                <a:gd name="gd135" fmla="val 70"/>
                                <a:gd name="gd136" fmla="val 153"/>
                                <a:gd name="gd137" fmla="val 53"/>
                                <a:gd name="gd138" fmla="val 151"/>
                                <a:gd name="gd139" fmla="val 36"/>
                                <a:gd name="gd140" fmla="val 153"/>
                                <a:gd name="gd141" fmla="val 21"/>
                                <a:gd name="gd142" fmla="val 163"/>
                                <a:gd name="gd143" fmla="val 10"/>
                                <a:gd name="gd144" fmla="val 179"/>
                                <a:gd name="gd145" fmla="val 4"/>
                                <a:gd name="gd146" fmla="val 198"/>
                                <a:gd name="gd147" fmla="val 6"/>
                                <a:gd name="gd148" fmla="val 219"/>
                                <a:gd name="gd149" fmla="val 13"/>
                                <a:gd name="gd150" fmla="val 241"/>
                                <a:gd name="gd151" fmla="val 27"/>
                                <a:gd name="gd152" fmla="val 258"/>
                                <a:gd name="gd153" fmla="val 47"/>
                                <a:gd name="gd154" fmla="val 273"/>
                                <a:gd name="gd155" fmla="val 77"/>
                                <a:gd name="gd156" fmla="val 280"/>
                                <a:gd name="gd157" fmla="val 105"/>
                                <a:gd name="gd158" fmla="val 277"/>
                                <a:gd name="gd159" fmla="val 133"/>
                                <a:gd name="gd160" fmla="val 264"/>
                                <a:gd name="gd161" fmla="val 159"/>
                                <a:gd name="gd162" fmla="val 241"/>
                                <a:gd name="gd163" fmla="val 184"/>
                                <a:gd name="gd164" fmla="val 213"/>
                                <a:gd name="gd165" fmla="val 206"/>
                                <a:gd name="gd166" fmla="val 178"/>
                                <a:gd name="gd167" fmla="val 227"/>
                                <a:gd name="gd168" fmla="val 140"/>
                                <a:gd name="gd169" fmla="val 251"/>
                                <a:gd name="gd170" fmla="val 97"/>
                                <a:gd name="gd171" fmla="val 279"/>
                                <a:gd name="gd172" fmla="val 62"/>
                                <a:gd name="gd173" fmla="val 313"/>
                                <a:gd name="gd174" fmla="val 34"/>
                                <a:gd name="gd175" fmla="val 350"/>
                                <a:gd name="gd176" fmla="val 15"/>
                                <a:gd name="gd177" fmla="val 393"/>
                                <a:gd name="gd178" fmla="val 2"/>
                                <a:gd name="gd179" fmla="val 440"/>
                                <a:gd name="gd180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544" h="288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"/>
                          <wps:cNvSpPr/>
                          <wps:spPr bwMode="auto">
                            <a:xfrm>
                              <a:off x="14704" y="239"/>
                              <a:ext cx="792" cy="25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34"/>
                                <a:gd name="gd2" fmla="val 19"/>
                                <a:gd name="gd3" fmla="val 25"/>
                                <a:gd name="gd4" fmla="val 32"/>
                                <a:gd name="gd5" fmla="val 15"/>
                                <a:gd name="gd6" fmla="val 43"/>
                                <a:gd name="gd7" fmla="val 12"/>
                                <a:gd name="gd8" fmla="val 56"/>
                                <a:gd name="gd9" fmla="val 10"/>
                                <a:gd name="gd10" fmla="val 75"/>
                                <a:gd name="gd11" fmla="val 14"/>
                                <a:gd name="gd12" fmla="val 94"/>
                                <a:gd name="gd13" fmla="val 23"/>
                                <a:gd name="gd14" fmla="val 111"/>
                                <a:gd name="gd15" fmla="val 36"/>
                                <a:gd name="gd16" fmla="val 127"/>
                                <a:gd name="gd17" fmla="val 58"/>
                                <a:gd name="gd18" fmla="val 139"/>
                                <a:gd name="gd19" fmla="val 85"/>
                                <a:gd name="gd20" fmla="val 144"/>
                                <a:gd name="gd21" fmla="val 107"/>
                                <a:gd name="gd22" fmla="val 144"/>
                                <a:gd name="gd23" fmla="val 129"/>
                                <a:gd name="gd24" fmla="val 139"/>
                                <a:gd name="gd25" fmla="val 152"/>
                                <a:gd name="gd26" fmla="val 129"/>
                                <a:gd name="gd27" fmla="val 172"/>
                                <a:gd name="gd28" fmla="val 118"/>
                                <a:gd name="gd29" fmla="val 195"/>
                                <a:gd name="gd30" fmla="val 107"/>
                                <a:gd name="gd31" fmla="val 219"/>
                                <a:gd name="gd32" fmla="val 96"/>
                                <a:gd name="gd33" fmla="val 243"/>
                                <a:gd name="gd34" fmla="val 86"/>
                                <a:gd name="gd35" fmla="val 270"/>
                                <a:gd name="gd36" fmla="val 83"/>
                                <a:gd name="gd37" fmla="val 299"/>
                                <a:gd name="gd38" fmla="val 83"/>
                                <a:gd name="gd39" fmla="val 331"/>
                                <a:gd name="gd40" fmla="val 90"/>
                                <a:gd name="gd41" fmla="val 365"/>
                                <a:gd name="gd42" fmla="val 107"/>
                                <a:gd name="gd43" fmla="val 324"/>
                                <a:gd name="gd44" fmla="val 94"/>
                                <a:gd name="gd45" fmla="val 288"/>
                                <a:gd name="gd46" fmla="val 88"/>
                                <a:gd name="gd47" fmla="val 255"/>
                                <a:gd name="gd48" fmla="val 92"/>
                                <a:gd name="gd49" fmla="val 223"/>
                                <a:gd name="gd50" fmla="val 99"/>
                                <a:gd name="gd51" fmla="val 195"/>
                                <a:gd name="gd52" fmla="val 111"/>
                                <a:gd name="gd53" fmla="val 169"/>
                                <a:gd name="gd54" fmla="val 122"/>
                                <a:gd name="gd55" fmla="val 144"/>
                                <a:gd name="gd56" fmla="val 135"/>
                                <a:gd name="gd57" fmla="val 120"/>
                                <a:gd name="gd58" fmla="val 146"/>
                                <a:gd name="gd59" fmla="val 98"/>
                                <a:gd name="gd60" fmla="val 152"/>
                                <a:gd name="gd61" fmla="val 73"/>
                                <a:gd name="gd62" fmla="val 154"/>
                                <a:gd name="gd63" fmla="val 49"/>
                                <a:gd name="gd64" fmla="val 148"/>
                                <a:gd name="gd65" fmla="val 28"/>
                                <a:gd name="gd66" fmla="val 137"/>
                                <a:gd name="gd67" fmla="val 14"/>
                                <a:gd name="gd68" fmla="val 122"/>
                                <a:gd name="gd69" fmla="val 4"/>
                                <a:gd name="gd70" fmla="val 103"/>
                                <a:gd name="gd71" fmla="val 0"/>
                                <a:gd name="gd72" fmla="val 84"/>
                                <a:gd name="gd73" fmla="val 2"/>
                                <a:gd name="gd74" fmla="val 68"/>
                                <a:gd name="gd75" fmla="val 6"/>
                                <a:gd name="gd76" fmla="val 51"/>
                                <a:gd name="gd77" fmla="val 17"/>
                                <a:gd name="gd78" fmla="val 34"/>
                                <a:gd name="gd79" fmla="val 34"/>
                                <a:gd name="gd80" fmla="val 21"/>
                                <a:gd name="gd81" fmla="val 34"/>
                                <a:gd name="gd82" fmla="val 19"/>
                                <a:gd name="gd83" fmla="val 88"/>
                                <a:gd name="gd84" fmla="val 0"/>
                                <a:gd name="gd85" fmla="val 109"/>
                                <a:gd name="gd86" fmla="val 8"/>
                                <a:gd name="gd87" fmla="val 126"/>
                                <a:gd name="gd88" fmla="val 23"/>
                                <a:gd name="gd89" fmla="val 135"/>
                                <a:gd name="gd90" fmla="val 40"/>
                                <a:gd name="gd91" fmla="val 137"/>
                                <a:gd name="gd92" fmla="val 58"/>
                                <a:gd name="gd93" fmla="val 133"/>
                                <a:gd name="gd94" fmla="val 77"/>
                                <a:gd name="gd95" fmla="val 120"/>
                                <a:gd name="gd96" fmla="val 90"/>
                                <a:gd name="gd97" fmla="val 101"/>
                                <a:gd name="gd98" fmla="val 99"/>
                                <a:gd name="gd99" fmla="val 83"/>
                                <a:gd name="gd100" fmla="val 101"/>
                                <a:gd name="gd101" fmla="val 68"/>
                                <a:gd name="gd102" fmla="val 98"/>
                                <a:gd name="gd103" fmla="val 57"/>
                                <a:gd name="gd104" fmla="val 86"/>
                                <a:gd name="gd105" fmla="val 53"/>
                                <a:gd name="gd106" fmla="val 75"/>
                                <a:gd name="gd107" fmla="val 53"/>
                                <a:gd name="gd108" fmla="val 62"/>
                                <a:gd name="gd109" fmla="val 58"/>
                                <a:gd name="gd110" fmla="val 51"/>
                                <a:gd name="gd111" fmla="val 71"/>
                                <a:gd name="gd112" fmla="val 45"/>
                                <a:gd name="gd113" fmla="val 83"/>
                                <a:gd name="gd114" fmla="val 45"/>
                                <a:gd name="gd115" fmla="val 92"/>
                                <a:gd name="gd116" fmla="val 51"/>
                                <a:gd name="gd117" fmla="val 98"/>
                                <a:gd name="gd118" fmla="val 58"/>
                                <a:gd name="gd119" fmla="val 98"/>
                                <a:gd name="gd120" fmla="val 68"/>
                                <a:gd name="gd121" fmla="val 94"/>
                                <a:gd name="gd122" fmla="val 75"/>
                                <a:gd name="gd123" fmla="val 86"/>
                                <a:gd name="gd124" fmla="val 81"/>
                                <a:gd name="gd125" fmla="val 75"/>
                                <a:gd name="gd126" fmla="val 83"/>
                                <a:gd name="gd127" fmla="val 71"/>
                                <a:gd name="gd128" fmla="val 81"/>
                                <a:gd name="gd129" fmla="val 70"/>
                                <a:gd name="gd130" fmla="val 79"/>
                                <a:gd name="gd131" fmla="val 68"/>
                                <a:gd name="gd132" fmla="val 75"/>
                                <a:gd name="gd133" fmla="val 70"/>
                                <a:gd name="gd134" fmla="val 73"/>
                                <a:gd name="gd135" fmla="val 71"/>
                                <a:gd name="gd136" fmla="val 71"/>
                                <a:gd name="gd137" fmla="val 75"/>
                                <a:gd name="gd138" fmla="val 71"/>
                                <a:gd name="gd139" fmla="val 79"/>
                                <a:gd name="gd140" fmla="val 73"/>
                                <a:gd name="gd141" fmla="val 83"/>
                                <a:gd name="gd142" fmla="val 75"/>
                                <a:gd name="gd143" fmla="val 86"/>
                                <a:gd name="gd144" fmla="val 77"/>
                                <a:gd name="gd145" fmla="val 88"/>
                                <a:gd name="gd146" fmla="val 75"/>
                                <a:gd name="gd147" fmla="val 90"/>
                                <a:gd name="gd148" fmla="val 73"/>
                                <a:gd name="gd149" fmla="val 94"/>
                                <a:gd name="gd150" fmla="val 68"/>
                                <a:gd name="gd151" fmla="val 92"/>
                                <a:gd name="gd152" fmla="val 60"/>
                                <a:gd name="gd153" fmla="val 90"/>
                                <a:gd name="gd154" fmla="val 56"/>
                                <a:gd name="gd155" fmla="val 86"/>
                                <a:gd name="gd156" fmla="val 53"/>
                                <a:gd name="gd157" fmla="val 81"/>
                                <a:gd name="gd158" fmla="val 51"/>
                                <a:gd name="gd159" fmla="val 75"/>
                                <a:gd name="gd160" fmla="val 49"/>
                                <a:gd name="gd161" fmla="val 68"/>
                                <a:gd name="gd162" fmla="val 51"/>
                                <a:gd name="gd163" fmla="val 58"/>
                                <a:gd name="gd164" fmla="val 60"/>
                                <a:gd name="gd165" fmla="val 55"/>
                                <a:gd name="gd166" fmla="val 71"/>
                                <a:gd name="gd167" fmla="val 57"/>
                                <a:gd name="gd168" fmla="val 83"/>
                                <a:gd name="gd169" fmla="val 64"/>
                                <a:gd name="gd170" fmla="val 94"/>
                                <a:gd name="gd171" fmla="val 77"/>
                                <a:gd name="gd172" fmla="val 99"/>
                                <a:gd name="gd173" fmla="val 92"/>
                                <a:gd name="gd174" fmla="val 101"/>
                                <a:gd name="gd175" fmla="val 111"/>
                                <a:gd name="gd176" fmla="val 94"/>
                                <a:gd name="gd177" fmla="val 124"/>
                                <a:gd name="gd178" fmla="val 83"/>
                                <a:gd name="gd179" fmla="val 131"/>
                                <a:gd name="gd180" fmla="val 66"/>
                                <a:gd name="gd181" fmla="val 131"/>
                                <a:gd name="gd182" fmla="val 49"/>
                                <a:gd name="gd183" fmla="val 124"/>
                                <a:gd name="gd184" fmla="val 32"/>
                                <a:gd name="gd185" fmla="val 111"/>
                                <a:gd name="gd186" fmla="val 17"/>
                                <a:gd name="gd187" fmla="val 94"/>
                                <a:gd name="gd188" fmla="val 8"/>
                                <a:gd name="gd189" fmla="val 73"/>
                                <a:gd name="gd190" fmla="val 6"/>
                                <a:gd name="gd191" fmla="val 53"/>
                                <a:gd name="gd192" fmla="val 12"/>
                                <a:gd name="gd193" fmla="val 34"/>
                                <a:gd name="gd194" fmla="val 19"/>
                                <a:gd name="gd195" fmla="val 36"/>
                                <a:gd name="gd196" fmla="val 19"/>
                                <a:gd name="gd197" fmla="val 51"/>
                                <a:gd name="gd198" fmla="val 8"/>
                                <a:gd name="gd199" fmla="val 70"/>
                                <a:gd name="gd200" fmla="val 2"/>
                                <a:gd name="gd201" fmla="val 88"/>
                                <a:gd name="gd20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365" h="154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close/>
                                  <a:moveTo>
                                    <a:pt x="gd83" y="gd84"/>
                                  </a:move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"/>
                          <wps:cNvSpPr/>
                          <wps:spPr bwMode="auto">
                            <a:xfrm>
                              <a:off x="15948" y="1370"/>
                              <a:ext cx="0" cy="9094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4"/>
                                <a:gd name="gd2" fmla="val 0"/>
                                <a:gd name="gd3" fmla="val 24"/>
                                <a:gd name="gd4" fmla="val 3762"/>
                                <a:gd name="gd5" fmla="val 24"/>
                                <a:gd name="gd6" fmla="val 3756"/>
                                <a:gd name="gd7" fmla="val 22"/>
                                <a:gd name="gd8" fmla="val 3745"/>
                                <a:gd name="gd9" fmla="val 20"/>
                                <a:gd name="gd10" fmla="val 3730"/>
                                <a:gd name="gd11" fmla="val 16"/>
                                <a:gd name="gd12" fmla="val 3711"/>
                                <a:gd name="gd13" fmla="val 13"/>
                                <a:gd name="gd14" fmla="val 3695"/>
                                <a:gd name="gd15" fmla="val 9"/>
                                <a:gd name="gd16" fmla="val 3676"/>
                                <a:gd name="gd17" fmla="val 5"/>
                                <a:gd name="gd18" fmla="val 3661"/>
                                <a:gd name="gd19" fmla="val 1"/>
                                <a:gd name="gd20" fmla="val 3652"/>
                                <a:gd name="gd21" fmla="val 0"/>
                                <a:gd name="gd22" fmla="val 3648"/>
                                <a:gd name="gd23" fmla="val 0"/>
                                <a:gd name="gd24" fmla="val 114"/>
                                <a:gd name="gd25" fmla="val 1"/>
                                <a:gd name="gd26" fmla="val 110"/>
                                <a:gd name="gd27" fmla="val 5"/>
                                <a:gd name="gd28" fmla="val 101"/>
                                <a:gd name="gd29" fmla="val 9"/>
                                <a:gd name="gd30" fmla="val 86"/>
                                <a:gd name="gd31" fmla="val 13"/>
                                <a:gd name="gd32" fmla="val 67"/>
                                <a:gd name="gd33" fmla="val 16"/>
                                <a:gd name="gd34" fmla="val 51"/>
                                <a:gd name="gd35" fmla="val 20"/>
                                <a:gd name="gd36" fmla="val 32"/>
                                <a:gd name="gd37" fmla="val 22"/>
                                <a:gd name="gd38" fmla="val 17"/>
                                <a:gd name="gd39" fmla="val 24"/>
                                <a:gd name="gd40" fmla="val 6"/>
                                <a:gd name="gd41" fmla="val 24"/>
                                <a:gd name="gd4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24" h="3762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"/>
                          <wps:cNvSpPr/>
                          <wps:spPr bwMode="auto">
                            <a:xfrm>
                              <a:off x="8341" y="227"/>
                              <a:ext cx="1766" cy="55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589"/>
                                <a:gd name="gd2" fmla="val 43"/>
                                <a:gd name="gd3" fmla="val 540"/>
                                <a:gd name="gd4" fmla="val 45"/>
                                <a:gd name="gd5" fmla="val 490"/>
                                <a:gd name="gd6" fmla="val 54"/>
                                <a:gd name="gd7" fmla="val 443"/>
                                <a:gd name="gd8" fmla="val 71"/>
                                <a:gd name="gd9" fmla="val 394"/>
                                <a:gd name="gd10" fmla="val 91"/>
                                <a:gd name="gd11" fmla="val 348"/>
                                <a:gd name="gd12" fmla="val 116"/>
                                <a:gd name="gd13" fmla="val 299"/>
                                <a:gd name="gd14" fmla="val 140"/>
                                <a:gd name="gd15" fmla="val 252"/>
                                <a:gd name="gd16" fmla="val 166"/>
                                <a:gd name="gd17" fmla="val 205"/>
                                <a:gd name="gd18" fmla="val 190"/>
                                <a:gd name="gd19" fmla="val 258"/>
                                <a:gd name="gd20" fmla="val 166"/>
                                <a:gd name="gd21" fmla="val 310"/>
                                <a:gd name="gd22" fmla="val 140"/>
                                <a:gd name="gd23" fmla="val 357"/>
                                <a:gd name="gd24" fmla="val 116"/>
                                <a:gd name="gd25" fmla="val 405"/>
                                <a:gd name="gd26" fmla="val 93"/>
                                <a:gd name="gd27" fmla="val 452"/>
                                <a:gd name="gd28" fmla="val 75"/>
                                <a:gd name="gd29" fmla="val 499"/>
                                <a:gd name="gd30" fmla="val 60"/>
                                <a:gd name="gd31" fmla="val 546"/>
                                <a:gd name="gd32" fmla="val 52"/>
                                <a:gd name="gd33" fmla="val 591"/>
                                <a:gd name="gd34" fmla="val 50"/>
                                <a:gd name="gd35" fmla="val 635"/>
                                <a:gd name="gd36" fmla="val 60"/>
                                <a:gd name="gd37" fmla="val 675"/>
                                <a:gd name="gd38" fmla="val 76"/>
                                <a:gd name="gd39" fmla="val 705"/>
                                <a:gd name="gd40" fmla="val 99"/>
                                <a:gd name="gd41" fmla="val 725"/>
                                <a:gd name="gd42" fmla="val 129"/>
                                <a:gd name="gd43" fmla="val 736"/>
                                <a:gd name="gd44" fmla="val 161"/>
                                <a:gd name="gd45" fmla="val 738"/>
                                <a:gd name="gd46" fmla="val 187"/>
                                <a:gd name="gd47" fmla="val 733"/>
                                <a:gd name="gd48" fmla="val 209"/>
                                <a:gd name="gd49" fmla="val 721"/>
                                <a:gd name="gd50" fmla="val 230"/>
                                <a:gd name="gd51" fmla="val 708"/>
                                <a:gd name="gd52" fmla="val 245"/>
                                <a:gd name="gd53" fmla="val 693"/>
                                <a:gd name="gd54" fmla="val 258"/>
                                <a:gd name="gd55" fmla="val 684"/>
                                <a:gd name="gd56" fmla="val 263"/>
                                <a:gd name="gd57" fmla="val 671"/>
                                <a:gd name="gd58" fmla="val 267"/>
                                <a:gd name="gd59" fmla="val 693"/>
                                <a:gd name="gd60" fmla="val 261"/>
                                <a:gd name="gd61" fmla="val 712"/>
                                <a:gd name="gd62" fmla="val 252"/>
                                <a:gd name="gd63" fmla="val 727"/>
                                <a:gd name="gd64" fmla="val 235"/>
                                <a:gd name="gd65" fmla="val 742"/>
                                <a:gd name="gd66" fmla="val 213"/>
                                <a:gd name="gd67" fmla="val 748"/>
                                <a:gd name="gd68" fmla="val 187"/>
                                <a:gd name="gd69" fmla="val 748"/>
                                <a:gd name="gd70" fmla="val 159"/>
                                <a:gd name="gd71" fmla="val 742"/>
                                <a:gd name="gd72" fmla="val 140"/>
                                <a:gd name="gd73" fmla="val 733"/>
                                <a:gd name="gd74" fmla="val 119"/>
                                <a:gd name="gd75" fmla="val 718"/>
                                <a:gd name="gd76" fmla="val 99"/>
                                <a:gd name="gd77" fmla="val 699"/>
                                <a:gd name="gd78" fmla="val 78"/>
                                <a:gd name="gd79" fmla="val 673"/>
                                <a:gd name="gd80" fmla="val 61"/>
                                <a:gd name="gd81" fmla="val 639"/>
                                <a:gd name="gd82" fmla="val 50"/>
                                <a:gd name="gd83" fmla="val 589"/>
                                <a:gd name="gd84" fmla="val 43"/>
                                <a:gd name="gd85" fmla="val 589"/>
                                <a:gd name="gd86" fmla="val 35"/>
                                <a:gd name="gd87" fmla="val 643"/>
                                <a:gd name="gd88" fmla="val 43"/>
                                <a:gd name="gd89" fmla="val 676"/>
                                <a:gd name="gd90" fmla="val 56"/>
                                <a:gd name="gd91" fmla="val 703"/>
                                <a:gd name="gd92" fmla="val 71"/>
                                <a:gd name="gd93" fmla="val 723"/>
                                <a:gd name="gd94" fmla="val 91"/>
                                <a:gd name="gd95" fmla="val 738"/>
                                <a:gd name="gd96" fmla="val 114"/>
                                <a:gd name="gd97" fmla="val 749"/>
                                <a:gd name="gd98" fmla="val 136"/>
                                <a:gd name="gd99" fmla="val 755"/>
                                <a:gd name="gd100" fmla="val 159"/>
                                <a:gd name="gd101" fmla="val 755"/>
                                <a:gd name="gd102" fmla="val 189"/>
                                <a:gd name="gd103" fmla="val 748"/>
                                <a:gd name="gd104" fmla="val 218"/>
                                <a:gd name="gd105" fmla="val 731"/>
                                <a:gd name="gd106" fmla="val 243"/>
                                <a:gd name="gd107" fmla="val 708"/>
                                <a:gd name="gd108" fmla="val 261"/>
                                <a:gd name="gd109" fmla="val 684"/>
                                <a:gd name="gd110" fmla="val 273"/>
                                <a:gd name="gd111" fmla="val 660"/>
                                <a:gd name="gd112" fmla="val 276"/>
                                <a:gd name="gd113" fmla="val 637"/>
                                <a:gd name="gd114" fmla="val 275"/>
                                <a:gd name="gd115" fmla="val 617"/>
                                <a:gd name="gd116" fmla="val 269"/>
                                <a:gd name="gd117" fmla="val 600"/>
                                <a:gd name="gd118" fmla="val 258"/>
                                <a:gd name="gd119" fmla="val 587"/>
                                <a:gd name="gd120" fmla="val 247"/>
                                <a:gd name="gd121" fmla="val 574"/>
                                <a:gd name="gd122" fmla="val 224"/>
                                <a:gd name="gd123" fmla="val 568"/>
                                <a:gd name="gd124" fmla="val 200"/>
                                <a:gd name="gd125" fmla="val 570"/>
                                <a:gd name="gd126" fmla="val 177"/>
                                <a:gd name="gd127" fmla="val 579"/>
                                <a:gd name="gd128" fmla="val 159"/>
                                <a:gd name="gd129" fmla="val 592"/>
                                <a:gd name="gd130" fmla="val 144"/>
                                <a:gd name="gd131" fmla="val 611"/>
                                <a:gd name="gd132" fmla="val 134"/>
                                <a:gd name="gd133" fmla="val 632"/>
                                <a:gd name="gd134" fmla="val 132"/>
                                <a:gd name="gd135" fmla="val 650"/>
                                <a:gd name="gd136" fmla="val 136"/>
                                <a:gd name="gd137" fmla="val 665"/>
                                <a:gd name="gd138" fmla="val 146"/>
                                <a:gd name="gd139" fmla="val 675"/>
                                <a:gd name="gd140" fmla="val 157"/>
                                <a:gd name="gd141" fmla="val 680"/>
                                <a:gd name="gd142" fmla="val 172"/>
                                <a:gd name="gd143" fmla="val 682"/>
                                <a:gd name="gd144" fmla="val 187"/>
                                <a:gd name="gd145" fmla="val 678"/>
                                <a:gd name="gd146" fmla="val 200"/>
                                <a:gd name="gd147" fmla="val 667"/>
                                <a:gd name="gd148" fmla="val 213"/>
                                <a:gd name="gd149" fmla="val 654"/>
                                <a:gd name="gd150" fmla="val 220"/>
                                <a:gd name="gd151" fmla="val 641"/>
                                <a:gd name="gd152" fmla="val 224"/>
                                <a:gd name="gd153" fmla="val 624"/>
                                <a:gd name="gd154" fmla="val 218"/>
                                <a:gd name="gd155" fmla="val 615"/>
                                <a:gd name="gd156" fmla="val 209"/>
                                <a:gd name="gd157" fmla="val 611"/>
                                <a:gd name="gd158" fmla="val 198"/>
                                <a:gd name="gd159" fmla="val 613"/>
                                <a:gd name="gd160" fmla="val 187"/>
                                <a:gd name="gd161" fmla="val 620"/>
                                <a:gd name="gd162" fmla="val 179"/>
                                <a:gd name="gd163" fmla="val 632"/>
                                <a:gd name="gd164" fmla="val 179"/>
                                <a:gd name="gd165" fmla="val 635"/>
                                <a:gd name="gd166" fmla="val 181"/>
                                <a:gd name="gd167" fmla="val 633"/>
                                <a:gd name="gd168" fmla="val 187"/>
                                <a:gd name="gd169" fmla="val 628"/>
                                <a:gd name="gd170" fmla="val 194"/>
                                <a:gd name="gd171" fmla="val 628"/>
                                <a:gd name="gd172" fmla="val 202"/>
                                <a:gd name="gd173" fmla="val 633"/>
                                <a:gd name="gd174" fmla="val 209"/>
                                <a:gd name="gd175" fmla="val 645"/>
                                <a:gd name="gd176" fmla="val 213"/>
                                <a:gd name="gd177" fmla="val 658"/>
                                <a:gd name="gd178" fmla="val 211"/>
                                <a:gd name="gd179" fmla="val 669"/>
                                <a:gd name="gd180" fmla="val 198"/>
                                <a:gd name="gd181" fmla="val 675"/>
                                <a:gd name="gd182" fmla="val 185"/>
                                <a:gd name="gd183" fmla="val 673"/>
                                <a:gd name="gd184" fmla="val 168"/>
                                <a:gd name="gd185" fmla="val 663"/>
                                <a:gd name="gd186" fmla="val 153"/>
                                <a:gd name="gd187" fmla="val 650"/>
                                <a:gd name="gd188" fmla="val 142"/>
                                <a:gd name="gd189" fmla="val 632"/>
                                <a:gd name="gd190" fmla="val 136"/>
                                <a:gd name="gd191" fmla="val 609"/>
                                <a:gd name="gd192" fmla="val 138"/>
                                <a:gd name="gd193" fmla="val 592"/>
                                <a:gd name="gd194" fmla="val 149"/>
                                <a:gd name="gd195" fmla="val 581"/>
                                <a:gd name="gd196" fmla="val 164"/>
                                <a:gd name="gd197" fmla="val 576"/>
                                <a:gd name="gd198" fmla="val 183"/>
                                <a:gd name="gd199" fmla="val 574"/>
                                <a:gd name="gd200" fmla="val 204"/>
                                <a:gd name="gd201" fmla="val 579"/>
                                <a:gd name="gd202" fmla="val 224"/>
                                <a:gd name="gd203" fmla="val 592"/>
                                <a:gd name="gd204" fmla="val 243"/>
                                <a:gd name="gd205" fmla="val 600"/>
                                <a:gd name="gd206" fmla="val 248"/>
                                <a:gd name="gd207" fmla="val 611"/>
                                <a:gd name="gd208" fmla="val 256"/>
                                <a:gd name="gd209" fmla="val 626"/>
                                <a:gd name="gd210" fmla="val 261"/>
                                <a:gd name="gd211" fmla="val 647"/>
                                <a:gd name="gd212" fmla="val 265"/>
                                <a:gd name="gd213" fmla="val 667"/>
                                <a:gd name="gd214" fmla="val 261"/>
                                <a:gd name="gd215" fmla="val 691"/>
                                <a:gd name="gd216" fmla="val 252"/>
                                <a:gd name="gd217" fmla="val 708"/>
                                <a:gd name="gd218" fmla="val 237"/>
                                <a:gd name="gd219" fmla="val 723"/>
                                <a:gd name="gd220" fmla="val 215"/>
                                <a:gd name="gd221" fmla="val 731"/>
                                <a:gd name="gd222" fmla="val 189"/>
                                <a:gd name="gd223" fmla="val 729"/>
                                <a:gd name="gd224" fmla="val 159"/>
                                <a:gd name="gd225" fmla="val 723"/>
                                <a:gd name="gd226" fmla="val 140"/>
                                <a:gd name="gd227" fmla="val 710"/>
                                <a:gd name="gd228" fmla="val 119"/>
                                <a:gd name="gd229" fmla="val 691"/>
                                <a:gd name="gd230" fmla="val 99"/>
                                <a:gd name="gd231" fmla="val 665"/>
                                <a:gd name="gd232" fmla="val 80"/>
                                <a:gd name="gd233" fmla="val 633"/>
                                <a:gd name="gd234" fmla="val 65"/>
                                <a:gd name="gd235" fmla="val 589"/>
                                <a:gd name="gd236" fmla="val 58"/>
                                <a:gd name="gd237" fmla="val 544"/>
                                <a:gd name="gd238" fmla="val 58"/>
                                <a:gd name="gd239" fmla="val 499"/>
                                <a:gd name="gd240" fmla="val 67"/>
                                <a:gd name="gd241" fmla="val 452"/>
                                <a:gd name="gd242" fmla="val 80"/>
                                <a:gd name="gd243" fmla="val 404"/>
                                <a:gd name="gd244" fmla="val 99"/>
                                <a:gd name="gd245" fmla="val 359"/>
                                <a:gd name="gd246" fmla="val 121"/>
                                <a:gd name="gd247" fmla="val 312"/>
                                <a:gd name="gd248" fmla="val 144"/>
                                <a:gd name="gd249" fmla="val 273"/>
                                <a:gd name="gd250" fmla="val 164"/>
                                <a:gd name="gd251" fmla="val 237"/>
                                <a:gd name="gd252" fmla="val 181"/>
                                <a:gd name="gd253" fmla="val 204"/>
                                <a:gd name="gd254" fmla="val 194"/>
                                <a:gd name="gd255" fmla="val 170"/>
                                <a:gd name="gd256" fmla="val 204"/>
                                <a:gd name="gd257" fmla="val 136"/>
                                <a:gd name="gd258" fmla="val 207"/>
                                <a:gd name="gd259" fmla="val 101"/>
                                <a:gd name="gd260" fmla="val 204"/>
                                <a:gd name="gd261" fmla="val 131"/>
                                <a:gd name="gd262" fmla="val 205"/>
                                <a:gd name="gd263" fmla="val 155"/>
                                <a:gd name="gd264" fmla="val 202"/>
                                <a:gd name="gd265" fmla="val 179"/>
                                <a:gd name="gd266" fmla="val 196"/>
                                <a:gd name="gd267" fmla="val 202"/>
                                <a:gd name="gd268" fmla="val 187"/>
                                <a:gd name="gd269" fmla="val 226"/>
                                <a:gd name="gd270" fmla="val 175"/>
                                <a:gd name="gd271" fmla="val 256"/>
                                <a:gd name="gd272" fmla="val 161"/>
                                <a:gd name="gd273" fmla="val 291"/>
                                <a:gd name="gd274" fmla="val 140"/>
                                <a:gd name="gd275" fmla="val 338"/>
                                <a:gd name="gd276" fmla="val 114"/>
                                <a:gd name="gd277" fmla="val 387"/>
                                <a:gd name="gd278" fmla="val 89"/>
                                <a:gd name="gd279" fmla="val 437"/>
                                <a:gd name="gd280" fmla="val 67"/>
                                <a:gd name="gd281" fmla="val 486"/>
                                <a:gd name="gd282" fmla="val 48"/>
                                <a:gd name="gd283" fmla="val 536"/>
                                <a:gd name="gd284" fmla="val 37"/>
                                <a:gd name="gd285" fmla="val 589"/>
                                <a:gd name="gd286" fmla="val 35"/>
                                <a:gd name="gd287" fmla="val 112"/>
                                <a:gd name="gd288" fmla="val 33"/>
                                <a:gd name="gd289" fmla="val 110"/>
                                <a:gd name="gd290" fmla="val 33"/>
                                <a:gd name="gd291" fmla="val 108"/>
                                <a:gd name="gd292" fmla="val 33"/>
                                <a:gd name="gd293" fmla="val 110"/>
                                <a:gd name="gd294" fmla="val 35"/>
                                <a:gd name="gd295" fmla="val 114"/>
                                <a:gd name="gd296" fmla="val 37"/>
                                <a:gd name="gd297" fmla="val 127"/>
                                <a:gd name="gd298" fmla="val 43"/>
                                <a:gd name="gd299" fmla="val 140"/>
                                <a:gd name="gd300" fmla="val 52"/>
                                <a:gd name="gd301" fmla="val 151"/>
                                <a:gd name="gd302" fmla="val 65"/>
                                <a:gd name="gd303" fmla="val 151"/>
                                <a:gd name="gd304" fmla="val 65"/>
                                <a:gd name="gd305" fmla="val 151"/>
                                <a:gd name="gd306" fmla="val 60"/>
                                <a:gd name="gd307" fmla="val 151"/>
                                <a:gd name="gd308" fmla="val 54"/>
                                <a:gd name="gd309" fmla="val 136"/>
                                <a:gd name="gd310" fmla="val 41"/>
                                <a:gd name="gd311" fmla="val 114"/>
                                <a:gd name="gd312" fmla="val 33"/>
                                <a:gd name="gd313" fmla="val 112"/>
                                <a:gd name="gd314" fmla="val 33"/>
                                <a:gd name="gd315" fmla="val 80"/>
                                <a:gd name="gd316" fmla="val 7"/>
                                <a:gd name="gd317" fmla="val 56"/>
                                <a:gd name="gd318" fmla="val 15"/>
                                <a:gd name="gd319" fmla="val 35"/>
                                <a:gd name="gd320" fmla="val 28"/>
                                <a:gd name="gd321" fmla="val 20"/>
                                <a:gd name="gd322" fmla="val 45"/>
                                <a:gd name="gd323" fmla="val 7"/>
                                <a:gd name="gd324" fmla="val 75"/>
                                <a:gd name="gd325" fmla="val 7"/>
                                <a:gd name="gd326" fmla="val 88"/>
                                <a:gd name="gd327" fmla="val 15"/>
                                <a:gd name="gd328" fmla="val 67"/>
                                <a:gd name="gd329" fmla="val 28"/>
                                <a:gd name="gd330" fmla="val 50"/>
                                <a:gd name="gd331" fmla="val 45"/>
                                <a:gd name="gd332" fmla="val 37"/>
                                <a:gd name="gd333" fmla="val 63"/>
                                <a:gd name="gd334" fmla="val 30"/>
                                <a:gd name="gd335" fmla="val 84"/>
                                <a:gd name="gd336" fmla="val 26"/>
                                <a:gd name="gd337" fmla="val 103"/>
                                <a:gd name="gd338" fmla="val 28"/>
                                <a:gd name="gd339" fmla="val 127"/>
                                <a:gd name="gd340" fmla="val 33"/>
                                <a:gd name="gd341" fmla="val 148"/>
                                <a:gd name="gd342" fmla="val 46"/>
                                <a:gd name="gd343" fmla="val 151"/>
                                <a:gd name="gd344" fmla="val 52"/>
                                <a:gd name="gd345" fmla="val 151"/>
                                <a:gd name="gd346" fmla="val 45"/>
                                <a:gd name="gd347" fmla="val 144"/>
                                <a:gd name="gd348" fmla="val 30"/>
                                <a:gd name="gd349" fmla="val 129"/>
                                <a:gd name="gd350" fmla="val 18"/>
                                <a:gd name="gd351" fmla="val 105"/>
                                <a:gd name="gd352" fmla="val 9"/>
                                <a:gd name="gd353" fmla="val 80"/>
                                <a:gd name="gd354" fmla="val 7"/>
                                <a:gd name="gd355" fmla="val 84"/>
                                <a:gd name="gd356" fmla="val 0"/>
                                <a:gd name="gd357" fmla="val 108"/>
                                <a:gd name="gd358" fmla="val 3"/>
                                <a:gd name="gd359" fmla="val 131"/>
                                <a:gd name="gd360" fmla="val 13"/>
                                <a:gd name="gd361" fmla="val 148"/>
                                <a:gd name="gd362" fmla="val 30"/>
                                <a:gd name="gd363" fmla="val 155"/>
                                <a:gd name="gd364" fmla="val 50"/>
                                <a:gd name="gd365" fmla="val 153"/>
                                <a:gd name="gd366" fmla="val 54"/>
                                <a:gd name="gd367" fmla="val 161"/>
                                <a:gd name="gd368" fmla="val 61"/>
                                <a:gd name="gd369" fmla="val 166"/>
                                <a:gd name="gd370" fmla="val 80"/>
                                <a:gd name="gd371" fmla="val 168"/>
                                <a:gd name="gd372" fmla="val 99"/>
                                <a:gd name="gd373" fmla="val 166"/>
                                <a:gd name="gd374" fmla="val 116"/>
                                <a:gd name="gd375" fmla="val 159"/>
                                <a:gd name="gd376" fmla="val 132"/>
                                <a:gd name="gd377" fmla="val 148"/>
                                <a:gd name="gd378" fmla="val 144"/>
                                <a:gd name="gd379" fmla="val 133"/>
                                <a:gd name="gd380" fmla="val 151"/>
                                <a:gd name="gd381" fmla="val 127"/>
                                <a:gd name="gd382" fmla="val 151"/>
                                <a:gd name="gd383" fmla="val 121"/>
                                <a:gd name="gd384" fmla="val 149"/>
                                <a:gd name="gd385" fmla="val 118"/>
                                <a:gd name="gd386" fmla="val 147"/>
                                <a:gd name="gd387" fmla="val 116"/>
                                <a:gd name="gd388" fmla="val 144"/>
                                <a:gd name="gd389" fmla="val 114"/>
                                <a:gd name="gd390" fmla="val 140"/>
                                <a:gd name="gd391" fmla="val 114"/>
                                <a:gd name="gd392" fmla="val 136"/>
                                <a:gd name="gd393" fmla="val 116"/>
                                <a:gd name="gd394" fmla="val 132"/>
                                <a:gd name="gd395" fmla="val 119"/>
                                <a:gd name="gd396" fmla="val 131"/>
                                <a:gd name="gd397" fmla="val 123"/>
                                <a:gd name="gd398" fmla="val 131"/>
                                <a:gd name="gd399" fmla="val 125"/>
                                <a:gd name="gd400" fmla="val 131"/>
                                <a:gd name="gd401" fmla="val 129"/>
                                <a:gd name="gd402" fmla="val 132"/>
                                <a:gd name="gd403" fmla="val 129"/>
                                <a:gd name="gd404" fmla="val 134"/>
                                <a:gd name="gd405" fmla="val 129"/>
                                <a:gd name="gd406" fmla="val 136"/>
                                <a:gd name="gd407" fmla="val 129"/>
                                <a:gd name="gd408" fmla="val 138"/>
                                <a:gd name="gd409" fmla="val 127"/>
                                <a:gd name="gd410" fmla="val 140"/>
                                <a:gd name="gd411" fmla="val 127"/>
                                <a:gd name="gd412" fmla="val 142"/>
                                <a:gd name="gd413" fmla="val 129"/>
                                <a:gd name="gd414" fmla="val 144"/>
                                <a:gd name="gd415" fmla="val 129"/>
                                <a:gd name="gd416" fmla="val 146"/>
                                <a:gd name="gd417" fmla="val 133"/>
                                <a:gd name="gd418" fmla="val 146"/>
                                <a:gd name="gd419" fmla="val 136"/>
                                <a:gd name="gd420" fmla="val 146"/>
                                <a:gd name="gd421" fmla="val 142"/>
                                <a:gd name="gd422" fmla="val 144"/>
                                <a:gd name="gd423" fmla="val 153"/>
                                <a:gd name="gd424" fmla="val 134"/>
                                <a:gd name="gd425" fmla="val 161"/>
                                <a:gd name="gd426" fmla="val 121"/>
                                <a:gd name="gd427" fmla="val 166"/>
                                <a:gd name="gd428" fmla="val 106"/>
                                <a:gd name="gd429" fmla="val 166"/>
                                <a:gd name="gd430" fmla="val 89"/>
                                <a:gd name="gd431" fmla="val 162"/>
                                <a:gd name="gd432" fmla="val 71"/>
                                <a:gd name="gd433" fmla="val 153"/>
                                <a:gd name="gd434" fmla="val 58"/>
                                <a:gd name="gd435" fmla="val 151"/>
                                <a:gd name="gd436" fmla="val 67"/>
                                <a:gd name="gd437" fmla="val 157"/>
                                <a:gd name="gd438" fmla="val 80"/>
                                <a:gd name="gd439" fmla="val 159"/>
                                <a:gd name="gd440" fmla="val 99"/>
                                <a:gd name="gd441" fmla="val 153"/>
                                <a:gd name="gd442" fmla="val 121"/>
                                <a:gd name="gd443" fmla="val 159"/>
                                <a:gd name="gd444" fmla="val 95"/>
                                <a:gd name="gd445" fmla="val 153"/>
                                <a:gd name="gd446" fmla="val 73"/>
                                <a:gd name="gd447" fmla="val 151"/>
                                <a:gd name="gd448" fmla="val 71"/>
                                <a:gd name="gd449" fmla="val 151"/>
                                <a:gd name="gd450" fmla="val 73"/>
                                <a:gd name="gd451" fmla="val 142"/>
                                <a:gd name="gd452" fmla="val 86"/>
                                <a:gd name="gd453" fmla="val 133"/>
                                <a:gd name="gd454" fmla="val 91"/>
                                <a:gd name="gd455" fmla="val 119"/>
                                <a:gd name="gd456" fmla="val 95"/>
                                <a:gd name="gd457" fmla="val 108"/>
                                <a:gd name="gd458" fmla="val 95"/>
                                <a:gd name="gd459" fmla="val 101"/>
                                <a:gd name="gd460" fmla="val 91"/>
                                <a:gd name="gd461" fmla="val 93"/>
                                <a:gd name="gd462" fmla="val 88"/>
                                <a:gd name="gd463" fmla="val 90"/>
                                <a:gd name="gd464" fmla="val 82"/>
                                <a:gd name="gd465" fmla="val 88"/>
                                <a:gd name="gd466" fmla="val 78"/>
                                <a:gd name="gd467" fmla="val 86"/>
                                <a:gd name="gd468" fmla="val 73"/>
                                <a:gd name="gd469" fmla="val 86"/>
                                <a:gd name="gd470" fmla="val 67"/>
                                <a:gd name="gd471" fmla="val 88"/>
                                <a:gd name="gd472" fmla="val 61"/>
                                <a:gd name="gd473" fmla="val 90"/>
                                <a:gd name="gd474" fmla="val 58"/>
                                <a:gd name="gd475" fmla="val 93"/>
                                <a:gd name="gd476" fmla="val 54"/>
                                <a:gd name="gd477" fmla="val 97"/>
                                <a:gd name="gd478" fmla="val 52"/>
                                <a:gd name="gd479" fmla="val 101"/>
                                <a:gd name="gd480" fmla="val 52"/>
                                <a:gd name="gd481" fmla="val 105"/>
                                <a:gd name="gd482" fmla="val 52"/>
                                <a:gd name="gd483" fmla="val 110"/>
                                <a:gd name="gd484" fmla="val 54"/>
                                <a:gd name="gd485" fmla="val 112"/>
                                <a:gd name="gd486" fmla="val 56"/>
                                <a:gd name="gd487" fmla="val 116"/>
                                <a:gd name="gd488" fmla="val 61"/>
                                <a:gd name="gd489" fmla="val 116"/>
                                <a:gd name="gd490" fmla="val 61"/>
                                <a:gd name="gd491" fmla="val 116"/>
                                <a:gd name="gd492" fmla="val 63"/>
                                <a:gd name="gd493" fmla="val 116"/>
                                <a:gd name="gd494" fmla="val 65"/>
                                <a:gd name="gd495" fmla="val 114"/>
                                <a:gd name="gd496" fmla="val 67"/>
                                <a:gd name="gd497" fmla="val 112"/>
                                <a:gd name="gd498" fmla="val 69"/>
                                <a:gd name="gd499" fmla="val 108"/>
                                <a:gd name="gd500" fmla="val 69"/>
                                <a:gd name="gd501" fmla="val 105"/>
                                <a:gd name="gd502" fmla="val 69"/>
                                <a:gd name="gd503" fmla="val 103"/>
                                <a:gd name="gd504" fmla="val 65"/>
                                <a:gd name="gd505" fmla="val 103"/>
                                <a:gd name="gd506" fmla="val 61"/>
                                <a:gd name="gd507" fmla="val 103"/>
                                <a:gd name="gd508" fmla="val 60"/>
                                <a:gd name="gd509" fmla="val 106"/>
                                <a:gd name="gd510" fmla="val 58"/>
                                <a:gd name="gd511" fmla="val 110"/>
                                <a:gd name="gd512" fmla="val 56"/>
                                <a:gd name="gd513" fmla="val 105"/>
                                <a:gd name="gd514" fmla="val 56"/>
                                <a:gd name="gd515" fmla="val 99"/>
                                <a:gd name="gd516" fmla="val 56"/>
                                <a:gd name="gd517" fmla="val 95"/>
                                <a:gd name="gd518" fmla="val 58"/>
                                <a:gd name="gd519" fmla="val 91"/>
                                <a:gd name="gd520" fmla="val 61"/>
                                <a:gd name="gd521" fmla="val 90"/>
                                <a:gd name="gd522" fmla="val 67"/>
                                <a:gd name="gd523" fmla="val 90"/>
                                <a:gd name="gd524" fmla="val 73"/>
                                <a:gd name="gd525" fmla="val 91"/>
                                <a:gd name="gd526" fmla="val 78"/>
                                <a:gd name="gd527" fmla="val 97"/>
                                <a:gd name="gd528" fmla="val 82"/>
                                <a:gd name="gd529" fmla="val 101"/>
                                <a:gd name="gd530" fmla="val 86"/>
                                <a:gd name="gd531" fmla="val 106"/>
                                <a:gd name="gd532" fmla="val 89"/>
                                <a:gd name="gd533" fmla="val 121"/>
                                <a:gd name="gd534" fmla="val 91"/>
                                <a:gd name="gd535" fmla="val 136"/>
                                <a:gd name="gd536" fmla="val 86"/>
                                <a:gd name="gd537" fmla="val 148"/>
                                <a:gd name="gd538" fmla="val 73"/>
                                <a:gd name="gd539" fmla="val 149"/>
                                <a:gd name="gd540" fmla="val 69"/>
                                <a:gd name="gd541" fmla="val 138"/>
                                <a:gd name="gd542" fmla="val 54"/>
                                <a:gd name="gd543" fmla="val 119"/>
                                <a:gd name="gd544" fmla="val 41"/>
                                <a:gd name="gd545" fmla="val 95"/>
                                <a:gd name="gd546" fmla="val 35"/>
                                <a:gd name="gd547" fmla="val 73"/>
                                <a:gd name="gd548" fmla="val 37"/>
                                <a:gd name="gd549" fmla="val 52"/>
                                <a:gd name="gd550" fmla="val 43"/>
                                <a:gd name="gd551" fmla="val 35"/>
                                <a:gd name="gd552" fmla="val 54"/>
                                <a:gd name="gd553" fmla="val 20"/>
                                <a:gd name="gd554" fmla="val 69"/>
                                <a:gd name="gd555" fmla="val 11"/>
                                <a:gd name="gd556" fmla="val 91"/>
                                <a:gd name="gd557" fmla="val 7"/>
                                <a:gd name="gd558" fmla="val 112"/>
                                <a:gd name="gd559" fmla="val 11"/>
                                <a:gd name="gd560" fmla="val 132"/>
                                <a:gd name="gd561" fmla="val 26"/>
                                <a:gd name="gd562" fmla="val 157"/>
                                <a:gd name="gd563" fmla="val 48"/>
                                <a:gd name="gd564" fmla="val 175"/>
                                <a:gd name="gd565" fmla="val 77"/>
                                <a:gd name="gd566" fmla="val 189"/>
                                <a:gd name="gd567" fmla="val 110"/>
                                <a:gd name="gd568" fmla="val 196"/>
                                <a:gd name="gd569" fmla="val 149"/>
                                <a:gd name="gd570" fmla="val 194"/>
                                <a:gd name="gd571" fmla="val 191"/>
                                <a:gd name="gd572" fmla="val 185"/>
                                <a:gd name="gd573" fmla="val 237"/>
                                <a:gd name="gd574" fmla="val 164"/>
                                <a:gd name="gd575" fmla="val 191"/>
                                <a:gd name="gd576" fmla="val 187"/>
                                <a:gd name="gd577" fmla="val 148"/>
                                <a:gd name="gd578" fmla="val 198"/>
                                <a:gd name="gd579" fmla="val 108"/>
                                <a:gd name="gd580" fmla="val 198"/>
                                <a:gd name="gd581" fmla="val 75"/>
                                <a:gd name="gd582" fmla="val 190"/>
                                <a:gd name="gd583" fmla="val 45"/>
                                <a:gd name="gd584" fmla="val 175"/>
                                <a:gd name="gd585" fmla="val 22"/>
                                <a:gd name="gd586" fmla="val 155"/>
                                <a:gd name="gd587" fmla="val 7"/>
                                <a:gd name="gd588" fmla="val 132"/>
                                <a:gd name="gd589" fmla="val 9"/>
                                <a:gd name="gd590" fmla="val 142"/>
                                <a:gd name="gd591" fmla="val 20"/>
                                <a:gd name="gd592" fmla="val 162"/>
                                <a:gd name="gd593" fmla="val 37"/>
                                <a:gd name="gd594" fmla="val 177"/>
                                <a:gd name="gd595" fmla="val 56"/>
                                <a:gd name="gd596" fmla="val 190"/>
                                <a:gd name="gd597" fmla="val 75"/>
                                <a:gd name="gd598" fmla="val 198"/>
                                <a:gd name="gd599" fmla="val 93"/>
                                <a:gd name="gd600" fmla="val 204"/>
                                <a:gd name="gd601" fmla="val 75"/>
                                <a:gd name="gd602" fmla="val 200"/>
                                <a:gd name="gd603" fmla="val 56"/>
                                <a:gd name="gd604" fmla="val 192"/>
                                <a:gd name="gd605" fmla="val 35"/>
                                <a:gd name="gd606" fmla="val 181"/>
                                <a:gd name="gd607" fmla="val 19"/>
                                <a:gd name="gd608" fmla="val 164"/>
                                <a:gd name="gd609" fmla="val 7"/>
                                <a:gd name="gd610" fmla="val 142"/>
                                <a:gd name="gd611" fmla="val 2"/>
                                <a:gd name="gd612" fmla="val 116"/>
                                <a:gd name="gd613" fmla="val 4"/>
                                <a:gd name="gd614" fmla="val 114"/>
                                <a:gd name="gd615" fmla="val 0"/>
                                <a:gd name="gd616" fmla="val 101"/>
                                <a:gd name="gd617" fmla="val 4"/>
                                <a:gd name="gd618" fmla="val 71"/>
                                <a:gd name="gd619" fmla="val 17"/>
                                <a:gd name="gd620" fmla="val 39"/>
                                <a:gd name="gd621" fmla="val 35"/>
                                <a:gd name="gd622" fmla="val 18"/>
                                <a:gd name="gd623" fmla="val 58"/>
                                <a:gd name="gd624" fmla="val 5"/>
                                <a:gd name="gd625" fmla="val 84"/>
                                <a:gd name="gd62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755" h="276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close/>
                                  <a:moveTo>
                                    <a:pt x="gd85" y="gd86"/>
                                  </a:move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close/>
                                  <a:moveTo>
                                    <a:pt x="gd287" y="gd288"/>
                                  </a:move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close/>
                                  <a:moveTo>
                                    <a:pt x="gd315" y="gd316"/>
                                  </a:move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lnTo>
                                    <a:pt x="gd341" y="gd342"/>
                                  </a:ln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close/>
                                  <a:moveTo>
                                    <a:pt x="gd355" y="gd356"/>
                                  </a:move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lnTo>
                                    <a:pt x="gd425" y="gd426"/>
                                  </a:ln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lnTo>
                                    <a:pt x="gd483" y="gd484"/>
                                  </a:lnTo>
                                  <a:lnTo>
                                    <a:pt x="gd485" y="gd486"/>
                                  </a:lnTo>
                                  <a:lnTo>
                                    <a:pt x="gd487" y="gd488"/>
                                  </a:lnTo>
                                  <a:lnTo>
                                    <a:pt x="gd489" y="gd490"/>
                                  </a:lnTo>
                                  <a:lnTo>
                                    <a:pt x="gd491" y="gd492"/>
                                  </a:lnTo>
                                  <a:lnTo>
                                    <a:pt x="gd493" y="gd494"/>
                                  </a:lnTo>
                                  <a:lnTo>
                                    <a:pt x="gd495" y="gd496"/>
                                  </a:lnTo>
                                  <a:lnTo>
                                    <a:pt x="gd497" y="gd498"/>
                                  </a:lnTo>
                                  <a:lnTo>
                                    <a:pt x="gd499" y="gd500"/>
                                  </a:lnTo>
                                  <a:lnTo>
                                    <a:pt x="gd501" y="gd502"/>
                                  </a:lnTo>
                                  <a:lnTo>
                                    <a:pt x="gd503" y="gd504"/>
                                  </a:lnTo>
                                  <a:lnTo>
                                    <a:pt x="gd505" y="gd506"/>
                                  </a:lnTo>
                                  <a:lnTo>
                                    <a:pt x="gd507" y="gd508"/>
                                  </a:lnTo>
                                  <a:lnTo>
                                    <a:pt x="gd509" y="gd510"/>
                                  </a:lnTo>
                                  <a:lnTo>
                                    <a:pt x="gd511" y="gd512"/>
                                  </a:lnTo>
                                  <a:lnTo>
                                    <a:pt x="gd513" y="gd514"/>
                                  </a:lnTo>
                                  <a:lnTo>
                                    <a:pt x="gd515" y="gd516"/>
                                  </a:lnTo>
                                  <a:lnTo>
                                    <a:pt x="gd517" y="gd518"/>
                                  </a:lnTo>
                                  <a:lnTo>
                                    <a:pt x="gd519" y="gd520"/>
                                  </a:lnTo>
                                  <a:lnTo>
                                    <a:pt x="gd521" y="gd522"/>
                                  </a:lnTo>
                                  <a:lnTo>
                                    <a:pt x="gd523" y="gd524"/>
                                  </a:lnTo>
                                  <a:lnTo>
                                    <a:pt x="gd525" y="gd526"/>
                                  </a:lnTo>
                                  <a:lnTo>
                                    <a:pt x="gd527" y="gd528"/>
                                  </a:lnTo>
                                  <a:lnTo>
                                    <a:pt x="gd529" y="gd530"/>
                                  </a:lnTo>
                                  <a:lnTo>
                                    <a:pt x="gd531" y="gd532"/>
                                  </a:lnTo>
                                  <a:lnTo>
                                    <a:pt x="gd533" y="gd534"/>
                                  </a:lnTo>
                                  <a:lnTo>
                                    <a:pt x="gd535" y="gd536"/>
                                  </a:lnTo>
                                  <a:lnTo>
                                    <a:pt x="gd537" y="gd538"/>
                                  </a:lnTo>
                                  <a:lnTo>
                                    <a:pt x="gd539" y="gd540"/>
                                  </a:lnTo>
                                  <a:lnTo>
                                    <a:pt x="gd541" y="gd542"/>
                                  </a:lnTo>
                                  <a:lnTo>
                                    <a:pt x="gd543" y="gd544"/>
                                  </a:lnTo>
                                  <a:lnTo>
                                    <a:pt x="gd545" y="gd546"/>
                                  </a:lnTo>
                                  <a:lnTo>
                                    <a:pt x="gd547" y="gd548"/>
                                  </a:lnTo>
                                  <a:lnTo>
                                    <a:pt x="gd549" y="gd550"/>
                                  </a:lnTo>
                                  <a:lnTo>
                                    <a:pt x="gd551" y="gd552"/>
                                  </a:lnTo>
                                  <a:lnTo>
                                    <a:pt x="gd553" y="gd554"/>
                                  </a:lnTo>
                                  <a:lnTo>
                                    <a:pt x="gd555" y="gd556"/>
                                  </a:lnTo>
                                  <a:lnTo>
                                    <a:pt x="gd557" y="gd558"/>
                                  </a:lnTo>
                                  <a:lnTo>
                                    <a:pt x="gd559" y="gd560"/>
                                  </a:lnTo>
                                  <a:lnTo>
                                    <a:pt x="gd561" y="gd562"/>
                                  </a:lnTo>
                                  <a:lnTo>
                                    <a:pt x="gd563" y="gd564"/>
                                  </a:lnTo>
                                  <a:lnTo>
                                    <a:pt x="gd565" y="gd566"/>
                                  </a:lnTo>
                                  <a:lnTo>
                                    <a:pt x="gd567" y="gd568"/>
                                  </a:lnTo>
                                  <a:lnTo>
                                    <a:pt x="gd569" y="gd570"/>
                                  </a:lnTo>
                                  <a:lnTo>
                                    <a:pt x="gd571" y="gd572"/>
                                  </a:lnTo>
                                  <a:lnTo>
                                    <a:pt x="gd573" y="gd574"/>
                                  </a:lnTo>
                                  <a:lnTo>
                                    <a:pt x="gd575" y="gd576"/>
                                  </a:lnTo>
                                  <a:lnTo>
                                    <a:pt x="gd577" y="gd578"/>
                                  </a:lnTo>
                                  <a:lnTo>
                                    <a:pt x="gd579" y="gd580"/>
                                  </a:lnTo>
                                  <a:lnTo>
                                    <a:pt x="gd581" y="gd582"/>
                                  </a:lnTo>
                                  <a:lnTo>
                                    <a:pt x="gd583" y="gd584"/>
                                  </a:lnTo>
                                  <a:lnTo>
                                    <a:pt x="gd585" y="gd586"/>
                                  </a:lnTo>
                                  <a:lnTo>
                                    <a:pt x="gd587" y="gd588"/>
                                  </a:lnTo>
                                  <a:lnTo>
                                    <a:pt x="gd589" y="gd590"/>
                                  </a:lnTo>
                                  <a:lnTo>
                                    <a:pt x="gd591" y="gd592"/>
                                  </a:lnTo>
                                  <a:lnTo>
                                    <a:pt x="gd593" y="gd594"/>
                                  </a:lnTo>
                                  <a:lnTo>
                                    <a:pt x="gd595" y="gd596"/>
                                  </a:lnTo>
                                  <a:lnTo>
                                    <a:pt x="gd597" y="gd598"/>
                                  </a:lnTo>
                                  <a:lnTo>
                                    <a:pt x="gd599" y="gd600"/>
                                  </a:lnTo>
                                  <a:lnTo>
                                    <a:pt x="gd601" y="gd602"/>
                                  </a:lnTo>
                                  <a:lnTo>
                                    <a:pt x="gd603" y="gd604"/>
                                  </a:lnTo>
                                  <a:lnTo>
                                    <a:pt x="gd605" y="gd606"/>
                                  </a:lnTo>
                                  <a:lnTo>
                                    <a:pt x="gd607" y="gd608"/>
                                  </a:lnTo>
                                  <a:lnTo>
                                    <a:pt x="gd609" y="gd610"/>
                                  </a:lnTo>
                                  <a:lnTo>
                                    <a:pt x="gd611" y="gd612"/>
                                  </a:lnTo>
                                  <a:lnTo>
                                    <a:pt x="gd613" y="gd614"/>
                                  </a:lnTo>
                                  <a:lnTo>
                                    <a:pt x="gd615" y="gd616"/>
                                  </a:lnTo>
                                  <a:lnTo>
                                    <a:pt x="gd617" y="gd618"/>
                                  </a:lnTo>
                                  <a:lnTo>
                                    <a:pt x="gd619" y="gd620"/>
                                  </a:lnTo>
                                  <a:lnTo>
                                    <a:pt x="gd621" y="gd622"/>
                                  </a:lnTo>
                                  <a:lnTo>
                                    <a:pt x="gd623" y="gd624"/>
                                  </a:lnTo>
                                  <a:lnTo>
                                    <a:pt x="gd625" y="gd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"/>
                          <wps:cNvSpPr/>
                          <wps:spPr bwMode="auto">
                            <a:xfrm>
                              <a:off x="6596" y="227"/>
                              <a:ext cx="1766" cy="55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66"/>
                                <a:gd name="gd2" fmla="val 43"/>
                                <a:gd name="gd3" fmla="val 116"/>
                                <a:gd name="gd4" fmla="val 50"/>
                                <a:gd name="gd5" fmla="val 82"/>
                                <a:gd name="gd6" fmla="val 61"/>
                                <a:gd name="gd7" fmla="val 56"/>
                                <a:gd name="gd8" fmla="val 78"/>
                                <a:gd name="gd9" fmla="val 35"/>
                                <a:gd name="gd10" fmla="val 99"/>
                                <a:gd name="gd11" fmla="val 22"/>
                                <a:gd name="gd12" fmla="val 119"/>
                                <a:gd name="gd13" fmla="val 13"/>
                                <a:gd name="gd14" fmla="val 140"/>
                                <a:gd name="gd15" fmla="val 7"/>
                                <a:gd name="gd16" fmla="val 159"/>
                                <a:gd name="gd17" fmla="val 7"/>
                                <a:gd name="gd18" fmla="val 187"/>
                                <a:gd name="gd19" fmla="val 13"/>
                                <a:gd name="gd20" fmla="val 213"/>
                                <a:gd name="gd21" fmla="val 28"/>
                                <a:gd name="gd22" fmla="val 235"/>
                                <a:gd name="gd23" fmla="val 43"/>
                                <a:gd name="gd24" fmla="val 252"/>
                                <a:gd name="gd25" fmla="val 62"/>
                                <a:gd name="gd26" fmla="val 261"/>
                                <a:gd name="gd27" fmla="val 84"/>
                                <a:gd name="gd28" fmla="val 267"/>
                                <a:gd name="gd29" fmla="val 71"/>
                                <a:gd name="gd30" fmla="val 263"/>
                                <a:gd name="gd31" fmla="val 62"/>
                                <a:gd name="gd32" fmla="val 258"/>
                                <a:gd name="gd33" fmla="val 47"/>
                                <a:gd name="gd34" fmla="val 245"/>
                                <a:gd name="gd35" fmla="val 33"/>
                                <a:gd name="gd36" fmla="val 230"/>
                                <a:gd name="gd37" fmla="val 22"/>
                                <a:gd name="gd38" fmla="val 209"/>
                                <a:gd name="gd39" fmla="val 17"/>
                                <a:gd name="gd40" fmla="val 187"/>
                                <a:gd name="gd41" fmla="val 19"/>
                                <a:gd name="gd42" fmla="val 161"/>
                                <a:gd name="gd43" fmla="val 30"/>
                                <a:gd name="gd44" fmla="val 129"/>
                                <a:gd name="gd45" fmla="val 50"/>
                                <a:gd name="gd46" fmla="val 99"/>
                                <a:gd name="gd47" fmla="val 80"/>
                                <a:gd name="gd48" fmla="val 76"/>
                                <a:gd name="gd49" fmla="val 119"/>
                                <a:gd name="gd50" fmla="val 60"/>
                                <a:gd name="gd51" fmla="val 164"/>
                                <a:gd name="gd52" fmla="val 50"/>
                                <a:gd name="gd53" fmla="val 209"/>
                                <a:gd name="gd54" fmla="val 52"/>
                                <a:gd name="gd55" fmla="val 256"/>
                                <a:gd name="gd56" fmla="val 60"/>
                                <a:gd name="gd57" fmla="val 303"/>
                                <a:gd name="gd58" fmla="val 75"/>
                                <a:gd name="gd59" fmla="val 349"/>
                                <a:gd name="gd60" fmla="val 93"/>
                                <a:gd name="gd61" fmla="val 398"/>
                                <a:gd name="gd62" fmla="val 116"/>
                                <a:gd name="gd63" fmla="val 445"/>
                                <a:gd name="gd64" fmla="val 140"/>
                                <a:gd name="gd65" fmla="val 497"/>
                                <a:gd name="gd66" fmla="val 166"/>
                                <a:gd name="gd67" fmla="val 549"/>
                                <a:gd name="gd68" fmla="val 190"/>
                                <a:gd name="gd69" fmla="val 503"/>
                                <a:gd name="gd70" fmla="val 166"/>
                                <a:gd name="gd71" fmla="val 456"/>
                                <a:gd name="gd72" fmla="val 140"/>
                                <a:gd name="gd73" fmla="val 407"/>
                                <a:gd name="gd74" fmla="val 116"/>
                                <a:gd name="gd75" fmla="val 361"/>
                                <a:gd name="gd76" fmla="val 91"/>
                                <a:gd name="gd77" fmla="val 312"/>
                                <a:gd name="gd78" fmla="val 71"/>
                                <a:gd name="gd79" fmla="val 263"/>
                                <a:gd name="gd80" fmla="val 54"/>
                                <a:gd name="gd81" fmla="val 215"/>
                                <a:gd name="gd82" fmla="val 45"/>
                                <a:gd name="gd83" fmla="val 166"/>
                                <a:gd name="gd84" fmla="val 43"/>
                                <a:gd name="gd85" fmla="val 166"/>
                                <a:gd name="gd86" fmla="val 35"/>
                                <a:gd name="gd87" fmla="val 219"/>
                                <a:gd name="gd88" fmla="val 37"/>
                                <a:gd name="gd89" fmla="val 269"/>
                                <a:gd name="gd90" fmla="val 48"/>
                                <a:gd name="gd91" fmla="val 318"/>
                                <a:gd name="gd92" fmla="val 67"/>
                                <a:gd name="gd93" fmla="val 368"/>
                                <a:gd name="gd94" fmla="val 89"/>
                                <a:gd name="gd95" fmla="val 415"/>
                                <a:gd name="gd96" fmla="val 114"/>
                                <a:gd name="gd97" fmla="val 463"/>
                                <a:gd name="gd98" fmla="val 140"/>
                                <a:gd name="gd99" fmla="val 499"/>
                                <a:gd name="gd100" fmla="val 161"/>
                                <a:gd name="gd101" fmla="val 527"/>
                                <a:gd name="gd102" fmla="val 175"/>
                                <a:gd name="gd103" fmla="val 553"/>
                                <a:gd name="gd104" fmla="val 187"/>
                                <a:gd name="gd105" fmla="val 576"/>
                                <a:gd name="gd106" fmla="val 196"/>
                                <a:gd name="gd107" fmla="val 600"/>
                                <a:gd name="gd108" fmla="val 202"/>
                                <a:gd name="gd109" fmla="val 624"/>
                                <a:gd name="gd110" fmla="val 205"/>
                                <a:gd name="gd111" fmla="val 654"/>
                                <a:gd name="gd112" fmla="val 204"/>
                                <a:gd name="gd113" fmla="val 618"/>
                                <a:gd name="gd114" fmla="val 207"/>
                                <a:gd name="gd115" fmla="val 585"/>
                                <a:gd name="gd116" fmla="val 204"/>
                                <a:gd name="gd117" fmla="val 551"/>
                                <a:gd name="gd118" fmla="val 194"/>
                                <a:gd name="gd119" fmla="val 518"/>
                                <a:gd name="gd120" fmla="val 181"/>
                                <a:gd name="gd121" fmla="val 482"/>
                                <a:gd name="gd122" fmla="val 164"/>
                                <a:gd name="gd123" fmla="val 443"/>
                                <a:gd name="gd124" fmla="val 144"/>
                                <a:gd name="gd125" fmla="val 396"/>
                                <a:gd name="gd126" fmla="val 121"/>
                                <a:gd name="gd127" fmla="val 349"/>
                                <a:gd name="gd128" fmla="val 99"/>
                                <a:gd name="gd129" fmla="val 303"/>
                                <a:gd name="gd130" fmla="val 80"/>
                                <a:gd name="gd131" fmla="val 256"/>
                                <a:gd name="gd132" fmla="val 67"/>
                                <a:gd name="gd133" fmla="val 211"/>
                                <a:gd name="gd134" fmla="val 58"/>
                                <a:gd name="gd135" fmla="val 164"/>
                                <a:gd name="gd136" fmla="val 58"/>
                                <a:gd name="gd137" fmla="val 121"/>
                                <a:gd name="gd138" fmla="val 65"/>
                                <a:gd name="gd139" fmla="val 90"/>
                                <a:gd name="gd140" fmla="val 80"/>
                                <a:gd name="gd141" fmla="val 63"/>
                                <a:gd name="gd142" fmla="val 99"/>
                                <a:gd name="gd143" fmla="val 45"/>
                                <a:gd name="gd144" fmla="val 119"/>
                                <a:gd name="gd145" fmla="val 32"/>
                                <a:gd name="gd146" fmla="val 140"/>
                                <a:gd name="gd147" fmla="val 24"/>
                                <a:gd name="gd148" fmla="val 159"/>
                                <a:gd name="gd149" fmla="val 24"/>
                                <a:gd name="gd150" fmla="val 189"/>
                                <a:gd name="gd151" fmla="val 32"/>
                                <a:gd name="gd152" fmla="val 215"/>
                                <a:gd name="gd153" fmla="val 47"/>
                                <a:gd name="gd154" fmla="val 237"/>
                                <a:gd name="gd155" fmla="val 63"/>
                                <a:gd name="gd156" fmla="val 252"/>
                                <a:gd name="gd157" fmla="val 88"/>
                                <a:gd name="gd158" fmla="val 261"/>
                                <a:gd name="gd159" fmla="val 108"/>
                                <a:gd name="gd160" fmla="val 265"/>
                                <a:gd name="gd161" fmla="val 127"/>
                                <a:gd name="gd162" fmla="val 261"/>
                                <a:gd name="gd163" fmla="val 144"/>
                                <a:gd name="gd164" fmla="val 256"/>
                                <a:gd name="gd165" fmla="val 155"/>
                                <a:gd name="gd166" fmla="val 248"/>
                                <a:gd name="gd167" fmla="val 162"/>
                                <a:gd name="gd168" fmla="val 243"/>
                                <a:gd name="gd169" fmla="val 174"/>
                                <a:gd name="gd170" fmla="val 224"/>
                                <a:gd name="gd171" fmla="val 181"/>
                                <a:gd name="gd172" fmla="val 204"/>
                                <a:gd name="gd173" fmla="val 179"/>
                                <a:gd name="gd174" fmla="val 183"/>
                                <a:gd name="gd175" fmla="val 174"/>
                                <a:gd name="gd176" fmla="val 164"/>
                                <a:gd name="gd177" fmla="val 162"/>
                                <a:gd name="gd178" fmla="val 149"/>
                                <a:gd name="gd179" fmla="val 146"/>
                                <a:gd name="gd180" fmla="val 138"/>
                                <a:gd name="gd181" fmla="val 123"/>
                                <a:gd name="gd182" fmla="val 136"/>
                                <a:gd name="gd183" fmla="val 104"/>
                                <a:gd name="gd184" fmla="val 142"/>
                                <a:gd name="gd185" fmla="val 90"/>
                                <a:gd name="gd186" fmla="val 153"/>
                                <a:gd name="gd187" fmla="val 82"/>
                                <a:gd name="gd188" fmla="val 168"/>
                                <a:gd name="gd189" fmla="val 80"/>
                                <a:gd name="gd190" fmla="val 185"/>
                                <a:gd name="gd191" fmla="val 84"/>
                                <a:gd name="gd192" fmla="val 198"/>
                                <a:gd name="gd193" fmla="val 97"/>
                                <a:gd name="gd194" fmla="val 211"/>
                                <a:gd name="gd195" fmla="val 110"/>
                                <a:gd name="gd196" fmla="val 213"/>
                                <a:gd name="gd197" fmla="val 121"/>
                                <a:gd name="gd198" fmla="val 209"/>
                                <a:gd name="gd199" fmla="val 127"/>
                                <a:gd name="gd200" fmla="val 202"/>
                                <a:gd name="gd201" fmla="val 125"/>
                                <a:gd name="gd202" fmla="val 194"/>
                                <a:gd name="gd203" fmla="val 121"/>
                                <a:gd name="gd204" fmla="val 187"/>
                                <a:gd name="gd205" fmla="val 119"/>
                                <a:gd name="gd206" fmla="val 181"/>
                                <a:gd name="gd207" fmla="val 123"/>
                                <a:gd name="gd208" fmla="val 179"/>
                                <a:gd name="gd209" fmla="val 134"/>
                                <a:gd name="gd210" fmla="val 179"/>
                                <a:gd name="gd211" fmla="val 142"/>
                                <a:gd name="gd212" fmla="val 187"/>
                                <a:gd name="gd213" fmla="val 144"/>
                                <a:gd name="gd214" fmla="val 198"/>
                                <a:gd name="gd215" fmla="val 140"/>
                                <a:gd name="gd216" fmla="val 209"/>
                                <a:gd name="gd217" fmla="val 131"/>
                                <a:gd name="gd218" fmla="val 218"/>
                                <a:gd name="gd219" fmla="val 114"/>
                                <a:gd name="gd220" fmla="val 224"/>
                                <a:gd name="gd221" fmla="val 101"/>
                                <a:gd name="gd222" fmla="val 220"/>
                                <a:gd name="gd223" fmla="val 88"/>
                                <a:gd name="gd224" fmla="val 213"/>
                                <a:gd name="gd225" fmla="val 76"/>
                                <a:gd name="gd226" fmla="val 200"/>
                                <a:gd name="gd227" fmla="val 73"/>
                                <a:gd name="gd228" fmla="val 187"/>
                                <a:gd name="gd229" fmla="val 75"/>
                                <a:gd name="gd230" fmla="val 172"/>
                                <a:gd name="gd231" fmla="val 78"/>
                                <a:gd name="gd232" fmla="val 157"/>
                                <a:gd name="gd233" fmla="val 90"/>
                                <a:gd name="gd234" fmla="val 146"/>
                                <a:gd name="gd235" fmla="val 104"/>
                                <a:gd name="gd236" fmla="val 136"/>
                                <a:gd name="gd237" fmla="val 123"/>
                                <a:gd name="gd238" fmla="val 132"/>
                                <a:gd name="gd239" fmla="val 144"/>
                                <a:gd name="gd240" fmla="val 134"/>
                                <a:gd name="gd241" fmla="val 162"/>
                                <a:gd name="gd242" fmla="val 144"/>
                                <a:gd name="gd243" fmla="val 176"/>
                                <a:gd name="gd244" fmla="val 159"/>
                                <a:gd name="gd245" fmla="val 185"/>
                                <a:gd name="gd246" fmla="val 177"/>
                                <a:gd name="gd247" fmla="val 187"/>
                                <a:gd name="gd248" fmla="val 200"/>
                                <a:gd name="gd249" fmla="val 181"/>
                                <a:gd name="gd250" fmla="val 224"/>
                                <a:gd name="gd251" fmla="val 168"/>
                                <a:gd name="gd252" fmla="val 247"/>
                                <a:gd name="gd253" fmla="val 155"/>
                                <a:gd name="gd254" fmla="val 258"/>
                                <a:gd name="gd255" fmla="val 138"/>
                                <a:gd name="gd256" fmla="val 269"/>
                                <a:gd name="gd257" fmla="val 118"/>
                                <a:gd name="gd258" fmla="val 275"/>
                                <a:gd name="gd259" fmla="val 95"/>
                                <a:gd name="gd260" fmla="val 276"/>
                                <a:gd name="gd261" fmla="val 71"/>
                                <a:gd name="gd262" fmla="val 273"/>
                                <a:gd name="gd263" fmla="val 47"/>
                                <a:gd name="gd264" fmla="val 261"/>
                                <a:gd name="gd265" fmla="val 24"/>
                                <a:gd name="gd266" fmla="val 243"/>
                                <a:gd name="gd267" fmla="val 7"/>
                                <a:gd name="gd268" fmla="val 218"/>
                                <a:gd name="gd269" fmla="val 0"/>
                                <a:gd name="gd270" fmla="val 189"/>
                                <a:gd name="gd271" fmla="val 0"/>
                                <a:gd name="gd272" fmla="val 159"/>
                                <a:gd name="gd273" fmla="val 5"/>
                                <a:gd name="gd274" fmla="val 136"/>
                                <a:gd name="gd275" fmla="val 17"/>
                                <a:gd name="gd276" fmla="val 114"/>
                                <a:gd name="gd277" fmla="val 32"/>
                                <a:gd name="gd278" fmla="val 91"/>
                                <a:gd name="gd279" fmla="val 52"/>
                                <a:gd name="gd280" fmla="val 71"/>
                                <a:gd name="gd281" fmla="val 78"/>
                                <a:gd name="gd282" fmla="val 56"/>
                                <a:gd name="gd283" fmla="val 112"/>
                                <a:gd name="gd284" fmla="val 43"/>
                                <a:gd name="gd285" fmla="val 166"/>
                                <a:gd name="gd286" fmla="val 35"/>
                                <a:gd name="gd287" fmla="val 643"/>
                                <a:gd name="gd288" fmla="val 33"/>
                                <a:gd name="gd289" fmla="val 641"/>
                                <a:gd name="gd290" fmla="val 33"/>
                                <a:gd name="gd291" fmla="val 618"/>
                                <a:gd name="gd292" fmla="val 41"/>
                                <a:gd name="gd293" fmla="val 604"/>
                                <a:gd name="gd294" fmla="val 54"/>
                                <a:gd name="gd295" fmla="val 602"/>
                                <a:gd name="gd296" fmla="val 60"/>
                                <a:gd name="gd297" fmla="val 604"/>
                                <a:gd name="gd298" fmla="val 65"/>
                                <a:gd name="gd299" fmla="val 604"/>
                                <a:gd name="gd300" fmla="val 65"/>
                                <a:gd name="gd301" fmla="val 615"/>
                                <a:gd name="gd302" fmla="val 52"/>
                                <a:gd name="gd303" fmla="val 628"/>
                                <a:gd name="gd304" fmla="val 43"/>
                                <a:gd name="gd305" fmla="val 641"/>
                                <a:gd name="gd306" fmla="val 37"/>
                                <a:gd name="gd307" fmla="val 645"/>
                                <a:gd name="gd308" fmla="val 35"/>
                                <a:gd name="gd309" fmla="val 645"/>
                                <a:gd name="gd310" fmla="val 33"/>
                                <a:gd name="gd311" fmla="val 645"/>
                                <a:gd name="gd312" fmla="val 33"/>
                                <a:gd name="gd313" fmla="val 643"/>
                                <a:gd name="gd314" fmla="val 33"/>
                                <a:gd name="gd315" fmla="val 675"/>
                                <a:gd name="gd316" fmla="val 7"/>
                                <a:gd name="gd317" fmla="val 650"/>
                                <a:gd name="gd318" fmla="val 9"/>
                                <a:gd name="gd319" fmla="val 626"/>
                                <a:gd name="gd320" fmla="val 18"/>
                                <a:gd name="gd321" fmla="val 611"/>
                                <a:gd name="gd322" fmla="val 30"/>
                                <a:gd name="gd323" fmla="val 604"/>
                                <a:gd name="gd324" fmla="val 45"/>
                                <a:gd name="gd325" fmla="val 604"/>
                                <a:gd name="gd326" fmla="val 52"/>
                                <a:gd name="gd327" fmla="val 607"/>
                                <a:gd name="gd328" fmla="val 46"/>
                                <a:gd name="gd329" fmla="val 626"/>
                                <a:gd name="gd330" fmla="val 33"/>
                                <a:gd name="gd331" fmla="val 652"/>
                                <a:gd name="gd332" fmla="val 28"/>
                                <a:gd name="gd333" fmla="val 671"/>
                                <a:gd name="gd334" fmla="val 26"/>
                                <a:gd name="gd335" fmla="val 691"/>
                                <a:gd name="gd336" fmla="val 30"/>
                                <a:gd name="gd337" fmla="val 710"/>
                                <a:gd name="gd338" fmla="val 37"/>
                                <a:gd name="gd339" fmla="val 725"/>
                                <a:gd name="gd340" fmla="val 50"/>
                                <a:gd name="gd341" fmla="val 740"/>
                                <a:gd name="gd342" fmla="val 67"/>
                                <a:gd name="gd343" fmla="val 747"/>
                                <a:gd name="gd344" fmla="val 88"/>
                                <a:gd name="gd345" fmla="val 747"/>
                                <a:gd name="gd346" fmla="val 75"/>
                                <a:gd name="gd347" fmla="val 734"/>
                                <a:gd name="gd348" fmla="val 45"/>
                                <a:gd name="gd349" fmla="val 719"/>
                                <a:gd name="gd350" fmla="val 28"/>
                                <a:gd name="gd351" fmla="val 699"/>
                                <a:gd name="gd352" fmla="val 15"/>
                                <a:gd name="gd353" fmla="val 675"/>
                                <a:gd name="gd354" fmla="val 7"/>
                                <a:gd name="gd355" fmla="val 671"/>
                                <a:gd name="gd356" fmla="val 0"/>
                                <a:gd name="gd357" fmla="val 695"/>
                                <a:gd name="gd358" fmla="val 5"/>
                                <a:gd name="gd359" fmla="val 719"/>
                                <a:gd name="gd360" fmla="val 18"/>
                                <a:gd name="gd361" fmla="val 738"/>
                                <a:gd name="gd362" fmla="val 39"/>
                                <a:gd name="gd363" fmla="val 751"/>
                                <a:gd name="gd364" fmla="val 71"/>
                                <a:gd name="gd365" fmla="val 755"/>
                                <a:gd name="gd366" fmla="val 101"/>
                                <a:gd name="gd367" fmla="val 751"/>
                                <a:gd name="gd368" fmla="val 114"/>
                                <a:gd name="gd369" fmla="val 753"/>
                                <a:gd name="gd370" fmla="val 116"/>
                                <a:gd name="gd371" fmla="val 747"/>
                                <a:gd name="gd372" fmla="val 142"/>
                                <a:gd name="gd373" fmla="val 736"/>
                                <a:gd name="gd374" fmla="val 164"/>
                                <a:gd name="gd375" fmla="val 719"/>
                                <a:gd name="gd376" fmla="val 181"/>
                                <a:gd name="gd377" fmla="val 699"/>
                                <a:gd name="gd378" fmla="val 192"/>
                                <a:gd name="gd379" fmla="val 680"/>
                                <a:gd name="gd380" fmla="val 200"/>
                                <a:gd name="gd381" fmla="val 661"/>
                                <a:gd name="gd382" fmla="val 204"/>
                                <a:gd name="gd383" fmla="val 680"/>
                                <a:gd name="gd384" fmla="val 198"/>
                                <a:gd name="gd385" fmla="val 699"/>
                                <a:gd name="gd386" fmla="val 190"/>
                                <a:gd name="gd387" fmla="val 718"/>
                                <a:gd name="gd388" fmla="val 177"/>
                                <a:gd name="gd389" fmla="val 734"/>
                                <a:gd name="gd390" fmla="val 162"/>
                                <a:gd name="gd391" fmla="val 746"/>
                                <a:gd name="gd392" fmla="val 142"/>
                                <a:gd name="gd393" fmla="val 747"/>
                                <a:gd name="gd394" fmla="val 132"/>
                                <a:gd name="gd395" fmla="val 733"/>
                                <a:gd name="gd396" fmla="val 155"/>
                                <a:gd name="gd397" fmla="val 710"/>
                                <a:gd name="gd398" fmla="val 175"/>
                                <a:gd name="gd399" fmla="val 680"/>
                                <a:gd name="gd400" fmla="val 190"/>
                                <a:gd name="gd401" fmla="val 647"/>
                                <a:gd name="gd402" fmla="val 198"/>
                                <a:gd name="gd403" fmla="val 607"/>
                                <a:gd name="gd404" fmla="val 198"/>
                                <a:gd name="gd405" fmla="val 564"/>
                                <a:gd name="gd406" fmla="val 187"/>
                                <a:gd name="gd407" fmla="val 518"/>
                                <a:gd name="gd408" fmla="val 164"/>
                                <a:gd name="gd409" fmla="val 564"/>
                                <a:gd name="gd410" fmla="val 185"/>
                                <a:gd name="gd411" fmla="val 605"/>
                                <a:gd name="gd412" fmla="val 194"/>
                                <a:gd name="gd413" fmla="val 645"/>
                                <a:gd name="gd414" fmla="val 196"/>
                                <a:gd name="gd415" fmla="val 678"/>
                                <a:gd name="gd416" fmla="val 189"/>
                                <a:gd name="gd417" fmla="val 706"/>
                                <a:gd name="gd418" fmla="val 175"/>
                                <a:gd name="gd419" fmla="val 729"/>
                                <a:gd name="gd420" fmla="val 157"/>
                                <a:gd name="gd421" fmla="val 744"/>
                                <a:gd name="gd422" fmla="val 132"/>
                                <a:gd name="gd423" fmla="val 747"/>
                                <a:gd name="gd424" fmla="val 112"/>
                                <a:gd name="gd425" fmla="val 744"/>
                                <a:gd name="gd426" fmla="val 91"/>
                                <a:gd name="gd427" fmla="val 734"/>
                                <a:gd name="gd428" fmla="val 69"/>
                                <a:gd name="gd429" fmla="val 719"/>
                                <a:gd name="gd430" fmla="val 54"/>
                                <a:gd name="gd431" fmla="val 703"/>
                                <a:gd name="gd432" fmla="val 43"/>
                                <a:gd name="gd433" fmla="val 682"/>
                                <a:gd name="gd434" fmla="val 37"/>
                                <a:gd name="gd435" fmla="val 658"/>
                                <a:gd name="gd436" fmla="val 35"/>
                                <a:gd name="gd437" fmla="val 635"/>
                                <a:gd name="gd438" fmla="val 41"/>
                                <a:gd name="gd439" fmla="val 615"/>
                                <a:gd name="gd440" fmla="val 54"/>
                                <a:gd name="gd441" fmla="val 605"/>
                                <a:gd name="gd442" fmla="val 69"/>
                                <a:gd name="gd443" fmla="val 607"/>
                                <a:gd name="gd444" fmla="val 73"/>
                                <a:gd name="gd445" fmla="val 618"/>
                                <a:gd name="gd446" fmla="val 86"/>
                                <a:gd name="gd447" fmla="val 633"/>
                                <a:gd name="gd448" fmla="val 91"/>
                                <a:gd name="gd449" fmla="val 648"/>
                                <a:gd name="gd450" fmla="val 89"/>
                                <a:gd name="gd451" fmla="val 654"/>
                                <a:gd name="gd452" fmla="val 86"/>
                                <a:gd name="gd453" fmla="val 658"/>
                                <a:gd name="gd454" fmla="val 82"/>
                                <a:gd name="gd455" fmla="val 661"/>
                                <a:gd name="gd456" fmla="val 78"/>
                                <a:gd name="gd457" fmla="val 665"/>
                                <a:gd name="gd458" fmla="val 73"/>
                                <a:gd name="gd459" fmla="val 663"/>
                                <a:gd name="gd460" fmla="val 67"/>
                                <a:gd name="gd461" fmla="val 663"/>
                                <a:gd name="gd462" fmla="val 61"/>
                                <a:gd name="gd463" fmla="val 660"/>
                                <a:gd name="gd464" fmla="val 58"/>
                                <a:gd name="gd465" fmla="val 656"/>
                                <a:gd name="gd466" fmla="val 56"/>
                                <a:gd name="gd467" fmla="val 650"/>
                                <a:gd name="gd468" fmla="val 56"/>
                                <a:gd name="gd469" fmla="val 645"/>
                                <a:gd name="gd470" fmla="val 56"/>
                                <a:gd name="gd471" fmla="val 648"/>
                                <a:gd name="gd472" fmla="val 58"/>
                                <a:gd name="gd473" fmla="val 652"/>
                                <a:gd name="gd474" fmla="val 60"/>
                                <a:gd name="gd475" fmla="val 652"/>
                                <a:gd name="gd476" fmla="val 61"/>
                                <a:gd name="gd477" fmla="val 652"/>
                                <a:gd name="gd478" fmla="val 65"/>
                                <a:gd name="gd479" fmla="val 650"/>
                                <a:gd name="gd480" fmla="val 69"/>
                                <a:gd name="gd481" fmla="val 647"/>
                                <a:gd name="gd482" fmla="val 69"/>
                                <a:gd name="gd483" fmla="val 643"/>
                                <a:gd name="gd484" fmla="val 69"/>
                                <a:gd name="gd485" fmla="val 641"/>
                                <a:gd name="gd486" fmla="val 67"/>
                                <a:gd name="gd487" fmla="val 639"/>
                                <a:gd name="gd488" fmla="val 65"/>
                                <a:gd name="gd489" fmla="val 639"/>
                                <a:gd name="gd490" fmla="val 63"/>
                                <a:gd name="gd491" fmla="val 639"/>
                                <a:gd name="gd492" fmla="val 61"/>
                                <a:gd name="gd493" fmla="val 639"/>
                                <a:gd name="gd494" fmla="val 61"/>
                                <a:gd name="gd495" fmla="val 641"/>
                                <a:gd name="gd496" fmla="val 56"/>
                                <a:gd name="gd497" fmla="val 645"/>
                                <a:gd name="gd498" fmla="val 54"/>
                                <a:gd name="gd499" fmla="val 648"/>
                                <a:gd name="gd500" fmla="val 52"/>
                                <a:gd name="gd501" fmla="val 654"/>
                                <a:gd name="gd502" fmla="val 52"/>
                                <a:gd name="gd503" fmla="val 658"/>
                                <a:gd name="gd504" fmla="val 52"/>
                                <a:gd name="gd505" fmla="val 661"/>
                                <a:gd name="gd506" fmla="val 54"/>
                                <a:gd name="gd507" fmla="val 665"/>
                                <a:gd name="gd508" fmla="val 58"/>
                                <a:gd name="gd509" fmla="val 667"/>
                                <a:gd name="gd510" fmla="val 61"/>
                                <a:gd name="gd511" fmla="val 669"/>
                                <a:gd name="gd512" fmla="val 67"/>
                                <a:gd name="gd513" fmla="val 669"/>
                                <a:gd name="gd514" fmla="val 73"/>
                                <a:gd name="gd515" fmla="val 667"/>
                                <a:gd name="gd516" fmla="val 78"/>
                                <a:gd name="gd517" fmla="val 665"/>
                                <a:gd name="gd518" fmla="val 82"/>
                                <a:gd name="gd519" fmla="val 660"/>
                                <a:gd name="gd520" fmla="val 88"/>
                                <a:gd name="gd521" fmla="val 654"/>
                                <a:gd name="gd522" fmla="val 91"/>
                                <a:gd name="gd523" fmla="val 645"/>
                                <a:gd name="gd524" fmla="val 95"/>
                                <a:gd name="gd525" fmla="val 635"/>
                                <a:gd name="gd526" fmla="val 95"/>
                                <a:gd name="gd527" fmla="val 622"/>
                                <a:gd name="gd528" fmla="val 91"/>
                                <a:gd name="gd529" fmla="val 613"/>
                                <a:gd name="gd530" fmla="val 86"/>
                                <a:gd name="gd531" fmla="val 604"/>
                                <a:gd name="gd532" fmla="val 73"/>
                                <a:gd name="gd533" fmla="val 604"/>
                                <a:gd name="gd534" fmla="val 71"/>
                                <a:gd name="gd535" fmla="val 602"/>
                                <a:gd name="gd536" fmla="val 73"/>
                                <a:gd name="gd537" fmla="val 596"/>
                                <a:gd name="gd538" fmla="val 95"/>
                                <a:gd name="gd539" fmla="val 602"/>
                                <a:gd name="gd540" fmla="val 121"/>
                                <a:gd name="gd541" fmla="val 596"/>
                                <a:gd name="gd542" fmla="val 99"/>
                                <a:gd name="gd543" fmla="val 598"/>
                                <a:gd name="gd544" fmla="val 80"/>
                                <a:gd name="gd545" fmla="val 604"/>
                                <a:gd name="gd546" fmla="val 67"/>
                                <a:gd name="gd547" fmla="val 602"/>
                                <a:gd name="gd548" fmla="val 58"/>
                                <a:gd name="gd549" fmla="val 592"/>
                                <a:gd name="gd550" fmla="val 71"/>
                                <a:gd name="gd551" fmla="val 589"/>
                                <a:gd name="gd552" fmla="val 89"/>
                                <a:gd name="gd553" fmla="val 589"/>
                                <a:gd name="gd554" fmla="val 106"/>
                                <a:gd name="gd555" fmla="val 594"/>
                                <a:gd name="gd556" fmla="val 121"/>
                                <a:gd name="gd557" fmla="val 602"/>
                                <a:gd name="gd558" fmla="val 134"/>
                                <a:gd name="gd559" fmla="val 613"/>
                                <a:gd name="gd560" fmla="val 144"/>
                                <a:gd name="gd561" fmla="val 618"/>
                                <a:gd name="gd562" fmla="val 146"/>
                                <a:gd name="gd563" fmla="val 622"/>
                                <a:gd name="gd564" fmla="val 146"/>
                                <a:gd name="gd565" fmla="val 624"/>
                                <a:gd name="gd566" fmla="val 146"/>
                                <a:gd name="gd567" fmla="val 626"/>
                                <a:gd name="gd568" fmla="val 144"/>
                                <a:gd name="gd569" fmla="val 628"/>
                                <a:gd name="gd570" fmla="val 142"/>
                                <a:gd name="gd571" fmla="val 628"/>
                                <a:gd name="gd572" fmla="val 140"/>
                                <a:gd name="gd573" fmla="val 626"/>
                                <a:gd name="gd574" fmla="val 138"/>
                                <a:gd name="gd575" fmla="val 626"/>
                                <a:gd name="gd576" fmla="val 136"/>
                                <a:gd name="gd577" fmla="val 626"/>
                                <a:gd name="gd578" fmla="val 134"/>
                                <a:gd name="gd579" fmla="val 626"/>
                                <a:gd name="gd580" fmla="val 132"/>
                                <a:gd name="gd581" fmla="val 628"/>
                                <a:gd name="gd582" fmla="val 131"/>
                                <a:gd name="gd583" fmla="val 632"/>
                                <a:gd name="gd584" fmla="val 131"/>
                                <a:gd name="gd585" fmla="val 635"/>
                                <a:gd name="gd586" fmla="val 131"/>
                                <a:gd name="gd587" fmla="val 639"/>
                                <a:gd name="gd588" fmla="val 132"/>
                                <a:gd name="gd589" fmla="val 641"/>
                                <a:gd name="gd590" fmla="val 136"/>
                                <a:gd name="gd591" fmla="val 641"/>
                                <a:gd name="gd592" fmla="val 140"/>
                                <a:gd name="gd593" fmla="val 639"/>
                                <a:gd name="gd594" fmla="val 144"/>
                                <a:gd name="gd595" fmla="val 637"/>
                                <a:gd name="gd596" fmla="val 147"/>
                                <a:gd name="gd597" fmla="val 633"/>
                                <a:gd name="gd598" fmla="val 149"/>
                                <a:gd name="gd599" fmla="val 628"/>
                                <a:gd name="gd600" fmla="val 151"/>
                                <a:gd name="gd601" fmla="val 622"/>
                                <a:gd name="gd602" fmla="val 151"/>
                                <a:gd name="gd603" fmla="val 607"/>
                                <a:gd name="gd604" fmla="val 144"/>
                                <a:gd name="gd605" fmla="val 596"/>
                                <a:gd name="gd606" fmla="val 132"/>
                                <a:gd name="gd607" fmla="val 589"/>
                                <a:gd name="gd608" fmla="val 116"/>
                                <a:gd name="gd609" fmla="val 587"/>
                                <a:gd name="gd610" fmla="val 99"/>
                                <a:gd name="gd611" fmla="val 589"/>
                                <a:gd name="gd612" fmla="val 80"/>
                                <a:gd name="gd613" fmla="val 594"/>
                                <a:gd name="gd614" fmla="val 61"/>
                                <a:gd name="gd615" fmla="val 602"/>
                                <a:gd name="gd616" fmla="val 54"/>
                                <a:gd name="gd617" fmla="val 600"/>
                                <a:gd name="gd618" fmla="val 50"/>
                                <a:gd name="gd619" fmla="val 607"/>
                                <a:gd name="gd620" fmla="val 30"/>
                                <a:gd name="gd621" fmla="val 624"/>
                                <a:gd name="gd622" fmla="val 13"/>
                                <a:gd name="gd623" fmla="val 647"/>
                                <a:gd name="gd624" fmla="val 3"/>
                                <a:gd name="gd625" fmla="val 671"/>
                                <a:gd name="gd62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755" h="276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close/>
                                  <a:moveTo>
                                    <a:pt x="gd85" y="gd86"/>
                                  </a:move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close/>
                                  <a:moveTo>
                                    <a:pt x="gd287" y="gd288"/>
                                  </a:move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close/>
                                  <a:moveTo>
                                    <a:pt x="gd315" y="gd316"/>
                                  </a:move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lnTo>
                                    <a:pt x="gd341" y="gd342"/>
                                  </a:ln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close/>
                                  <a:moveTo>
                                    <a:pt x="gd355" y="gd356"/>
                                  </a:move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lnTo>
                                    <a:pt x="gd425" y="gd426"/>
                                  </a:ln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lnTo>
                                    <a:pt x="gd483" y="gd484"/>
                                  </a:lnTo>
                                  <a:lnTo>
                                    <a:pt x="gd485" y="gd486"/>
                                  </a:lnTo>
                                  <a:lnTo>
                                    <a:pt x="gd487" y="gd488"/>
                                  </a:lnTo>
                                  <a:lnTo>
                                    <a:pt x="gd489" y="gd490"/>
                                  </a:lnTo>
                                  <a:lnTo>
                                    <a:pt x="gd491" y="gd492"/>
                                  </a:lnTo>
                                  <a:lnTo>
                                    <a:pt x="gd493" y="gd494"/>
                                  </a:lnTo>
                                  <a:lnTo>
                                    <a:pt x="gd495" y="gd496"/>
                                  </a:lnTo>
                                  <a:lnTo>
                                    <a:pt x="gd497" y="gd498"/>
                                  </a:lnTo>
                                  <a:lnTo>
                                    <a:pt x="gd499" y="gd500"/>
                                  </a:lnTo>
                                  <a:lnTo>
                                    <a:pt x="gd501" y="gd502"/>
                                  </a:lnTo>
                                  <a:lnTo>
                                    <a:pt x="gd503" y="gd504"/>
                                  </a:lnTo>
                                  <a:lnTo>
                                    <a:pt x="gd505" y="gd506"/>
                                  </a:lnTo>
                                  <a:lnTo>
                                    <a:pt x="gd507" y="gd508"/>
                                  </a:lnTo>
                                  <a:lnTo>
                                    <a:pt x="gd509" y="gd510"/>
                                  </a:lnTo>
                                  <a:lnTo>
                                    <a:pt x="gd511" y="gd512"/>
                                  </a:lnTo>
                                  <a:lnTo>
                                    <a:pt x="gd513" y="gd514"/>
                                  </a:lnTo>
                                  <a:lnTo>
                                    <a:pt x="gd515" y="gd516"/>
                                  </a:lnTo>
                                  <a:lnTo>
                                    <a:pt x="gd517" y="gd518"/>
                                  </a:lnTo>
                                  <a:lnTo>
                                    <a:pt x="gd519" y="gd520"/>
                                  </a:lnTo>
                                  <a:lnTo>
                                    <a:pt x="gd521" y="gd522"/>
                                  </a:lnTo>
                                  <a:lnTo>
                                    <a:pt x="gd523" y="gd524"/>
                                  </a:lnTo>
                                  <a:lnTo>
                                    <a:pt x="gd525" y="gd526"/>
                                  </a:lnTo>
                                  <a:lnTo>
                                    <a:pt x="gd527" y="gd528"/>
                                  </a:lnTo>
                                  <a:lnTo>
                                    <a:pt x="gd529" y="gd530"/>
                                  </a:lnTo>
                                  <a:lnTo>
                                    <a:pt x="gd531" y="gd532"/>
                                  </a:lnTo>
                                  <a:lnTo>
                                    <a:pt x="gd533" y="gd534"/>
                                  </a:lnTo>
                                  <a:lnTo>
                                    <a:pt x="gd535" y="gd536"/>
                                  </a:lnTo>
                                  <a:lnTo>
                                    <a:pt x="gd537" y="gd538"/>
                                  </a:lnTo>
                                  <a:lnTo>
                                    <a:pt x="gd539" y="gd540"/>
                                  </a:lnTo>
                                  <a:lnTo>
                                    <a:pt x="gd541" y="gd542"/>
                                  </a:lnTo>
                                  <a:lnTo>
                                    <a:pt x="gd543" y="gd544"/>
                                  </a:lnTo>
                                  <a:lnTo>
                                    <a:pt x="gd545" y="gd546"/>
                                  </a:lnTo>
                                  <a:lnTo>
                                    <a:pt x="gd547" y="gd548"/>
                                  </a:lnTo>
                                  <a:lnTo>
                                    <a:pt x="gd549" y="gd550"/>
                                  </a:lnTo>
                                  <a:lnTo>
                                    <a:pt x="gd551" y="gd552"/>
                                  </a:lnTo>
                                  <a:lnTo>
                                    <a:pt x="gd553" y="gd554"/>
                                  </a:lnTo>
                                  <a:lnTo>
                                    <a:pt x="gd555" y="gd556"/>
                                  </a:lnTo>
                                  <a:lnTo>
                                    <a:pt x="gd557" y="gd558"/>
                                  </a:lnTo>
                                  <a:lnTo>
                                    <a:pt x="gd559" y="gd560"/>
                                  </a:lnTo>
                                  <a:lnTo>
                                    <a:pt x="gd561" y="gd562"/>
                                  </a:lnTo>
                                  <a:lnTo>
                                    <a:pt x="gd563" y="gd564"/>
                                  </a:lnTo>
                                  <a:lnTo>
                                    <a:pt x="gd565" y="gd566"/>
                                  </a:lnTo>
                                  <a:lnTo>
                                    <a:pt x="gd567" y="gd568"/>
                                  </a:lnTo>
                                  <a:lnTo>
                                    <a:pt x="gd569" y="gd570"/>
                                  </a:lnTo>
                                  <a:lnTo>
                                    <a:pt x="gd571" y="gd572"/>
                                  </a:lnTo>
                                  <a:lnTo>
                                    <a:pt x="gd573" y="gd574"/>
                                  </a:lnTo>
                                  <a:lnTo>
                                    <a:pt x="gd575" y="gd576"/>
                                  </a:lnTo>
                                  <a:lnTo>
                                    <a:pt x="gd577" y="gd578"/>
                                  </a:lnTo>
                                  <a:lnTo>
                                    <a:pt x="gd579" y="gd580"/>
                                  </a:lnTo>
                                  <a:lnTo>
                                    <a:pt x="gd581" y="gd582"/>
                                  </a:lnTo>
                                  <a:lnTo>
                                    <a:pt x="gd583" y="gd584"/>
                                  </a:lnTo>
                                  <a:lnTo>
                                    <a:pt x="gd585" y="gd586"/>
                                  </a:lnTo>
                                  <a:lnTo>
                                    <a:pt x="gd587" y="gd588"/>
                                  </a:lnTo>
                                  <a:lnTo>
                                    <a:pt x="gd589" y="gd590"/>
                                  </a:lnTo>
                                  <a:lnTo>
                                    <a:pt x="gd591" y="gd592"/>
                                  </a:lnTo>
                                  <a:lnTo>
                                    <a:pt x="gd593" y="gd594"/>
                                  </a:lnTo>
                                  <a:lnTo>
                                    <a:pt x="gd595" y="gd596"/>
                                  </a:lnTo>
                                  <a:lnTo>
                                    <a:pt x="gd597" y="gd598"/>
                                  </a:lnTo>
                                  <a:lnTo>
                                    <a:pt x="gd599" y="gd600"/>
                                  </a:lnTo>
                                  <a:lnTo>
                                    <a:pt x="gd601" y="gd602"/>
                                  </a:lnTo>
                                  <a:lnTo>
                                    <a:pt x="gd603" y="gd604"/>
                                  </a:lnTo>
                                  <a:lnTo>
                                    <a:pt x="gd605" y="gd606"/>
                                  </a:lnTo>
                                  <a:lnTo>
                                    <a:pt x="gd607" y="gd608"/>
                                  </a:lnTo>
                                  <a:lnTo>
                                    <a:pt x="gd609" y="gd610"/>
                                  </a:lnTo>
                                  <a:lnTo>
                                    <a:pt x="gd611" y="gd612"/>
                                  </a:lnTo>
                                  <a:lnTo>
                                    <a:pt x="gd613" y="gd614"/>
                                  </a:lnTo>
                                  <a:lnTo>
                                    <a:pt x="gd615" y="gd616"/>
                                  </a:lnTo>
                                  <a:lnTo>
                                    <a:pt x="gd617" y="gd618"/>
                                  </a:lnTo>
                                  <a:lnTo>
                                    <a:pt x="gd619" y="gd620"/>
                                  </a:lnTo>
                                  <a:lnTo>
                                    <a:pt x="gd621" y="gd622"/>
                                  </a:lnTo>
                                  <a:lnTo>
                                    <a:pt x="gd623" y="gd624"/>
                                  </a:lnTo>
                                  <a:lnTo>
                                    <a:pt x="gd625" y="gd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"/>
                          <wps:cNvSpPr/>
                          <wps:spPr bwMode="auto">
                            <a:xfrm>
                              <a:off x="11142" y="381"/>
                              <a:ext cx="890" cy="370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0"/>
                                <a:gd name="gd2" fmla="val 0"/>
                                <a:gd name="gd3" fmla="val 21"/>
                                <a:gd name="gd4" fmla="val 30"/>
                                <a:gd name="gd5" fmla="val 45"/>
                                <a:gd name="gd6" fmla="val 51"/>
                                <a:gd name="gd7" fmla="val 71"/>
                                <a:gd name="gd8" fmla="val 66"/>
                                <a:gd name="gd9" fmla="val 99"/>
                                <a:gd name="gd10" fmla="val 75"/>
                                <a:gd name="gd11" fmla="val 129"/>
                                <a:gd name="gd12" fmla="val 77"/>
                                <a:gd name="gd13" fmla="val 161"/>
                                <a:gd name="gd14" fmla="val 73"/>
                                <a:gd name="gd15" fmla="val 193"/>
                                <a:gd name="gd16" fmla="val 64"/>
                                <a:gd name="gd17" fmla="val 226"/>
                                <a:gd name="gd18" fmla="val 49"/>
                                <a:gd name="gd19" fmla="val 266"/>
                                <a:gd name="gd20" fmla="val 32"/>
                                <a:gd name="gd21" fmla="val 301"/>
                                <a:gd name="gd22" fmla="val 26"/>
                                <a:gd name="gd23" fmla="val 333"/>
                                <a:gd name="gd24" fmla="val 30"/>
                                <a:gd name="gd25" fmla="val 359"/>
                                <a:gd name="gd26" fmla="val 40"/>
                                <a:gd name="gd27" fmla="val 380"/>
                                <a:gd name="gd28" fmla="val 56"/>
                                <a:gd name="gd29" fmla="val 395"/>
                                <a:gd name="gd30" fmla="val 77"/>
                                <a:gd name="gd31" fmla="val 404"/>
                                <a:gd name="gd32" fmla="val 99"/>
                                <a:gd name="gd33" fmla="val 404"/>
                                <a:gd name="gd34" fmla="val 126"/>
                                <a:gd name="gd35" fmla="val 398"/>
                                <a:gd name="gd36" fmla="val 148"/>
                                <a:gd name="gd37" fmla="val 385"/>
                                <a:gd name="gd38" fmla="val 169"/>
                                <a:gd name="gd39" fmla="val 369"/>
                                <a:gd name="gd40" fmla="val 185"/>
                                <a:gd name="gd41" fmla="val 346"/>
                                <a:gd name="gd42" fmla="val 197"/>
                                <a:gd name="gd43" fmla="val 320"/>
                                <a:gd name="gd44" fmla="val 200"/>
                                <a:gd name="gd45" fmla="val 294"/>
                                <a:gd name="gd46" fmla="val 195"/>
                                <a:gd name="gd47" fmla="val 275"/>
                                <a:gd name="gd48" fmla="val 185"/>
                                <a:gd name="gd49" fmla="val 264"/>
                                <a:gd name="gd50" fmla="val 172"/>
                                <a:gd name="gd51" fmla="val 258"/>
                                <a:gd name="gd52" fmla="val 155"/>
                                <a:gd name="gd53" fmla="val 258"/>
                                <a:gd name="gd54" fmla="val 139"/>
                                <a:gd name="gd55" fmla="val 262"/>
                                <a:gd name="gd56" fmla="val 124"/>
                                <a:gd name="gd57" fmla="val 271"/>
                                <a:gd name="gd58" fmla="val 111"/>
                                <a:gd name="gd59" fmla="val 284"/>
                                <a:gd name="gd60" fmla="val 101"/>
                                <a:gd name="gd61" fmla="val 301"/>
                                <a:gd name="gd62" fmla="val 98"/>
                                <a:gd name="gd63" fmla="val 320"/>
                                <a:gd name="gd64" fmla="val 101"/>
                                <a:gd name="gd65" fmla="val 333"/>
                                <a:gd name="gd66" fmla="val 109"/>
                                <a:gd name="gd67" fmla="val 340"/>
                                <a:gd name="gd68" fmla="val 120"/>
                                <a:gd name="gd69" fmla="val 342"/>
                                <a:gd name="gd70" fmla="val 131"/>
                                <a:gd name="gd71" fmla="val 339"/>
                                <a:gd name="gd72" fmla="val 142"/>
                                <a:gd name="gd73" fmla="val 329"/>
                                <a:gd name="gd74" fmla="val 150"/>
                                <a:gd name="gd75" fmla="val 318"/>
                                <a:gd name="gd76" fmla="val 150"/>
                                <a:gd name="gd77" fmla="val 311"/>
                                <a:gd name="gd78" fmla="val 146"/>
                                <a:gd name="gd79" fmla="val 305"/>
                                <a:gd name="gd80" fmla="val 137"/>
                                <a:gd name="gd81" fmla="val 307"/>
                                <a:gd name="gd82" fmla="val 127"/>
                                <a:gd name="gd83" fmla="val 311"/>
                                <a:gd name="gd84" fmla="val 126"/>
                                <a:gd name="gd85" fmla="val 312"/>
                                <a:gd name="gd86" fmla="val 126"/>
                                <a:gd name="gd87" fmla="val 316"/>
                                <a:gd name="gd88" fmla="val 126"/>
                                <a:gd name="gd89" fmla="val 318"/>
                                <a:gd name="gd90" fmla="val 129"/>
                                <a:gd name="gd91" fmla="val 318"/>
                                <a:gd name="gd92" fmla="val 133"/>
                                <a:gd name="gd93" fmla="val 316"/>
                                <a:gd name="gd94" fmla="val 137"/>
                                <a:gd name="gd95" fmla="val 318"/>
                                <a:gd name="gd96" fmla="val 141"/>
                                <a:gd name="gd97" fmla="val 322"/>
                                <a:gd name="gd98" fmla="val 142"/>
                                <a:gd name="gd99" fmla="val 326"/>
                                <a:gd name="gd100" fmla="val 141"/>
                                <a:gd name="gd101" fmla="val 329"/>
                                <a:gd name="gd102" fmla="val 139"/>
                                <a:gd name="gd103" fmla="val 331"/>
                                <a:gd name="gd104" fmla="val 135"/>
                                <a:gd name="gd105" fmla="val 335"/>
                                <a:gd name="gd106" fmla="val 124"/>
                                <a:gd name="gd107" fmla="val 329"/>
                                <a:gd name="gd108" fmla="val 112"/>
                                <a:gd name="gd109" fmla="val 318"/>
                                <a:gd name="gd110" fmla="val 105"/>
                                <a:gd name="gd111" fmla="val 301"/>
                                <a:gd name="gd112" fmla="val 103"/>
                                <a:gd name="gd113" fmla="val 288"/>
                                <a:gd name="gd114" fmla="val 109"/>
                                <a:gd name="gd115" fmla="val 277"/>
                                <a:gd name="gd116" fmla="val 118"/>
                                <a:gd name="gd117" fmla="val 269"/>
                                <a:gd name="gd118" fmla="val 133"/>
                                <a:gd name="gd119" fmla="val 268"/>
                                <a:gd name="gd120" fmla="val 150"/>
                                <a:gd name="gd121" fmla="val 269"/>
                                <a:gd name="gd122" fmla="val 167"/>
                                <a:gd name="gd123" fmla="val 279"/>
                                <a:gd name="gd124" fmla="val 180"/>
                                <a:gd name="gd125" fmla="val 294"/>
                                <a:gd name="gd126" fmla="val 191"/>
                                <a:gd name="gd127" fmla="val 316"/>
                                <a:gd name="gd128" fmla="val 195"/>
                                <a:gd name="gd129" fmla="val 339"/>
                                <a:gd name="gd130" fmla="val 193"/>
                                <a:gd name="gd131" fmla="val 359"/>
                                <a:gd name="gd132" fmla="val 184"/>
                                <a:gd name="gd133" fmla="val 376"/>
                                <a:gd name="gd134" fmla="val 169"/>
                                <a:gd name="gd135" fmla="val 387"/>
                                <a:gd name="gd136" fmla="val 150"/>
                                <a:gd name="gd137" fmla="val 393"/>
                                <a:gd name="gd138" fmla="val 124"/>
                                <a:gd name="gd139" fmla="val 391"/>
                                <a:gd name="gd140" fmla="val 105"/>
                                <a:gd name="gd141" fmla="val 385"/>
                                <a:gd name="gd142" fmla="val 88"/>
                                <a:gd name="gd143" fmla="val 376"/>
                                <a:gd name="gd144" fmla="val 71"/>
                                <a:gd name="gd145" fmla="val 361"/>
                                <a:gd name="gd146" fmla="val 56"/>
                                <a:gd name="gd147" fmla="val 342"/>
                                <a:gd name="gd148" fmla="val 47"/>
                                <a:gd name="gd149" fmla="val 318"/>
                                <a:gd name="gd150" fmla="val 40"/>
                                <a:gd name="gd151" fmla="val 290"/>
                                <a:gd name="gd152" fmla="val 40"/>
                                <a:gd name="gd153" fmla="val 258"/>
                                <a:gd name="gd154" fmla="val 47"/>
                                <a:gd name="gd155" fmla="val 221"/>
                                <a:gd name="gd156" fmla="val 64"/>
                                <a:gd name="gd157" fmla="val 191"/>
                                <a:gd name="gd158" fmla="val 75"/>
                                <a:gd name="gd159" fmla="val 161"/>
                                <a:gd name="gd160" fmla="val 83"/>
                                <a:gd name="gd161" fmla="val 131"/>
                                <a:gd name="gd162" fmla="val 86"/>
                                <a:gd name="gd163" fmla="val 99"/>
                                <a:gd name="gd164" fmla="val 83"/>
                                <a:gd name="gd165" fmla="val 71"/>
                                <a:gd name="gd166" fmla="val 71"/>
                                <a:gd name="gd167" fmla="val 45"/>
                                <a:gd name="gd168" fmla="val 55"/>
                                <a:gd name="gd169" fmla="val 21"/>
                                <a:gd name="gd170" fmla="val 32"/>
                                <a:gd name="gd171" fmla="val 0"/>
                                <a:gd name="gd17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04" h="20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"/>
                          <wps:cNvSpPr/>
                          <wps:spPr bwMode="auto">
                            <a:xfrm>
                              <a:off x="12072" y="770"/>
                              <a:ext cx="50" cy="81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40"/>
                                <a:gd name="gd2" fmla="val 41"/>
                                <a:gd name="gd3" fmla="val 41"/>
                                <a:gd name="gd4" fmla="val 45"/>
                                <a:gd name="gd5" fmla="val 43"/>
                                <a:gd name="gd6" fmla="val 47"/>
                                <a:gd name="gd7" fmla="val 47"/>
                                <a:gd name="gd8" fmla="val 49"/>
                                <a:gd name="gd9" fmla="val 47"/>
                                <a:gd name="gd10" fmla="val 51"/>
                                <a:gd name="gd11" fmla="val 45"/>
                                <a:gd name="gd12" fmla="val 51"/>
                                <a:gd name="gd13" fmla="val 43"/>
                                <a:gd name="gd14" fmla="val 51"/>
                                <a:gd name="gd15" fmla="val 40"/>
                                <a:gd name="gd16" fmla="val 49"/>
                                <a:gd name="gd17" fmla="val 38"/>
                                <a:gd name="gd18" fmla="val 47"/>
                                <a:gd name="gd19" fmla="val 38"/>
                                <a:gd name="gd20" fmla="val 45"/>
                                <a:gd name="gd21" fmla="val 40"/>
                                <a:gd name="gd22" fmla="val 43"/>
                                <a:gd name="gd23" fmla="val 40"/>
                                <a:gd name="gd24" fmla="val 41"/>
                                <a:gd name="gd25" fmla="val 21"/>
                                <a:gd name="gd26" fmla="val 0"/>
                                <a:gd name="gd27" fmla="val 10"/>
                                <a:gd name="gd28" fmla="val 23"/>
                                <a:gd name="gd29" fmla="val 4"/>
                                <a:gd name="gd30" fmla="val 39"/>
                                <a:gd name="gd31" fmla="val 6"/>
                                <a:gd name="gd32" fmla="val 53"/>
                                <a:gd name="gd33" fmla="val 11"/>
                                <a:gd name="gd34" fmla="val 64"/>
                                <a:gd name="gd35" fmla="val 19"/>
                                <a:gd name="gd36" fmla="val 69"/>
                                <a:gd name="gd37" fmla="val 28"/>
                                <a:gd name="gd38" fmla="val 73"/>
                                <a:gd name="gd39" fmla="val 40"/>
                                <a:gd name="gd40" fmla="val 75"/>
                                <a:gd name="gd41" fmla="val 47"/>
                                <a:gd name="gd42" fmla="val 73"/>
                                <a:gd name="gd43" fmla="val 53"/>
                                <a:gd name="gd44" fmla="val 69"/>
                                <a:gd name="gd45" fmla="val 58"/>
                                <a:gd name="gd46" fmla="val 64"/>
                                <a:gd name="gd47" fmla="val 62"/>
                                <a:gd name="gd48" fmla="val 56"/>
                                <a:gd name="gd49" fmla="val 62"/>
                                <a:gd name="gd50" fmla="val 51"/>
                                <a:gd name="gd51" fmla="val 60"/>
                                <a:gd name="gd52" fmla="val 45"/>
                                <a:gd name="gd53" fmla="val 56"/>
                                <a:gd name="gd54" fmla="val 41"/>
                                <a:gd name="gd55" fmla="val 53"/>
                                <a:gd name="gd56" fmla="val 39"/>
                                <a:gd name="gd57" fmla="val 47"/>
                                <a:gd name="gd58" fmla="val 38"/>
                                <a:gd name="gd59" fmla="val 43"/>
                                <a:gd name="gd60" fmla="val 39"/>
                                <a:gd name="gd61" fmla="val 40"/>
                                <a:gd name="gd62" fmla="val 41"/>
                                <a:gd name="gd63" fmla="val 40"/>
                                <a:gd name="gd64" fmla="val 41"/>
                                <a:gd name="gd65" fmla="val 41"/>
                                <a:gd name="gd66" fmla="val 39"/>
                                <a:gd name="gd67" fmla="val 43"/>
                                <a:gd name="gd68" fmla="val 38"/>
                                <a:gd name="gd69" fmla="val 47"/>
                                <a:gd name="gd70" fmla="val 36"/>
                                <a:gd name="gd71" fmla="val 51"/>
                                <a:gd name="gd72" fmla="val 36"/>
                                <a:gd name="gd73" fmla="val 54"/>
                                <a:gd name="gd74" fmla="val 36"/>
                                <a:gd name="gd75" fmla="val 58"/>
                                <a:gd name="gd76" fmla="val 38"/>
                                <a:gd name="gd77" fmla="val 62"/>
                                <a:gd name="gd78" fmla="val 39"/>
                                <a:gd name="gd79" fmla="val 66"/>
                                <a:gd name="gd80" fmla="val 43"/>
                                <a:gd name="gd81" fmla="val 68"/>
                                <a:gd name="gd82" fmla="val 49"/>
                                <a:gd name="gd83" fmla="val 68"/>
                                <a:gd name="gd84" fmla="val 62"/>
                                <a:gd name="gd85" fmla="val 62"/>
                                <a:gd name="gd86" fmla="val 73"/>
                                <a:gd name="gd87" fmla="val 53"/>
                                <a:gd name="gd88" fmla="val 81"/>
                                <a:gd name="gd89" fmla="val 40"/>
                                <a:gd name="gd90" fmla="val 82"/>
                                <a:gd name="gd91" fmla="val 28"/>
                                <a:gd name="gd92" fmla="val 82"/>
                                <a:gd name="gd93" fmla="val 17"/>
                                <a:gd name="gd94" fmla="val 77"/>
                                <a:gd name="gd95" fmla="val 8"/>
                                <a:gd name="gd96" fmla="val 69"/>
                                <a:gd name="gd97" fmla="val 2"/>
                                <a:gd name="gd98" fmla="val 56"/>
                                <a:gd name="gd99" fmla="val 0"/>
                                <a:gd name="gd100" fmla="val 41"/>
                                <a:gd name="gd101" fmla="val 6"/>
                                <a:gd name="gd102" fmla="val 23"/>
                                <a:gd name="gd103" fmla="val 21"/>
                                <a:gd name="gd1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68" h="82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close/>
                                  <a:moveTo>
                                    <a:pt x="gd25" y="gd26"/>
                                  </a:move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"/>
                          <wps:cNvSpPr/>
                          <wps:spPr bwMode="auto">
                            <a:xfrm>
                              <a:off x="4677" y="381"/>
                              <a:ext cx="886" cy="370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403"/>
                                <a:gd name="gd2" fmla="val 0"/>
                                <a:gd name="gd3" fmla="val 383"/>
                                <a:gd name="gd4" fmla="val 32"/>
                                <a:gd name="gd5" fmla="val 360"/>
                                <a:gd name="gd6" fmla="val 55"/>
                                <a:gd name="gd7" fmla="val 332"/>
                                <a:gd name="gd8" fmla="val 71"/>
                                <a:gd name="gd9" fmla="val 304"/>
                                <a:gd name="gd10" fmla="val 83"/>
                                <a:gd name="gd11" fmla="val 273"/>
                                <a:gd name="gd12" fmla="val 86"/>
                                <a:gd name="gd13" fmla="val 243"/>
                                <a:gd name="gd14" fmla="val 83"/>
                                <a:gd name="gd15" fmla="val 213"/>
                                <a:gd name="gd16" fmla="val 75"/>
                                <a:gd name="gd17" fmla="val 183"/>
                                <a:gd name="gd18" fmla="val 64"/>
                                <a:gd name="gd19" fmla="val 145"/>
                                <a:gd name="gd20" fmla="val 47"/>
                                <a:gd name="gd21" fmla="val 114"/>
                                <a:gd name="gd22" fmla="val 40"/>
                                <a:gd name="gd23" fmla="val 86"/>
                                <a:gd name="gd24" fmla="val 40"/>
                                <a:gd name="gd25" fmla="val 61"/>
                                <a:gd name="gd26" fmla="val 47"/>
                                <a:gd name="gd27" fmla="val 43"/>
                                <a:gd name="gd28" fmla="val 56"/>
                                <a:gd name="gd29" fmla="val 28"/>
                                <a:gd name="gd30" fmla="val 71"/>
                                <a:gd name="gd31" fmla="val 18"/>
                                <a:gd name="gd32" fmla="val 88"/>
                                <a:gd name="gd33" fmla="val 13"/>
                                <a:gd name="gd34" fmla="val 105"/>
                                <a:gd name="gd35" fmla="val 11"/>
                                <a:gd name="gd36" fmla="val 124"/>
                                <a:gd name="gd37" fmla="val 16"/>
                                <a:gd name="gd38" fmla="val 150"/>
                                <a:gd name="gd39" fmla="val 28"/>
                                <a:gd name="gd40" fmla="val 169"/>
                                <a:gd name="gd41" fmla="val 46"/>
                                <a:gd name="gd42" fmla="val 184"/>
                                <a:gd name="gd43" fmla="val 65"/>
                                <a:gd name="gd44" fmla="val 193"/>
                                <a:gd name="gd45" fmla="val 87"/>
                                <a:gd name="gd46" fmla="val 195"/>
                                <a:gd name="gd47" fmla="val 110"/>
                                <a:gd name="gd48" fmla="val 191"/>
                                <a:gd name="gd49" fmla="val 125"/>
                                <a:gd name="gd50" fmla="val 180"/>
                                <a:gd name="gd51" fmla="val 134"/>
                                <a:gd name="gd52" fmla="val 167"/>
                                <a:gd name="gd53" fmla="val 136"/>
                                <a:gd name="gd54" fmla="val 150"/>
                                <a:gd name="gd55" fmla="val 134"/>
                                <a:gd name="gd56" fmla="val 133"/>
                                <a:gd name="gd57" fmla="val 127"/>
                                <a:gd name="gd58" fmla="val 118"/>
                                <a:gd name="gd59" fmla="val 116"/>
                                <a:gd name="gd60" fmla="val 109"/>
                                <a:gd name="gd61" fmla="val 102"/>
                                <a:gd name="gd62" fmla="val 103"/>
                                <a:gd name="gd63" fmla="val 87"/>
                                <a:gd name="gd64" fmla="val 105"/>
                                <a:gd name="gd65" fmla="val 74"/>
                                <a:gd name="gd66" fmla="val 112"/>
                                <a:gd name="gd67" fmla="val 69"/>
                                <a:gd name="gd68" fmla="val 124"/>
                                <a:gd name="gd69" fmla="val 73"/>
                                <a:gd name="gd70" fmla="val 135"/>
                                <a:gd name="gd71" fmla="val 74"/>
                                <a:gd name="gd72" fmla="val 139"/>
                                <a:gd name="gd73" fmla="val 80"/>
                                <a:gd name="gd74" fmla="val 141"/>
                                <a:gd name="gd75" fmla="val 84"/>
                                <a:gd name="gd76" fmla="val 142"/>
                                <a:gd name="gd77" fmla="val 86"/>
                                <a:gd name="gd78" fmla="val 141"/>
                                <a:gd name="gd79" fmla="val 87"/>
                                <a:gd name="gd80" fmla="val 137"/>
                                <a:gd name="gd81" fmla="val 86"/>
                                <a:gd name="gd82" fmla="val 133"/>
                                <a:gd name="gd83" fmla="val 86"/>
                                <a:gd name="gd84" fmla="val 129"/>
                                <a:gd name="gd85" fmla="val 87"/>
                                <a:gd name="gd86" fmla="val 126"/>
                                <a:gd name="gd87" fmla="val 91"/>
                                <a:gd name="gd88" fmla="val 126"/>
                                <a:gd name="gd89" fmla="val 93"/>
                                <a:gd name="gd90" fmla="val 126"/>
                                <a:gd name="gd91" fmla="val 97"/>
                                <a:gd name="gd92" fmla="val 127"/>
                                <a:gd name="gd93" fmla="val 99"/>
                                <a:gd name="gd94" fmla="val 137"/>
                                <a:gd name="gd95" fmla="val 95"/>
                                <a:gd name="gd96" fmla="val 146"/>
                                <a:gd name="gd97" fmla="val 86"/>
                                <a:gd name="gd98" fmla="val 150"/>
                                <a:gd name="gd99" fmla="val 74"/>
                                <a:gd name="gd100" fmla="val 150"/>
                                <a:gd name="gd101" fmla="val 65"/>
                                <a:gd name="gd102" fmla="val 142"/>
                                <a:gd name="gd103" fmla="val 61"/>
                                <a:gd name="gd104" fmla="val 131"/>
                                <a:gd name="gd105" fmla="val 63"/>
                                <a:gd name="gd106" fmla="val 120"/>
                                <a:gd name="gd107" fmla="val 71"/>
                                <a:gd name="gd108" fmla="val 109"/>
                                <a:gd name="gd109" fmla="val 84"/>
                                <a:gd name="gd110" fmla="val 101"/>
                                <a:gd name="gd111" fmla="val 102"/>
                                <a:gd name="gd112" fmla="val 98"/>
                                <a:gd name="gd113" fmla="val 119"/>
                                <a:gd name="gd114" fmla="val 101"/>
                                <a:gd name="gd115" fmla="val 132"/>
                                <a:gd name="gd116" fmla="val 111"/>
                                <a:gd name="gd117" fmla="val 142"/>
                                <a:gd name="gd118" fmla="val 124"/>
                                <a:gd name="gd119" fmla="val 147"/>
                                <a:gd name="gd120" fmla="val 139"/>
                                <a:gd name="gd121" fmla="val 147"/>
                                <a:gd name="gd122" fmla="val 155"/>
                                <a:gd name="gd123" fmla="val 142"/>
                                <a:gd name="gd124" fmla="val 172"/>
                                <a:gd name="gd125" fmla="val 129"/>
                                <a:gd name="gd126" fmla="val 185"/>
                                <a:gd name="gd127" fmla="val 110"/>
                                <a:gd name="gd128" fmla="val 195"/>
                                <a:gd name="gd129" fmla="val 84"/>
                                <a:gd name="gd130" fmla="val 200"/>
                                <a:gd name="gd131" fmla="val 58"/>
                                <a:gd name="gd132" fmla="val 197"/>
                                <a:gd name="gd133" fmla="val 37"/>
                                <a:gd name="gd134" fmla="val 185"/>
                                <a:gd name="gd135" fmla="val 18"/>
                                <a:gd name="gd136" fmla="val 169"/>
                                <a:gd name="gd137" fmla="val 5"/>
                                <a:gd name="gd138" fmla="val 148"/>
                                <a:gd name="gd139" fmla="val 0"/>
                                <a:gd name="gd140" fmla="val 126"/>
                                <a:gd name="gd141" fmla="val 2"/>
                                <a:gd name="gd142" fmla="val 99"/>
                                <a:gd name="gd143" fmla="val 9"/>
                                <a:gd name="gd144" fmla="val 77"/>
                                <a:gd name="gd145" fmla="val 24"/>
                                <a:gd name="gd146" fmla="val 56"/>
                                <a:gd name="gd147" fmla="val 44"/>
                                <a:gd name="gd148" fmla="val 40"/>
                                <a:gd name="gd149" fmla="val 71"/>
                                <a:gd name="gd150" fmla="val 30"/>
                                <a:gd name="gd151" fmla="val 102"/>
                                <a:gd name="gd152" fmla="val 26"/>
                                <a:gd name="gd153" fmla="val 138"/>
                                <a:gd name="gd154" fmla="val 32"/>
                                <a:gd name="gd155" fmla="val 177"/>
                                <a:gd name="gd156" fmla="val 49"/>
                                <a:gd name="gd157" fmla="val 211"/>
                                <a:gd name="gd158" fmla="val 64"/>
                                <a:gd name="gd159" fmla="val 243"/>
                                <a:gd name="gd160" fmla="val 73"/>
                                <a:gd name="gd161" fmla="val 274"/>
                                <a:gd name="gd162" fmla="val 77"/>
                                <a:gd name="gd163" fmla="val 304"/>
                                <a:gd name="gd164" fmla="val 75"/>
                                <a:gd name="gd165" fmla="val 332"/>
                                <a:gd name="gd166" fmla="val 66"/>
                                <a:gd name="gd167" fmla="val 358"/>
                                <a:gd name="gd168" fmla="val 51"/>
                                <a:gd name="gd169" fmla="val 383"/>
                                <a:gd name="gd170" fmla="val 30"/>
                                <a:gd name="gd171" fmla="val 403"/>
                                <a:gd name="gd17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03" h="20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"/>
                          <wps:cNvSpPr/>
                          <wps:spPr bwMode="auto">
                            <a:xfrm>
                              <a:off x="4587" y="770"/>
                              <a:ext cx="48" cy="81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8"/>
                                <a:gd name="gd2" fmla="val 41"/>
                                <a:gd name="gd3" fmla="val 28"/>
                                <a:gd name="gd4" fmla="val 43"/>
                                <a:gd name="gd5" fmla="val 30"/>
                                <a:gd name="gd6" fmla="val 45"/>
                                <a:gd name="gd7" fmla="val 30"/>
                                <a:gd name="gd8" fmla="val 47"/>
                                <a:gd name="gd9" fmla="val 28"/>
                                <a:gd name="gd10" fmla="val 49"/>
                                <a:gd name="gd11" fmla="val 24"/>
                                <a:gd name="gd12" fmla="val 51"/>
                                <a:gd name="gd13" fmla="val 23"/>
                                <a:gd name="gd14" fmla="val 51"/>
                                <a:gd name="gd15" fmla="val 21"/>
                                <a:gd name="gd16" fmla="val 51"/>
                                <a:gd name="gd17" fmla="val 21"/>
                                <a:gd name="gd18" fmla="val 49"/>
                                <a:gd name="gd19" fmla="val 24"/>
                                <a:gd name="gd20" fmla="val 47"/>
                                <a:gd name="gd21" fmla="val 26"/>
                                <a:gd name="gd22" fmla="val 45"/>
                                <a:gd name="gd23" fmla="val 28"/>
                                <a:gd name="gd24" fmla="val 41"/>
                                <a:gd name="gd25" fmla="val 47"/>
                                <a:gd name="gd26" fmla="val 0"/>
                                <a:gd name="gd27" fmla="val 62"/>
                                <a:gd name="gd28" fmla="val 23"/>
                                <a:gd name="gd29" fmla="val 67"/>
                                <a:gd name="gd30" fmla="val 41"/>
                                <a:gd name="gd31" fmla="val 67"/>
                                <a:gd name="gd32" fmla="val 56"/>
                                <a:gd name="gd33" fmla="val 60"/>
                                <a:gd name="gd34" fmla="val 69"/>
                                <a:gd name="gd35" fmla="val 51"/>
                                <a:gd name="gd36" fmla="val 77"/>
                                <a:gd name="gd37" fmla="val 39"/>
                                <a:gd name="gd38" fmla="val 82"/>
                                <a:gd name="gd39" fmla="val 28"/>
                                <a:gd name="gd40" fmla="val 82"/>
                                <a:gd name="gd41" fmla="val 15"/>
                                <a:gd name="gd42" fmla="val 81"/>
                                <a:gd name="gd43" fmla="val 6"/>
                                <a:gd name="gd44" fmla="val 73"/>
                                <a:gd name="gd45" fmla="val 0"/>
                                <a:gd name="gd46" fmla="val 62"/>
                                <a:gd name="gd47" fmla="val 0"/>
                                <a:gd name="gd48" fmla="val 49"/>
                                <a:gd name="gd49" fmla="val 2"/>
                                <a:gd name="gd50" fmla="val 43"/>
                                <a:gd name="gd51" fmla="val 6"/>
                                <a:gd name="gd52" fmla="val 39"/>
                                <a:gd name="gd53" fmla="val 9"/>
                                <a:gd name="gd54" fmla="val 38"/>
                                <a:gd name="gd55" fmla="val 13"/>
                                <a:gd name="gd56" fmla="val 36"/>
                                <a:gd name="gd57" fmla="val 17"/>
                                <a:gd name="gd58" fmla="val 36"/>
                                <a:gd name="gd59" fmla="val 21"/>
                                <a:gd name="gd60" fmla="val 36"/>
                                <a:gd name="gd61" fmla="val 24"/>
                                <a:gd name="gd62" fmla="val 38"/>
                                <a:gd name="gd63" fmla="val 26"/>
                                <a:gd name="gd64" fmla="val 39"/>
                                <a:gd name="gd65" fmla="val 28"/>
                                <a:gd name="gd66" fmla="val 41"/>
                                <a:gd name="gd67" fmla="val 28"/>
                                <a:gd name="gd68" fmla="val 41"/>
                                <a:gd name="gd69" fmla="val 24"/>
                                <a:gd name="gd70" fmla="val 39"/>
                                <a:gd name="gd71" fmla="val 21"/>
                                <a:gd name="gd72" fmla="val 38"/>
                                <a:gd name="gd73" fmla="val 15"/>
                                <a:gd name="gd74" fmla="val 39"/>
                                <a:gd name="gd75" fmla="val 11"/>
                                <a:gd name="gd76" fmla="val 41"/>
                                <a:gd name="gd77" fmla="val 8"/>
                                <a:gd name="gd78" fmla="val 45"/>
                                <a:gd name="gd79" fmla="val 6"/>
                                <a:gd name="gd80" fmla="val 51"/>
                                <a:gd name="gd81" fmla="val 8"/>
                                <a:gd name="gd82" fmla="val 56"/>
                                <a:gd name="gd83" fmla="val 9"/>
                                <a:gd name="gd84" fmla="val 64"/>
                                <a:gd name="gd85" fmla="val 15"/>
                                <a:gd name="gd86" fmla="val 69"/>
                                <a:gd name="gd87" fmla="val 21"/>
                                <a:gd name="gd88" fmla="val 73"/>
                                <a:gd name="gd89" fmla="val 30"/>
                                <a:gd name="gd90" fmla="val 75"/>
                                <a:gd name="gd91" fmla="val 39"/>
                                <a:gd name="gd92" fmla="val 73"/>
                                <a:gd name="gd93" fmla="val 49"/>
                                <a:gd name="gd94" fmla="val 69"/>
                                <a:gd name="gd95" fmla="val 56"/>
                                <a:gd name="gd96" fmla="val 64"/>
                                <a:gd name="gd97" fmla="val 62"/>
                                <a:gd name="gd98" fmla="val 53"/>
                                <a:gd name="gd99" fmla="val 64"/>
                                <a:gd name="gd100" fmla="val 39"/>
                                <a:gd name="gd101" fmla="val 58"/>
                                <a:gd name="gd102" fmla="val 23"/>
                                <a:gd name="gd103" fmla="val 47"/>
                                <a:gd name="gd1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67" h="82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close/>
                                  <a:moveTo>
                                    <a:pt x="gd25" y="gd26"/>
                                  </a:move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"/>
                          <wps:cNvSpPr/>
                          <wps:spPr bwMode="auto">
                            <a:xfrm>
                              <a:off x="12072" y="304"/>
                              <a:ext cx="2259" cy="582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613"/>
                                <a:gd name="gd2" fmla="val 201"/>
                                <a:gd name="gd3" fmla="val 610"/>
                                <a:gd name="gd4" fmla="val 205"/>
                                <a:gd name="gd5" fmla="val 608"/>
                                <a:gd name="gd6" fmla="val 218"/>
                                <a:gd name="gd7" fmla="val 613"/>
                                <a:gd name="gd8" fmla="val 233"/>
                                <a:gd name="gd9" fmla="val 617"/>
                                <a:gd name="gd10" fmla="val 237"/>
                                <a:gd name="gd11" fmla="val 619"/>
                                <a:gd name="gd12" fmla="val 231"/>
                                <a:gd name="gd13" fmla="val 619"/>
                                <a:gd name="gd14" fmla="val 218"/>
                                <a:gd name="gd15" fmla="val 617"/>
                                <a:gd name="gd16" fmla="val 207"/>
                                <a:gd name="gd17" fmla="val 613"/>
                                <a:gd name="gd18" fmla="val 201"/>
                                <a:gd name="gd19" fmla="val 815"/>
                                <a:gd name="gd20" fmla="val 108"/>
                                <a:gd name="gd21" fmla="val 817"/>
                                <a:gd name="gd22" fmla="val 110"/>
                                <a:gd name="gd23" fmla="val 834"/>
                                <a:gd name="gd24" fmla="val 132"/>
                                <a:gd name="gd25" fmla="val 845"/>
                                <a:gd name="gd26" fmla="val 151"/>
                                <a:gd name="gd27" fmla="val 866"/>
                                <a:gd name="gd28" fmla="val 177"/>
                                <a:gd name="gd29" fmla="val 884"/>
                                <a:gd name="gd30" fmla="val 192"/>
                                <a:gd name="gd31" fmla="val 886"/>
                                <a:gd name="gd32" fmla="val 194"/>
                                <a:gd name="gd33" fmla="val 884"/>
                                <a:gd name="gd34" fmla="val 170"/>
                                <a:gd name="gd35" fmla="val 877"/>
                                <a:gd name="gd36" fmla="val 147"/>
                                <a:gd name="gd37" fmla="val 862"/>
                                <a:gd name="gd38" fmla="val 129"/>
                                <a:gd name="gd39" fmla="val 841"/>
                                <a:gd name="gd40" fmla="val 115"/>
                                <a:gd name="gd41" fmla="val 815"/>
                                <a:gd name="gd42" fmla="val 108"/>
                                <a:gd name="gd43" fmla="val 815"/>
                                <a:gd name="gd44" fmla="val 108"/>
                                <a:gd name="gd45" fmla="val 783"/>
                                <a:gd name="gd46" fmla="val 106"/>
                                <a:gd name="gd47" fmla="val 797"/>
                                <a:gd name="gd48" fmla="val 130"/>
                                <a:gd name="gd49" fmla="val 806"/>
                                <a:gd name="gd50" fmla="val 155"/>
                                <a:gd name="gd51" fmla="val 813"/>
                                <a:gd name="gd52" fmla="val 181"/>
                                <a:gd name="gd53" fmla="val 819"/>
                                <a:gd name="gd54" fmla="val 205"/>
                                <a:gd name="gd55" fmla="val 830"/>
                                <a:gd name="gd56" fmla="val 241"/>
                                <a:gd name="gd57" fmla="val 834"/>
                                <a:gd name="gd58" fmla="val 248"/>
                                <a:gd name="gd59" fmla="val 847"/>
                                <a:gd name="gd60" fmla="val 248"/>
                                <a:gd name="gd61" fmla="val 866"/>
                                <a:gd name="gd62" fmla="val 239"/>
                                <a:gd name="gd63" fmla="val 879"/>
                                <a:gd name="gd64" fmla="val 220"/>
                                <a:gd name="gd65" fmla="val 886"/>
                                <a:gd name="gd66" fmla="val 198"/>
                                <a:gd name="gd67" fmla="val 875"/>
                                <a:gd name="gd68" fmla="val 192"/>
                                <a:gd name="gd69" fmla="val 854"/>
                                <a:gd name="gd70" fmla="val 177"/>
                                <a:gd name="gd71" fmla="val 836"/>
                                <a:gd name="gd72" fmla="val 151"/>
                                <a:gd name="gd73" fmla="val 821"/>
                                <a:gd name="gd74" fmla="val 127"/>
                                <a:gd name="gd75" fmla="val 806"/>
                                <a:gd name="gd76" fmla="val 106"/>
                                <a:gd name="gd77" fmla="val 797"/>
                                <a:gd name="gd78" fmla="val 106"/>
                                <a:gd name="gd79" fmla="val 783"/>
                                <a:gd name="gd80" fmla="val 106"/>
                                <a:gd name="gd81" fmla="val 675"/>
                                <a:gd name="gd82" fmla="val 20"/>
                                <a:gd name="gd83" fmla="val 712"/>
                                <a:gd name="gd84" fmla="val 39"/>
                                <a:gd name="gd85" fmla="val 742"/>
                                <a:gd name="gd86" fmla="val 59"/>
                                <a:gd name="gd87" fmla="val 767"/>
                                <a:gd name="gd88" fmla="val 82"/>
                                <a:gd name="gd89" fmla="val 783"/>
                                <a:gd name="gd90" fmla="val 104"/>
                                <a:gd name="gd91" fmla="val 798"/>
                                <a:gd name="gd92" fmla="val 104"/>
                                <a:gd name="gd93" fmla="val 804"/>
                                <a:gd name="gd94" fmla="val 104"/>
                                <a:gd name="gd95" fmla="val 804"/>
                                <a:gd name="gd96" fmla="val 104"/>
                                <a:gd name="gd97" fmla="val 785"/>
                                <a:gd name="gd98" fmla="val 82"/>
                                <a:gd name="gd99" fmla="val 763"/>
                                <a:gd name="gd100" fmla="val 61"/>
                                <a:gd name="gd101" fmla="val 731"/>
                                <a:gd name="gd102" fmla="val 41"/>
                                <a:gd name="gd103" fmla="val 767"/>
                                <a:gd name="gd104" fmla="val 61"/>
                                <a:gd name="gd105" fmla="val 795"/>
                                <a:gd name="gd106" fmla="val 86"/>
                                <a:gd name="gd107" fmla="val 811"/>
                                <a:gd name="gd108" fmla="val 104"/>
                                <a:gd name="gd109" fmla="val 817"/>
                                <a:gd name="gd110" fmla="val 106"/>
                                <a:gd name="gd111" fmla="val 838"/>
                                <a:gd name="gd112" fmla="val 110"/>
                                <a:gd name="gd113" fmla="val 858"/>
                                <a:gd name="gd114" fmla="val 117"/>
                                <a:gd name="gd115" fmla="val 873"/>
                                <a:gd name="gd116" fmla="val 129"/>
                                <a:gd name="gd117" fmla="val 886"/>
                                <a:gd name="gd118" fmla="val 145"/>
                                <a:gd name="gd119" fmla="val 894"/>
                                <a:gd name="gd120" fmla="val 164"/>
                                <a:gd name="gd121" fmla="val 896"/>
                                <a:gd name="gd122" fmla="val 190"/>
                                <a:gd name="gd123" fmla="val 894"/>
                                <a:gd name="gd124" fmla="val 196"/>
                                <a:gd name="gd125" fmla="val 903"/>
                                <a:gd name="gd126" fmla="val 200"/>
                                <a:gd name="gd127" fmla="val 922"/>
                                <a:gd name="gd128" fmla="val 201"/>
                                <a:gd name="gd129" fmla="val 937"/>
                                <a:gd name="gd130" fmla="val 200"/>
                                <a:gd name="gd131" fmla="val 948"/>
                                <a:gd name="gd132" fmla="val 194"/>
                                <a:gd name="gd133" fmla="val 952"/>
                                <a:gd name="gd134" fmla="val 192"/>
                                <a:gd name="gd135" fmla="val 952"/>
                                <a:gd name="gd136" fmla="val 192"/>
                                <a:gd name="gd137" fmla="val 952"/>
                                <a:gd name="gd138" fmla="val 192"/>
                                <a:gd name="gd139" fmla="val 952"/>
                                <a:gd name="gd140" fmla="val 192"/>
                                <a:gd name="gd141" fmla="val 948"/>
                                <a:gd name="gd142" fmla="val 194"/>
                                <a:gd name="gd143" fmla="val 940"/>
                                <a:gd name="gd144" fmla="val 200"/>
                                <a:gd name="gd145" fmla="val 927"/>
                                <a:gd name="gd146" fmla="val 201"/>
                                <a:gd name="gd147" fmla="val 911"/>
                                <a:gd name="gd148" fmla="val 203"/>
                                <a:gd name="gd149" fmla="val 894"/>
                                <a:gd name="gd150" fmla="val 201"/>
                                <a:gd name="gd151" fmla="val 894"/>
                                <a:gd name="gd152" fmla="val 201"/>
                                <a:gd name="gd153" fmla="val 890"/>
                                <a:gd name="gd154" fmla="val 213"/>
                                <a:gd name="gd155" fmla="val 879"/>
                                <a:gd name="gd156" fmla="val 231"/>
                                <a:gd name="gd157" fmla="val 864"/>
                                <a:gd name="gd158" fmla="val 243"/>
                                <a:gd name="gd159" fmla="val 847"/>
                                <a:gd name="gd160" fmla="val 250"/>
                                <a:gd name="gd161" fmla="val 836"/>
                                <a:gd name="gd162" fmla="val 252"/>
                                <a:gd name="gd163" fmla="val 841"/>
                                <a:gd name="gd164" fmla="val 263"/>
                                <a:gd name="gd165" fmla="val 856"/>
                                <a:gd name="gd166" fmla="val 278"/>
                                <a:gd name="gd167" fmla="val 871"/>
                                <a:gd name="gd168" fmla="val 284"/>
                                <a:gd name="gd169" fmla="val 875"/>
                                <a:gd name="gd170" fmla="val 284"/>
                                <a:gd name="gd171" fmla="val 881"/>
                                <a:gd name="gd172" fmla="val 284"/>
                                <a:gd name="gd173" fmla="val 884"/>
                                <a:gd name="gd174" fmla="val 282"/>
                                <a:gd name="gd175" fmla="val 890"/>
                                <a:gd name="gd176" fmla="val 280"/>
                                <a:gd name="gd177" fmla="val 894"/>
                                <a:gd name="gd178" fmla="val 278"/>
                                <a:gd name="gd179" fmla="val 896"/>
                                <a:gd name="gd180" fmla="val 274"/>
                                <a:gd name="gd181" fmla="val 897"/>
                                <a:gd name="gd182" fmla="val 269"/>
                                <a:gd name="gd183" fmla="val 897"/>
                                <a:gd name="gd184" fmla="val 263"/>
                                <a:gd name="gd185" fmla="val 897"/>
                                <a:gd name="gd186" fmla="val 256"/>
                                <a:gd name="gd187" fmla="val 896"/>
                                <a:gd name="gd188" fmla="val 254"/>
                                <a:gd name="gd189" fmla="val 896"/>
                                <a:gd name="gd190" fmla="val 252"/>
                                <a:gd name="gd191" fmla="val 897"/>
                                <a:gd name="gd192" fmla="val 254"/>
                                <a:gd name="gd193" fmla="val 897"/>
                                <a:gd name="gd194" fmla="val 256"/>
                                <a:gd name="gd195" fmla="val 899"/>
                                <a:gd name="gd196" fmla="val 263"/>
                                <a:gd name="gd197" fmla="val 899"/>
                                <a:gd name="gd198" fmla="val 271"/>
                                <a:gd name="gd199" fmla="val 897"/>
                                <a:gd name="gd200" fmla="val 276"/>
                                <a:gd name="gd201" fmla="val 894"/>
                                <a:gd name="gd202" fmla="val 280"/>
                                <a:gd name="gd203" fmla="val 888"/>
                                <a:gd name="gd204" fmla="val 284"/>
                                <a:gd name="gd205" fmla="val 882"/>
                                <a:gd name="gd206" fmla="val 286"/>
                                <a:gd name="gd207" fmla="val 877"/>
                                <a:gd name="gd208" fmla="val 286"/>
                                <a:gd name="gd209" fmla="val 871"/>
                                <a:gd name="gd210" fmla="val 286"/>
                                <a:gd name="gd211" fmla="val 856"/>
                                <a:gd name="gd212" fmla="val 280"/>
                                <a:gd name="gd213" fmla="val 843"/>
                                <a:gd name="gd214" fmla="val 271"/>
                                <a:gd name="gd215" fmla="val 830"/>
                                <a:gd name="gd216" fmla="val 256"/>
                                <a:gd name="gd217" fmla="val 828"/>
                                <a:gd name="gd218" fmla="val 250"/>
                                <a:gd name="gd219" fmla="val 821"/>
                                <a:gd name="gd220" fmla="val 250"/>
                                <a:gd name="gd221" fmla="val 808"/>
                                <a:gd name="gd222" fmla="val 244"/>
                                <a:gd name="gd223" fmla="val 798"/>
                                <a:gd name="gd224" fmla="val 233"/>
                                <a:gd name="gd225" fmla="val 793"/>
                                <a:gd name="gd226" fmla="val 220"/>
                                <a:gd name="gd227" fmla="val 793"/>
                                <a:gd name="gd228" fmla="val 201"/>
                                <a:gd name="gd229" fmla="val 795"/>
                                <a:gd name="gd230" fmla="val 201"/>
                                <a:gd name="gd231" fmla="val 795"/>
                                <a:gd name="gd232" fmla="val 201"/>
                                <a:gd name="gd233" fmla="val 795"/>
                                <a:gd name="gd234" fmla="val 201"/>
                                <a:gd name="gd235" fmla="val 795"/>
                                <a:gd name="gd236" fmla="val 218"/>
                                <a:gd name="gd237" fmla="val 800"/>
                                <a:gd name="gd238" fmla="val 233"/>
                                <a:gd name="gd239" fmla="val 811"/>
                                <a:gd name="gd240" fmla="val 243"/>
                                <a:gd name="gd241" fmla="val 826"/>
                                <a:gd name="gd242" fmla="val 248"/>
                                <a:gd name="gd243" fmla="val 826"/>
                                <a:gd name="gd244" fmla="val 248"/>
                                <a:gd name="gd245" fmla="val 819"/>
                                <a:gd name="gd246" fmla="val 235"/>
                                <a:gd name="gd247" fmla="val 811"/>
                                <a:gd name="gd248" fmla="val 207"/>
                                <a:gd name="gd249" fmla="val 806"/>
                                <a:gd name="gd250" fmla="val 181"/>
                                <a:gd name="gd251" fmla="val 800"/>
                                <a:gd name="gd252" fmla="val 157"/>
                                <a:gd name="gd253" fmla="val 791"/>
                                <a:gd name="gd254" fmla="val 130"/>
                                <a:gd name="gd255" fmla="val 780"/>
                                <a:gd name="gd256" fmla="val 106"/>
                                <a:gd name="gd257" fmla="val 780"/>
                                <a:gd name="gd258" fmla="val 106"/>
                                <a:gd name="gd259" fmla="val 768"/>
                                <a:gd name="gd260" fmla="val 106"/>
                                <a:gd name="gd261" fmla="val 780"/>
                                <a:gd name="gd262" fmla="val 104"/>
                                <a:gd name="gd263" fmla="val 765"/>
                                <a:gd name="gd264" fmla="val 82"/>
                                <a:gd name="gd265" fmla="val 742"/>
                                <a:gd name="gd266" fmla="val 59"/>
                                <a:gd name="gd267" fmla="val 712"/>
                                <a:gd name="gd268" fmla="val 39"/>
                                <a:gd name="gd269" fmla="val 675"/>
                                <a:gd name="gd270" fmla="val 20"/>
                                <a:gd name="gd271" fmla="val 597"/>
                                <a:gd name="gd272" fmla="val 14"/>
                                <a:gd name="gd273" fmla="val 638"/>
                                <a:gd name="gd274" fmla="val 18"/>
                                <a:gd name="gd275" fmla="val 679"/>
                                <a:gd name="gd276" fmla="val 31"/>
                                <a:gd name="gd277" fmla="val 709"/>
                                <a:gd name="gd278" fmla="val 46"/>
                                <a:gd name="gd279" fmla="val 733"/>
                                <a:gd name="gd280" fmla="val 67"/>
                                <a:gd name="gd281" fmla="val 752"/>
                                <a:gd name="gd282" fmla="val 91"/>
                                <a:gd name="gd283" fmla="val 765"/>
                                <a:gd name="gd284" fmla="val 117"/>
                                <a:gd name="gd285" fmla="val 772"/>
                                <a:gd name="gd286" fmla="val 143"/>
                                <a:gd name="gd287" fmla="val 772"/>
                                <a:gd name="gd288" fmla="val 172"/>
                                <a:gd name="gd289" fmla="val 767"/>
                                <a:gd name="gd290" fmla="val 200"/>
                                <a:gd name="gd291" fmla="val 754"/>
                                <a:gd name="gd292" fmla="val 226"/>
                                <a:gd name="gd293" fmla="val 735"/>
                                <a:gd name="gd294" fmla="val 246"/>
                                <a:gd name="gd295" fmla="val 712"/>
                                <a:gd name="gd296" fmla="val 261"/>
                                <a:gd name="gd297" fmla="val 686"/>
                                <a:gd name="gd298" fmla="val 269"/>
                                <a:gd name="gd299" fmla="val 658"/>
                                <a:gd name="gd300" fmla="val 267"/>
                                <a:gd name="gd301" fmla="val 636"/>
                                <a:gd name="gd302" fmla="val 259"/>
                                <a:gd name="gd303" fmla="val 621"/>
                                <a:gd name="gd304" fmla="val 248"/>
                                <a:gd name="gd305" fmla="val 617"/>
                                <a:gd name="gd306" fmla="val 243"/>
                                <a:gd name="gd307" fmla="val 615"/>
                                <a:gd name="gd308" fmla="val 246"/>
                                <a:gd name="gd309" fmla="val 602"/>
                                <a:gd name="gd310" fmla="val 259"/>
                                <a:gd name="gd311" fmla="val 613"/>
                                <a:gd name="gd312" fmla="val 246"/>
                                <a:gd name="gd313" fmla="val 615"/>
                                <a:gd name="gd314" fmla="val 241"/>
                                <a:gd name="gd315" fmla="val 610"/>
                                <a:gd name="gd316" fmla="val 233"/>
                                <a:gd name="gd317" fmla="val 604"/>
                                <a:gd name="gd318" fmla="val 218"/>
                                <a:gd name="gd319" fmla="val 604"/>
                                <a:gd name="gd320" fmla="val 203"/>
                                <a:gd name="gd321" fmla="val 610"/>
                                <a:gd name="gd322" fmla="val 196"/>
                                <a:gd name="gd323" fmla="val 615"/>
                                <a:gd name="gd324" fmla="val 198"/>
                                <a:gd name="gd325" fmla="val 619"/>
                                <a:gd name="gd326" fmla="val 205"/>
                                <a:gd name="gd327" fmla="val 623"/>
                                <a:gd name="gd328" fmla="val 218"/>
                                <a:gd name="gd329" fmla="val 621"/>
                                <a:gd name="gd330" fmla="val 233"/>
                                <a:gd name="gd331" fmla="val 619"/>
                                <a:gd name="gd332" fmla="val 239"/>
                                <a:gd name="gd333" fmla="val 623"/>
                                <a:gd name="gd334" fmla="val 246"/>
                                <a:gd name="gd335" fmla="val 640"/>
                                <a:gd name="gd336" fmla="val 258"/>
                                <a:gd name="gd337" fmla="val 660"/>
                                <a:gd name="gd338" fmla="val 263"/>
                                <a:gd name="gd339" fmla="val 686"/>
                                <a:gd name="gd340" fmla="val 265"/>
                                <a:gd name="gd341" fmla="val 712"/>
                                <a:gd name="gd342" fmla="val 258"/>
                                <a:gd name="gd343" fmla="val 735"/>
                                <a:gd name="gd344" fmla="val 243"/>
                                <a:gd name="gd345" fmla="val 752"/>
                                <a:gd name="gd346" fmla="val 222"/>
                                <a:gd name="gd347" fmla="val 763"/>
                                <a:gd name="gd348" fmla="val 196"/>
                                <a:gd name="gd349" fmla="val 768"/>
                                <a:gd name="gd350" fmla="val 170"/>
                                <a:gd name="gd351" fmla="val 767"/>
                                <a:gd name="gd352" fmla="val 145"/>
                                <a:gd name="gd353" fmla="val 761"/>
                                <a:gd name="gd354" fmla="val 119"/>
                                <a:gd name="gd355" fmla="val 750"/>
                                <a:gd name="gd356" fmla="val 95"/>
                                <a:gd name="gd357" fmla="val 731"/>
                                <a:gd name="gd358" fmla="val 72"/>
                                <a:gd name="gd359" fmla="val 709"/>
                                <a:gd name="gd360" fmla="val 52"/>
                                <a:gd name="gd361" fmla="val 677"/>
                                <a:gd name="gd362" fmla="val 35"/>
                                <a:gd name="gd363" fmla="val 640"/>
                                <a:gd name="gd364" fmla="val 24"/>
                                <a:gd name="gd365" fmla="val 602"/>
                                <a:gd name="gd366" fmla="val 20"/>
                                <a:gd name="gd367" fmla="val 565"/>
                                <a:gd name="gd368" fmla="val 26"/>
                                <a:gd name="gd369" fmla="val 527"/>
                                <a:gd name="gd370" fmla="val 37"/>
                                <a:gd name="gd371" fmla="val 488"/>
                                <a:gd name="gd372" fmla="val 54"/>
                                <a:gd name="gd373" fmla="val 451"/>
                                <a:gd name="gd374" fmla="val 72"/>
                                <a:gd name="gd375" fmla="val 411"/>
                                <a:gd name="gd376" fmla="val 93"/>
                                <a:gd name="gd377" fmla="val 370"/>
                                <a:gd name="gd378" fmla="val 114"/>
                                <a:gd name="gd379" fmla="val 327"/>
                                <a:gd name="gd380" fmla="val 132"/>
                                <a:gd name="gd381" fmla="val 283"/>
                                <a:gd name="gd382" fmla="val 149"/>
                                <a:gd name="gd383" fmla="val 234"/>
                                <a:gd name="gd384" fmla="val 160"/>
                                <a:gd name="gd385" fmla="val 183"/>
                                <a:gd name="gd386" fmla="val 164"/>
                                <a:gd name="gd387" fmla="val 131"/>
                                <a:gd name="gd388" fmla="val 162"/>
                                <a:gd name="gd389" fmla="val 73"/>
                                <a:gd name="gd390" fmla="val 149"/>
                                <a:gd name="gd391" fmla="val 126"/>
                                <a:gd name="gd392" fmla="val 158"/>
                                <a:gd name="gd393" fmla="val 176"/>
                                <a:gd name="gd394" fmla="val 158"/>
                                <a:gd name="gd395" fmla="val 225"/>
                                <a:gd name="gd396" fmla="val 153"/>
                                <a:gd name="gd397" fmla="val 269"/>
                                <a:gd name="gd398" fmla="val 140"/>
                                <a:gd name="gd399" fmla="val 314"/>
                                <a:gd name="gd400" fmla="val 123"/>
                                <a:gd name="gd401" fmla="val 355"/>
                                <a:gd name="gd402" fmla="val 104"/>
                                <a:gd name="gd403" fmla="val 398"/>
                                <a:gd name="gd404" fmla="val 84"/>
                                <a:gd name="gd405" fmla="val 438"/>
                                <a:gd name="gd406" fmla="val 63"/>
                                <a:gd name="gd407" fmla="val 479"/>
                                <a:gd name="gd408" fmla="val 44"/>
                                <a:gd name="gd409" fmla="val 518"/>
                                <a:gd name="gd410" fmla="val 29"/>
                                <a:gd name="gd411" fmla="val 557"/>
                                <a:gd name="gd412" fmla="val 20"/>
                                <a:gd name="gd413" fmla="val 597"/>
                                <a:gd name="gd414" fmla="val 14"/>
                                <a:gd name="gd415" fmla="val 544"/>
                                <a:gd name="gd416" fmla="val 0"/>
                                <a:gd name="gd417" fmla="val 598"/>
                                <a:gd name="gd418" fmla="val 1"/>
                                <a:gd name="gd419" fmla="val 656"/>
                                <a:gd name="gd420" fmla="val 14"/>
                                <a:gd name="gd421" fmla="val 602"/>
                                <a:gd name="gd422" fmla="val 5"/>
                                <a:gd name="gd423" fmla="val 554"/>
                                <a:gd name="gd424" fmla="val 3"/>
                                <a:gd name="gd425" fmla="val 505"/>
                                <a:gd name="gd426" fmla="val 11"/>
                                <a:gd name="gd427" fmla="val 458"/>
                                <a:gd name="gd428" fmla="val 24"/>
                                <a:gd name="gd429" fmla="val 415"/>
                                <a:gd name="gd430" fmla="val 39"/>
                                <a:gd name="gd431" fmla="val 372"/>
                                <a:gd name="gd432" fmla="val 59"/>
                                <a:gd name="gd433" fmla="val 331"/>
                                <a:gd name="gd434" fmla="val 80"/>
                                <a:gd name="gd435" fmla="val 290"/>
                                <a:gd name="gd436" fmla="val 100"/>
                                <a:gd name="gd437" fmla="val 251"/>
                                <a:gd name="gd438" fmla="val 117"/>
                                <a:gd name="gd439" fmla="val 211"/>
                                <a:gd name="gd440" fmla="val 134"/>
                                <a:gd name="gd441" fmla="val 170"/>
                                <a:gd name="gd442" fmla="val 143"/>
                                <a:gd name="gd443" fmla="val 131"/>
                                <a:gd name="gd444" fmla="val 149"/>
                                <a:gd name="gd445" fmla="val 92"/>
                                <a:gd name="gd446" fmla="val 145"/>
                                <a:gd name="gd447" fmla="val 51"/>
                                <a:gd name="gd448" fmla="val 132"/>
                                <a:gd name="gd449" fmla="val 38"/>
                                <a:gd name="gd450" fmla="val 127"/>
                                <a:gd name="gd451" fmla="val 26"/>
                                <a:gd name="gd452" fmla="val 123"/>
                                <a:gd name="gd453" fmla="val 17"/>
                                <a:gd name="gd454" fmla="val 117"/>
                                <a:gd name="gd455" fmla="val 10"/>
                                <a:gd name="gd456" fmla="val 115"/>
                                <a:gd name="gd457" fmla="val 4"/>
                                <a:gd name="gd458" fmla="val 112"/>
                                <a:gd name="gd459" fmla="val 2"/>
                                <a:gd name="gd460" fmla="val 110"/>
                                <a:gd name="gd461" fmla="val 0"/>
                                <a:gd name="gd462" fmla="val 110"/>
                                <a:gd name="gd463" fmla="val 0"/>
                                <a:gd name="gd464" fmla="val 110"/>
                                <a:gd name="gd465" fmla="val 4"/>
                                <a:gd name="gd466" fmla="val 110"/>
                                <a:gd name="gd467" fmla="val 10"/>
                                <a:gd name="gd468" fmla="val 112"/>
                                <a:gd name="gd469" fmla="val 17"/>
                                <a:gd name="gd470" fmla="val 115"/>
                                <a:gd name="gd471" fmla="val 26"/>
                                <a:gd name="gd472" fmla="val 119"/>
                                <a:gd name="gd473" fmla="val 38"/>
                                <a:gd name="gd474" fmla="val 123"/>
                                <a:gd name="gd475" fmla="val 53"/>
                                <a:gd name="gd476" fmla="val 129"/>
                                <a:gd name="gd477" fmla="val 90"/>
                                <a:gd name="gd478" fmla="val 140"/>
                                <a:gd name="gd479" fmla="val 127"/>
                                <a:gd name="gd480" fmla="val 142"/>
                                <a:gd name="gd481" fmla="val 165"/>
                                <a:gd name="gd482" fmla="val 138"/>
                                <a:gd name="gd483" fmla="val 202"/>
                                <a:gd name="gd484" fmla="val 125"/>
                                <a:gd name="gd485" fmla="val 240"/>
                                <a:gd name="gd486" fmla="val 110"/>
                                <a:gd name="gd487" fmla="val 279"/>
                                <a:gd name="gd488" fmla="val 91"/>
                                <a:gd name="gd489" fmla="val 318"/>
                                <a:gd name="gd490" fmla="val 71"/>
                                <a:gd name="gd491" fmla="val 359"/>
                                <a:gd name="gd492" fmla="val 50"/>
                                <a:gd name="gd493" fmla="val 402"/>
                                <a:gd name="gd494" fmla="val 31"/>
                                <a:gd name="gd495" fmla="val 447"/>
                                <a:gd name="gd496" fmla="val 14"/>
                                <a:gd name="gd497" fmla="val 494"/>
                                <a:gd name="gd498" fmla="val 3"/>
                                <a:gd name="gd499" fmla="val 544"/>
                                <a:gd name="gd500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952" h="286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close/>
                                  <a:moveTo>
                                    <a:pt x="gd19" y="gd20"/>
                                  </a:move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close/>
                                  <a:moveTo>
                                    <a:pt x="gd45" y="gd46"/>
                                  </a:move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close/>
                                  <a:moveTo>
                                    <a:pt x="gd81" y="gd82"/>
                                  </a:move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close/>
                                  <a:moveTo>
                                    <a:pt x="gd271" y="gd272"/>
                                  </a:move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lnTo>
                                    <a:pt x="gd287" y="gd288"/>
                                  </a:ln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lnTo>
                                    <a:pt x="gd315" y="gd316"/>
                                  </a:ln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lnTo>
                                    <a:pt x="gd341" y="gd342"/>
                                  </a:ln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lnTo>
                                    <a:pt x="gd355" y="gd356"/>
                                  </a:ln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close/>
                                  <a:moveTo>
                                    <a:pt x="gd415" y="gd416"/>
                                  </a:move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lnTo>
                                    <a:pt x="gd425" y="gd426"/>
                                  </a:ln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lnTo>
                                    <a:pt x="gd483" y="gd484"/>
                                  </a:lnTo>
                                  <a:lnTo>
                                    <a:pt x="gd485" y="gd486"/>
                                  </a:lnTo>
                                  <a:lnTo>
                                    <a:pt x="gd487" y="gd488"/>
                                  </a:lnTo>
                                  <a:lnTo>
                                    <a:pt x="gd489" y="gd490"/>
                                  </a:lnTo>
                                  <a:lnTo>
                                    <a:pt x="gd491" y="gd492"/>
                                  </a:lnTo>
                                  <a:lnTo>
                                    <a:pt x="gd493" y="gd494"/>
                                  </a:lnTo>
                                  <a:lnTo>
                                    <a:pt x="gd495" y="gd496"/>
                                  </a:lnTo>
                                  <a:lnTo>
                                    <a:pt x="gd497" y="gd498"/>
                                  </a:lnTo>
                                  <a:lnTo>
                                    <a:pt x="gd499" y="gd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"/>
                          <wps:cNvSpPr/>
                          <wps:spPr bwMode="auto">
                            <a:xfrm>
                              <a:off x="2341" y="253"/>
                              <a:ext cx="2266" cy="503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335"/>
                                <a:gd name="gd2" fmla="val 196"/>
                                <a:gd name="gd3" fmla="val 331"/>
                                <a:gd name="gd4" fmla="val 202"/>
                                <a:gd name="gd5" fmla="val 327"/>
                                <a:gd name="gd6" fmla="val 211"/>
                                <a:gd name="gd7" fmla="val 325"/>
                                <a:gd name="gd8" fmla="val 224"/>
                                <a:gd name="gd9" fmla="val 327"/>
                                <a:gd name="gd10" fmla="val 232"/>
                                <a:gd name="gd11" fmla="val 337"/>
                                <a:gd name="gd12" fmla="val 217"/>
                                <a:gd name="gd13" fmla="val 338"/>
                                <a:gd name="gd14" fmla="val 200"/>
                                <a:gd name="gd15" fmla="val 335"/>
                                <a:gd name="gd16" fmla="val 196"/>
                                <a:gd name="gd17" fmla="val 157"/>
                                <a:gd name="gd18" fmla="val 77"/>
                                <a:gd name="gd19" fmla="val 140"/>
                                <a:gd name="gd20" fmla="val 95"/>
                                <a:gd name="gd21" fmla="val 122"/>
                                <a:gd name="gd22" fmla="val 118"/>
                                <a:gd name="gd23" fmla="val 95"/>
                                <a:gd name="gd24" fmla="val 142"/>
                                <a:gd name="gd25" fmla="val 71"/>
                                <a:gd name="gd26" fmla="val 155"/>
                                <a:gd name="gd27" fmla="val 66"/>
                                <a:gd name="gd28" fmla="val 155"/>
                                <a:gd name="gd29" fmla="val 66"/>
                                <a:gd name="gd30" fmla="val 170"/>
                                <a:gd name="gd31" fmla="val 73"/>
                                <a:gd name="gd32" fmla="val 189"/>
                                <a:gd name="gd33" fmla="val 82"/>
                                <a:gd name="gd34" fmla="val 202"/>
                                <a:gd name="gd35" fmla="val 97"/>
                                <a:gd name="gd36" fmla="val 211"/>
                                <a:gd name="gd37" fmla="val 110"/>
                                <a:gd name="gd38" fmla="val 213"/>
                                <a:gd name="gd39" fmla="val 114"/>
                                <a:gd name="gd40" fmla="val 206"/>
                                <a:gd name="gd41" fmla="val 129"/>
                                <a:gd name="gd42" fmla="val 172"/>
                                <a:gd name="gd43" fmla="val 140"/>
                                <a:gd name="gd44" fmla="val 150"/>
                                <a:gd name="gd45" fmla="val 150"/>
                                <a:gd name="gd46" fmla="val 125"/>
                                <a:gd name="gd47" fmla="val 163"/>
                                <a:gd name="gd48" fmla="val 101"/>
                                <a:gd name="gd49" fmla="val 180"/>
                                <a:gd name="gd50" fmla="val 78"/>
                                <a:gd name="gd51" fmla="val 166"/>
                                <a:gd name="gd52" fmla="val 77"/>
                                <a:gd name="gd53" fmla="val 157"/>
                                <a:gd name="gd54" fmla="val 77"/>
                                <a:gd name="gd55" fmla="val 148"/>
                                <a:gd name="gd56" fmla="val 77"/>
                                <a:gd name="gd57" fmla="val 122"/>
                                <a:gd name="gd58" fmla="val 80"/>
                                <a:gd name="gd59" fmla="val 99"/>
                                <a:gd name="gd60" fmla="val 90"/>
                                <a:gd name="gd61" fmla="val 80"/>
                                <a:gd name="gd62" fmla="val 107"/>
                                <a:gd name="gd63" fmla="val 69"/>
                                <a:gd name="gd64" fmla="val 127"/>
                                <a:gd name="gd65" fmla="val 66"/>
                                <a:gd name="gd66" fmla="val 150"/>
                                <a:gd name="gd67" fmla="val 66"/>
                                <a:gd name="gd68" fmla="val 151"/>
                                <a:gd name="gd69" fmla="val 67"/>
                                <a:gd name="gd70" fmla="val 151"/>
                                <a:gd name="gd71" fmla="val 88"/>
                                <a:gd name="gd72" fmla="val 138"/>
                                <a:gd name="gd73" fmla="val 110"/>
                                <a:gd name="gd74" fmla="val 116"/>
                                <a:gd name="gd75" fmla="val 127"/>
                                <a:gd name="gd76" fmla="val 97"/>
                                <a:gd name="gd77" fmla="val 146"/>
                                <a:gd name="gd78" fmla="val 78"/>
                                <a:gd name="gd79" fmla="val 148"/>
                                <a:gd name="gd80" fmla="val 77"/>
                                <a:gd name="gd81" fmla="val 148"/>
                                <a:gd name="gd82" fmla="val 77"/>
                                <a:gd name="gd83" fmla="val 335"/>
                                <a:gd name="gd84" fmla="val 11"/>
                                <a:gd name="gd85" fmla="val 376"/>
                                <a:gd name="gd86" fmla="val 13"/>
                                <a:gd name="gd87" fmla="val 415"/>
                                <a:gd name="gd88" fmla="val 22"/>
                                <a:gd name="gd89" fmla="val 452"/>
                                <a:gd name="gd90" fmla="val 39"/>
                                <a:gd name="gd91" fmla="val 490"/>
                                <a:gd name="gd92" fmla="val 60"/>
                                <a:gd name="gd93" fmla="val 527"/>
                                <a:gd name="gd94" fmla="val 82"/>
                                <a:gd name="gd95" fmla="val 565"/>
                                <a:gd name="gd96" fmla="val 108"/>
                                <a:gd name="gd97" fmla="val 602"/>
                                <a:gd name="gd98" fmla="val 135"/>
                                <a:gd name="gd99" fmla="val 643"/>
                                <a:gd name="gd100" fmla="val 159"/>
                                <a:gd name="gd101" fmla="val 684"/>
                                <a:gd name="gd102" fmla="val 181"/>
                                <a:gd name="gd103" fmla="val 727"/>
                                <a:gd name="gd104" fmla="val 200"/>
                                <a:gd name="gd105" fmla="val 774"/>
                                <a:gd name="gd106" fmla="val 213"/>
                                <a:gd name="gd107" fmla="val 824"/>
                                <a:gd name="gd108" fmla="val 219"/>
                                <a:gd name="gd109" fmla="val 877"/>
                                <a:gd name="gd110" fmla="val 217"/>
                                <a:gd name="gd111" fmla="val 822"/>
                                <a:gd name="gd112" fmla="val 221"/>
                                <a:gd name="gd113" fmla="val 772"/>
                                <a:gd name="gd114" fmla="val 219"/>
                                <a:gd name="gd115" fmla="val 725"/>
                                <a:gd name="gd116" fmla="val 207"/>
                                <a:gd name="gd117" fmla="val 682"/>
                                <a:gd name="gd118" fmla="val 193"/>
                                <a:gd name="gd119" fmla="val 641"/>
                                <a:gd name="gd120" fmla="val 174"/>
                                <a:gd name="gd121" fmla="val 604"/>
                                <a:gd name="gd122" fmla="val 151"/>
                                <a:gd name="gd123" fmla="val 568"/>
                                <a:gd name="gd124" fmla="val 129"/>
                                <a:gd name="gd125" fmla="val 533"/>
                                <a:gd name="gd126" fmla="val 105"/>
                                <a:gd name="gd127" fmla="val 499"/>
                                <a:gd name="gd128" fmla="val 80"/>
                                <a:gd name="gd129" fmla="val 465"/>
                                <a:gd name="gd130" fmla="val 60"/>
                                <a:gd name="gd131" fmla="val 434"/>
                                <a:gd name="gd132" fmla="val 41"/>
                                <a:gd name="gd133" fmla="val 400"/>
                                <a:gd name="gd134" fmla="val 26"/>
                                <a:gd name="gd135" fmla="val 366"/>
                                <a:gd name="gd136" fmla="val 19"/>
                                <a:gd name="gd137" fmla="val 331"/>
                                <a:gd name="gd138" fmla="val 15"/>
                                <a:gd name="gd139" fmla="val 294"/>
                                <a:gd name="gd140" fmla="val 22"/>
                                <a:gd name="gd141" fmla="val 262"/>
                                <a:gd name="gd142" fmla="val 34"/>
                                <a:gd name="gd143" fmla="val 236"/>
                                <a:gd name="gd144" fmla="val 52"/>
                                <a:gd name="gd145" fmla="val 215"/>
                                <a:gd name="gd146" fmla="val 73"/>
                                <a:gd name="gd147" fmla="val 200"/>
                                <a:gd name="gd148" fmla="val 95"/>
                                <a:gd name="gd149" fmla="val 191"/>
                                <a:gd name="gd150" fmla="val 120"/>
                                <a:gd name="gd151" fmla="val 185"/>
                                <a:gd name="gd152" fmla="val 144"/>
                                <a:gd name="gd153" fmla="val 187"/>
                                <a:gd name="gd154" fmla="val 170"/>
                                <a:gd name="gd155" fmla="val 194"/>
                                <a:gd name="gd156" fmla="val 198"/>
                                <a:gd name="gd157" fmla="val 209"/>
                                <a:gd name="gd158" fmla="val 221"/>
                                <a:gd name="gd159" fmla="val 230"/>
                                <a:gd name="gd160" fmla="val 237"/>
                                <a:gd name="gd161" fmla="val 254"/>
                                <a:gd name="gd162" fmla="val 249"/>
                                <a:gd name="gd163" fmla="val 280"/>
                                <a:gd name="gd164" fmla="val 252"/>
                                <a:gd name="gd165" fmla="val 307"/>
                                <a:gd name="gd166" fmla="val 247"/>
                                <a:gd name="gd167" fmla="val 325"/>
                                <a:gd name="gd168" fmla="val 234"/>
                                <a:gd name="gd169" fmla="val 323"/>
                                <a:gd name="gd170" fmla="val 226"/>
                                <a:gd name="gd171" fmla="val 323"/>
                                <a:gd name="gd172" fmla="val 211"/>
                                <a:gd name="gd173" fmla="val 327"/>
                                <a:gd name="gd174" fmla="val 200"/>
                                <a:gd name="gd175" fmla="val 335"/>
                                <a:gd name="gd176" fmla="val 193"/>
                                <a:gd name="gd177" fmla="val 340"/>
                                <a:gd name="gd178" fmla="val 191"/>
                                <a:gd name="gd179" fmla="val 344"/>
                                <a:gd name="gd180" fmla="val 198"/>
                                <a:gd name="gd181" fmla="val 342"/>
                                <a:gd name="gd182" fmla="val 213"/>
                                <a:gd name="gd183" fmla="val 335"/>
                                <a:gd name="gd184" fmla="val 228"/>
                                <a:gd name="gd185" fmla="val 327"/>
                                <a:gd name="gd186" fmla="val 236"/>
                                <a:gd name="gd187" fmla="val 329"/>
                                <a:gd name="gd188" fmla="val 239"/>
                                <a:gd name="gd189" fmla="val 338"/>
                                <a:gd name="gd190" fmla="val 254"/>
                                <a:gd name="gd191" fmla="val 327"/>
                                <a:gd name="gd192" fmla="val 241"/>
                                <a:gd name="gd193" fmla="val 325"/>
                                <a:gd name="gd194" fmla="val 237"/>
                                <a:gd name="gd195" fmla="val 322"/>
                                <a:gd name="gd196" fmla="val 241"/>
                                <a:gd name="gd197" fmla="val 305"/>
                                <a:gd name="gd198" fmla="val 250"/>
                                <a:gd name="gd199" fmla="val 282"/>
                                <a:gd name="gd200" fmla="val 254"/>
                                <a:gd name="gd201" fmla="val 254"/>
                                <a:gd name="gd202" fmla="val 252"/>
                                <a:gd name="gd203" fmla="val 228"/>
                                <a:gd name="gd204" fmla="val 241"/>
                                <a:gd name="gd205" fmla="val 208"/>
                                <a:gd name="gd206" fmla="val 224"/>
                                <a:gd name="gd207" fmla="val 193"/>
                                <a:gd name="gd208" fmla="val 200"/>
                                <a:gd name="gd209" fmla="val 183"/>
                                <a:gd name="gd210" fmla="val 174"/>
                                <a:gd name="gd211" fmla="val 181"/>
                                <a:gd name="gd212" fmla="val 146"/>
                                <a:gd name="gd213" fmla="val 185"/>
                                <a:gd name="gd214" fmla="val 118"/>
                                <a:gd name="gd215" fmla="val 196"/>
                                <a:gd name="gd216" fmla="val 92"/>
                                <a:gd name="gd217" fmla="val 213"/>
                                <a:gd name="gd218" fmla="val 69"/>
                                <a:gd name="gd219" fmla="val 234"/>
                                <a:gd name="gd220" fmla="val 47"/>
                                <a:gd name="gd221" fmla="val 262"/>
                                <a:gd name="gd222" fmla="val 30"/>
                                <a:gd name="gd223" fmla="val 294"/>
                                <a:gd name="gd224" fmla="val 19"/>
                                <a:gd name="gd225" fmla="val 335"/>
                                <a:gd name="gd226" fmla="val 11"/>
                                <a:gd name="gd227" fmla="val 297"/>
                                <a:gd name="gd228" fmla="val 7"/>
                                <a:gd name="gd229" fmla="val 258"/>
                                <a:gd name="gd230" fmla="val 22"/>
                                <a:gd name="gd231" fmla="val 226"/>
                                <a:gd name="gd232" fmla="val 37"/>
                                <a:gd name="gd233" fmla="val 202"/>
                                <a:gd name="gd234" fmla="val 58"/>
                                <a:gd name="gd235" fmla="val 183"/>
                                <a:gd name="gd236" fmla="val 78"/>
                                <a:gd name="gd237" fmla="val 194"/>
                                <a:gd name="gd238" fmla="val 80"/>
                                <a:gd name="gd239" fmla="val 183"/>
                                <a:gd name="gd240" fmla="val 78"/>
                                <a:gd name="gd241" fmla="val 183"/>
                                <a:gd name="gd242" fmla="val 78"/>
                                <a:gd name="gd243" fmla="val 168"/>
                                <a:gd name="gd244" fmla="val 103"/>
                                <a:gd name="gd245" fmla="val 155"/>
                                <a:gd name="gd246" fmla="val 127"/>
                                <a:gd name="gd247" fmla="val 146"/>
                                <a:gd name="gd248" fmla="val 151"/>
                                <a:gd name="gd249" fmla="val 138"/>
                                <a:gd name="gd250" fmla="val 176"/>
                                <a:gd name="gd251" fmla="val 123"/>
                                <a:gd name="gd252" fmla="val 207"/>
                                <a:gd name="gd253" fmla="val 118"/>
                                <a:gd name="gd254" fmla="val 215"/>
                                <a:gd name="gd255" fmla="val 118"/>
                                <a:gd name="gd256" fmla="val 215"/>
                                <a:gd name="gd257" fmla="val 133"/>
                                <a:gd name="gd258" fmla="val 211"/>
                                <a:gd name="gd259" fmla="val 146"/>
                                <a:gd name="gd260" fmla="val 202"/>
                                <a:gd name="gd261" fmla="val 153"/>
                                <a:gd name="gd262" fmla="val 189"/>
                                <a:gd name="gd263" fmla="val 155"/>
                                <a:gd name="gd264" fmla="val 172"/>
                                <a:gd name="gd265" fmla="val 155"/>
                                <a:gd name="gd266" fmla="val 172"/>
                                <a:gd name="gd267" fmla="val 155"/>
                                <a:gd name="gd268" fmla="val 172"/>
                                <a:gd name="gd269" fmla="val 157"/>
                                <a:gd name="gd270" fmla="val 172"/>
                                <a:gd name="gd271" fmla="val 153"/>
                                <a:gd name="gd272" fmla="val 191"/>
                                <a:gd name="gd273" fmla="val 148"/>
                                <a:gd name="gd274" fmla="val 204"/>
                                <a:gd name="gd275" fmla="val 137"/>
                                <a:gd name="gd276" fmla="val 211"/>
                                <a:gd name="gd277" fmla="val 123"/>
                                <a:gd name="gd278" fmla="val 215"/>
                                <a:gd name="gd279" fmla="val 116"/>
                                <a:gd name="gd280" fmla="val 215"/>
                                <a:gd name="gd281" fmla="val 105"/>
                                <a:gd name="gd282" fmla="val 228"/>
                                <a:gd name="gd283" fmla="val 88"/>
                                <a:gd name="gd284" fmla="val 241"/>
                                <a:gd name="gd285" fmla="val 69"/>
                                <a:gd name="gd286" fmla="val 245"/>
                                <a:gd name="gd287" fmla="val 56"/>
                                <a:gd name="gd288" fmla="val 243"/>
                                <a:gd name="gd289" fmla="val 47"/>
                                <a:gd name="gd290" fmla="val 236"/>
                                <a:gd name="gd291" fmla="val 43"/>
                                <a:gd name="gd292" fmla="val 226"/>
                                <a:gd name="gd293" fmla="val 45"/>
                                <a:gd name="gd294" fmla="val 211"/>
                                <a:gd name="gd295" fmla="val 47"/>
                                <a:gd name="gd296" fmla="val 209"/>
                                <a:gd name="gd297" fmla="val 47"/>
                                <a:gd name="gd298" fmla="val 209"/>
                                <a:gd name="gd299" fmla="val 47"/>
                                <a:gd name="gd300" fmla="val 209"/>
                                <a:gd name="gd301" fmla="val 47"/>
                                <a:gd name="gd302" fmla="val 213"/>
                                <a:gd name="gd303" fmla="val 43"/>
                                <a:gd name="gd304" fmla="val 224"/>
                                <a:gd name="gd305" fmla="val 47"/>
                                <a:gd name="gd306" fmla="val 232"/>
                                <a:gd name="gd307" fmla="val 52"/>
                                <a:gd name="gd308" fmla="val 239"/>
                                <a:gd name="gd309" fmla="val 60"/>
                                <a:gd name="gd310" fmla="val 243"/>
                                <a:gd name="gd311" fmla="val 69"/>
                                <a:gd name="gd312" fmla="val 243"/>
                                <a:gd name="gd313" fmla="val 84"/>
                                <a:gd name="gd314" fmla="val 239"/>
                                <a:gd name="gd315" fmla="val 99"/>
                                <a:gd name="gd316" fmla="val 226"/>
                                <a:gd name="gd317" fmla="val 108"/>
                                <a:gd name="gd318" fmla="val 215"/>
                                <a:gd name="gd319" fmla="val 97"/>
                                <a:gd name="gd320" fmla="val 213"/>
                                <a:gd name="gd321" fmla="val 82"/>
                                <a:gd name="gd322" fmla="val 204"/>
                                <a:gd name="gd323" fmla="val 69"/>
                                <a:gd name="gd324" fmla="val 191"/>
                                <a:gd name="gd325" fmla="val 60"/>
                                <a:gd name="gd326" fmla="val 170"/>
                                <a:gd name="gd327" fmla="val 58"/>
                                <a:gd name="gd328" fmla="val 157"/>
                                <a:gd name="gd329" fmla="val 49"/>
                                <a:gd name="gd330" fmla="val 159"/>
                                <a:gd name="gd331" fmla="val 28"/>
                                <a:gd name="gd332" fmla="val 157"/>
                                <a:gd name="gd333" fmla="val 13"/>
                                <a:gd name="gd334" fmla="val 151"/>
                                <a:gd name="gd335" fmla="val 4"/>
                                <a:gd name="gd336" fmla="val 144"/>
                                <a:gd name="gd337" fmla="val 2"/>
                                <a:gd name="gd338" fmla="val 142"/>
                                <a:gd name="gd339" fmla="val 0"/>
                                <a:gd name="gd340" fmla="val 142"/>
                                <a:gd name="gd341" fmla="val 0"/>
                                <a:gd name="gd342" fmla="val 142"/>
                                <a:gd name="gd343" fmla="val 2"/>
                                <a:gd name="gd344" fmla="val 142"/>
                                <a:gd name="gd345" fmla="val 4"/>
                                <a:gd name="gd346" fmla="val 144"/>
                                <a:gd name="gd347" fmla="val 15"/>
                                <a:gd name="gd348" fmla="val 151"/>
                                <a:gd name="gd349" fmla="val 30"/>
                                <a:gd name="gd350" fmla="val 155"/>
                                <a:gd name="gd351" fmla="val 47"/>
                                <a:gd name="gd352" fmla="val 157"/>
                                <a:gd name="gd353" fmla="val 56"/>
                                <a:gd name="gd354" fmla="val 153"/>
                                <a:gd name="gd355" fmla="val 56"/>
                                <a:gd name="gd356" fmla="val 148"/>
                                <a:gd name="gd357" fmla="val 62"/>
                                <a:gd name="gd358" fmla="val 121"/>
                                <a:gd name="gd359" fmla="val 73"/>
                                <a:gd name="gd360" fmla="val 103"/>
                                <a:gd name="gd361" fmla="val 86"/>
                                <a:gd name="gd362" fmla="val 90"/>
                                <a:gd name="gd363" fmla="val 105"/>
                                <a:gd name="gd364" fmla="val 80"/>
                                <a:gd name="gd365" fmla="val 123"/>
                                <a:gd name="gd366" fmla="val 75"/>
                                <a:gd name="gd367" fmla="val 146"/>
                                <a:gd name="gd368" fmla="val 73"/>
                                <a:gd name="gd369" fmla="val 151"/>
                                <a:gd name="gd370" fmla="val 73"/>
                                <a:gd name="gd371" fmla="val 170"/>
                                <a:gd name="gd372" fmla="val 56"/>
                                <a:gd name="gd373" fmla="val 202"/>
                                <a:gd name="gd374" fmla="val 37"/>
                                <a:gd name="gd375" fmla="val 239"/>
                                <a:gd name="gd376" fmla="val 21"/>
                                <a:gd name="gd377" fmla="val 206"/>
                                <a:gd name="gd378" fmla="val 35"/>
                                <a:gd name="gd379" fmla="val 180"/>
                                <a:gd name="gd380" fmla="val 54"/>
                                <a:gd name="gd381" fmla="val 159"/>
                                <a:gd name="gd382" fmla="val 73"/>
                                <a:gd name="gd383" fmla="val 159"/>
                                <a:gd name="gd384" fmla="val 75"/>
                                <a:gd name="gd385" fmla="val 165"/>
                                <a:gd name="gd386" fmla="val 75"/>
                                <a:gd name="gd387" fmla="val 180"/>
                                <a:gd name="gd388" fmla="val 77"/>
                                <a:gd name="gd389" fmla="val 200"/>
                                <a:gd name="gd390" fmla="val 56"/>
                                <a:gd name="gd391" fmla="val 226"/>
                                <a:gd name="gd392" fmla="val 37"/>
                                <a:gd name="gd393" fmla="val 258"/>
                                <a:gd name="gd394" fmla="val 21"/>
                                <a:gd name="gd395" fmla="val 297"/>
                                <a:gd name="gd396" fmla="val 7"/>
                                <a:gd name="gd397" fmla="val 372"/>
                                <a:gd name="gd398" fmla="val 0"/>
                                <a:gd name="gd399" fmla="val 423"/>
                                <a:gd name="gd400" fmla="val 4"/>
                                <a:gd name="gd401" fmla="val 469"/>
                                <a:gd name="gd402" fmla="val 13"/>
                                <a:gd name="gd403" fmla="val 512"/>
                                <a:gd name="gd404" fmla="val 28"/>
                                <a:gd name="gd405" fmla="val 553"/>
                                <a:gd name="gd406" fmla="val 47"/>
                                <a:gd name="gd407" fmla="val 593"/>
                                <a:gd name="gd408" fmla="val 69"/>
                                <a:gd name="gd409" fmla="val 628"/>
                                <a:gd name="gd410" fmla="val 93"/>
                                <a:gd name="gd411" fmla="val 664"/>
                                <a:gd name="gd412" fmla="val 118"/>
                                <a:gd name="gd413" fmla="val 697"/>
                                <a:gd name="gd414" fmla="val 140"/>
                                <a:gd name="gd415" fmla="val 729"/>
                                <a:gd name="gd416" fmla="val 163"/>
                                <a:gd name="gd417" fmla="val 763"/>
                                <a:gd name="gd418" fmla="val 181"/>
                                <a:gd name="gd419" fmla="val 796"/>
                                <a:gd name="gd420" fmla="val 194"/>
                                <a:gd name="gd421" fmla="val 830"/>
                                <a:gd name="gd422" fmla="val 204"/>
                                <a:gd name="gd423" fmla="val 864"/>
                                <a:gd name="gd424" fmla="val 206"/>
                                <a:gd name="gd425" fmla="val 901"/>
                                <a:gd name="gd426" fmla="val 200"/>
                                <a:gd name="gd427" fmla="val 916"/>
                                <a:gd name="gd428" fmla="val 194"/>
                                <a:gd name="gd429" fmla="val 929"/>
                                <a:gd name="gd430" fmla="val 193"/>
                                <a:gd name="gd431" fmla="val 940"/>
                                <a:gd name="gd432" fmla="val 189"/>
                                <a:gd name="gd433" fmla="val 948"/>
                                <a:gd name="gd434" fmla="val 187"/>
                                <a:gd name="gd435" fmla="val 951"/>
                                <a:gd name="gd436" fmla="val 187"/>
                                <a:gd name="gd437" fmla="val 955"/>
                                <a:gd name="gd438" fmla="val 187"/>
                                <a:gd name="gd439" fmla="val 955"/>
                                <a:gd name="gd440" fmla="val 187"/>
                                <a:gd name="gd441" fmla="val 951"/>
                                <a:gd name="gd442" fmla="val 189"/>
                                <a:gd name="gd443" fmla="val 946"/>
                                <a:gd name="gd444" fmla="val 191"/>
                                <a:gd name="gd445" fmla="val 938"/>
                                <a:gd name="gd446" fmla="val 193"/>
                                <a:gd name="gd447" fmla="val 929"/>
                                <a:gd name="gd448" fmla="val 196"/>
                                <a:gd name="gd449" fmla="val 918"/>
                                <a:gd name="gd450" fmla="val 198"/>
                                <a:gd name="gd451" fmla="val 903"/>
                                <a:gd name="gd452" fmla="val 204"/>
                                <a:gd name="gd453" fmla="val 860"/>
                                <a:gd name="gd454" fmla="val 209"/>
                                <a:gd name="gd455" fmla="val 819"/>
                                <a:gd name="gd456" fmla="val 207"/>
                                <a:gd name="gd457" fmla="val 781"/>
                                <a:gd name="gd458" fmla="val 198"/>
                                <a:gd name="gd459" fmla="val 742"/>
                                <a:gd name="gd460" fmla="val 183"/>
                                <a:gd name="gd461" fmla="val 707"/>
                                <a:gd name="gd462" fmla="val 163"/>
                                <a:gd name="gd463" fmla="val 669"/>
                                <a:gd name="gd464" fmla="val 138"/>
                                <a:gd name="gd465" fmla="val 632"/>
                                <a:gd name="gd466" fmla="val 112"/>
                                <a:gd name="gd467" fmla="val 593"/>
                                <a:gd name="gd468" fmla="val 88"/>
                                <a:gd name="gd469" fmla="val 553"/>
                                <a:gd name="gd470" fmla="val 62"/>
                                <a:gd name="gd471" fmla="val 512"/>
                                <a:gd name="gd472" fmla="val 39"/>
                                <a:gd name="gd473" fmla="val 467"/>
                                <a:gd name="gd474" fmla="val 22"/>
                                <a:gd name="gd475" fmla="val 421"/>
                                <a:gd name="gd476" fmla="val 9"/>
                                <a:gd name="gd477" fmla="val 372"/>
                                <a:gd name="gd478" fmla="val 2"/>
                                <a:gd name="gd479" fmla="val 318"/>
                                <a:gd name="gd480" fmla="val 4"/>
                                <a:gd name="gd481" fmla="val 372"/>
                                <a:gd name="gd48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955" h="254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close/>
                                  <a:moveTo>
                                    <a:pt x="gd17" y="gd18"/>
                                  </a:move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close/>
                                  <a:moveTo>
                                    <a:pt x="gd55" y="gd56"/>
                                  </a:move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close/>
                                  <a:moveTo>
                                    <a:pt x="gd83" y="gd84"/>
                                  </a:move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close/>
                                  <a:moveTo>
                                    <a:pt x="gd227" y="gd228"/>
                                  </a:move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lnTo>
                                    <a:pt x="gd287" y="gd288"/>
                                  </a:ln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lnTo>
                                    <a:pt x="gd315" y="gd316"/>
                                  </a:ln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lnTo>
                                    <a:pt x="gd341" y="gd342"/>
                                  </a:ln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lnTo>
                                    <a:pt x="gd355" y="gd356"/>
                                  </a:ln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close/>
                                  <a:moveTo>
                                    <a:pt x="gd397" y="gd398"/>
                                  </a:move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lnTo>
                                    <a:pt x="gd425" y="gd426"/>
                                  </a:ln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"/>
                          <wps:cNvSpPr/>
                          <wps:spPr bwMode="auto">
                            <a:xfrm>
                              <a:off x="6665" y="11063"/>
                              <a:ext cx="1761" cy="554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604"/>
                                <a:gd name="gd2" fmla="val 211"/>
                                <a:gd name="gd3" fmla="val 602"/>
                                <a:gd name="gd4" fmla="val 217"/>
                                <a:gd name="gd5" fmla="val 602"/>
                                <a:gd name="gd6" fmla="val 221"/>
                                <a:gd name="gd7" fmla="val 617"/>
                                <a:gd name="gd8" fmla="val 234"/>
                                <a:gd name="gd9" fmla="val 639"/>
                                <a:gd name="gd10" fmla="val 243"/>
                                <a:gd name="gd11" fmla="val 643"/>
                                <a:gd name="gd12" fmla="val 243"/>
                                <a:gd name="gd13" fmla="val 645"/>
                                <a:gd name="gd14" fmla="val 243"/>
                                <a:gd name="gd15" fmla="val 645"/>
                                <a:gd name="gd16" fmla="val 241"/>
                                <a:gd name="gd17" fmla="val 645"/>
                                <a:gd name="gd18" fmla="val 241"/>
                                <a:gd name="gd19" fmla="val 641"/>
                                <a:gd name="gd20" fmla="val 239"/>
                                <a:gd name="gd21" fmla="val 628"/>
                                <a:gd name="gd22" fmla="val 234"/>
                                <a:gd name="gd23" fmla="val 615"/>
                                <a:gd name="gd24" fmla="val 225"/>
                                <a:gd name="gd25" fmla="val 604"/>
                                <a:gd name="gd26" fmla="val 211"/>
                                <a:gd name="gd27" fmla="val 604"/>
                                <a:gd name="gd28" fmla="val 211"/>
                                <a:gd name="gd29" fmla="val 748"/>
                                <a:gd name="gd30" fmla="val 189"/>
                                <a:gd name="gd31" fmla="val 738"/>
                                <a:gd name="gd32" fmla="val 210"/>
                                <a:gd name="gd33" fmla="val 725"/>
                                <a:gd name="gd34" fmla="val 226"/>
                                <a:gd name="gd35" fmla="val 708"/>
                                <a:gd name="gd36" fmla="val 239"/>
                                <a:gd name="gd37" fmla="val 690"/>
                                <a:gd name="gd38" fmla="val 247"/>
                                <a:gd name="gd39" fmla="val 671"/>
                                <a:gd name="gd40" fmla="val 251"/>
                                <a:gd name="gd41" fmla="val 652"/>
                                <a:gd name="gd42" fmla="val 249"/>
                                <a:gd name="gd43" fmla="val 626"/>
                                <a:gd name="gd44" fmla="val 241"/>
                                <a:gd name="gd45" fmla="val 607"/>
                                <a:gd name="gd46" fmla="val 230"/>
                                <a:gd name="gd47" fmla="val 602"/>
                                <a:gd name="gd48" fmla="val 225"/>
                                <a:gd name="gd49" fmla="val 604"/>
                                <a:gd name="gd50" fmla="val 232"/>
                                <a:gd name="gd51" fmla="val 611"/>
                                <a:gd name="gd52" fmla="val 245"/>
                                <a:gd name="gd53" fmla="val 624"/>
                                <a:gd name="gd54" fmla="val 258"/>
                                <a:gd name="gd55" fmla="val 648"/>
                                <a:gd name="gd56" fmla="val 268"/>
                                <a:gd name="gd57" fmla="val 675"/>
                                <a:gd name="gd58" fmla="val 268"/>
                                <a:gd name="gd59" fmla="val 697"/>
                                <a:gd name="gd60" fmla="val 262"/>
                                <a:gd name="gd61" fmla="val 718"/>
                                <a:gd name="gd62" fmla="val 249"/>
                                <a:gd name="gd63" fmla="val 733"/>
                                <a:gd name="gd64" fmla="val 230"/>
                                <a:gd name="gd65" fmla="val 746"/>
                                <a:gd name="gd66" fmla="val 200"/>
                                <a:gd name="gd67" fmla="val 748"/>
                                <a:gd name="gd68" fmla="val 189"/>
                                <a:gd name="gd69" fmla="val 662"/>
                                <a:gd name="gd70" fmla="val 73"/>
                                <a:gd name="gd71" fmla="val 678"/>
                                <a:gd name="gd72" fmla="val 77"/>
                                <a:gd name="gd73" fmla="val 699"/>
                                <a:gd name="gd74" fmla="val 84"/>
                                <a:gd name="gd75" fmla="val 718"/>
                                <a:gd name="gd76" fmla="val 96"/>
                                <a:gd name="gd77" fmla="val 734"/>
                                <a:gd name="gd78" fmla="val 112"/>
                                <a:gd name="gd79" fmla="val 748"/>
                                <a:gd name="gd80" fmla="val 135"/>
                                <a:gd name="gd81" fmla="val 751"/>
                                <a:gd name="gd82" fmla="val 159"/>
                                <a:gd name="gd83" fmla="val 751"/>
                                <a:gd name="gd84" fmla="val 163"/>
                                <a:gd name="gd85" fmla="val 753"/>
                                <a:gd name="gd86" fmla="val 174"/>
                                <a:gd name="gd87" fmla="val 751"/>
                                <a:gd name="gd88" fmla="val 206"/>
                                <a:gd name="gd89" fmla="val 738"/>
                                <a:gd name="gd90" fmla="val 236"/>
                                <a:gd name="gd91" fmla="val 718"/>
                                <a:gd name="gd92" fmla="val 258"/>
                                <a:gd name="gd93" fmla="val 695"/>
                                <a:gd name="gd94" fmla="val 271"/>
                                <a:gd name="gd95" fmla="val 671"/>
                                <a:gd name="gd96" fmla="val 275"/>
                                <a:gd name="gd97" fmla="val 645"/>
                                <a:gd name="gd98" fmla="val 273"/>
                                <a:gd name="gd99" fmla="val 624"/>
                                <a:gd name="gd100" fmla="val 262"/>
                                <a:gd name="gd101" fmla="val 607"/>
                                <a:gd name="gd102" fmla="val 245"/>
                                <a:gd name="gd103" fmla="val 600"/>
                                <a:gd name="gd104" fmla="val 225"/>
                                <a:gd name="gd105" fmla="val 600"/>
                                <a:gd name="gd106" fmla="val 221"/>
                                <a:gd name="gd107" fmla="val 594"/>
                                <a:gd name="gd108" fmla="val 213"/>
                                <a:gd name="gd109" fmla="val 587"/>
                                <a:gd name="gd110" fmla="val 196"/>
                                <a:gd name="gd111" fmla="val 585"/>
                                <a:gd name="gd112" fmla="val 178"/>
                                <a:gd name="gd113" fmla="val 589"/>
                                <a:gd name="gd114" fmla="val 159"/>
                                <a:gd name="gd115" fmla="val 596"/>
                                <a:gd name="gd116" fmla="val 144"/>
                                <a:gd name="gd117" fmla="val 607"/>
                                <a:gd name="gd118" fmla="val 133"/>
                                <a:gd name="gd119" fmla="val 620"/>
                                <a:gd name="gd120" fmla="val 125"/>
                                <a:gd name="gd121" fmla="val 626"/>
                                <a:gd name="gd122" fmla="val 125"/>
                                <a:gd name="gd123" fmla="val 632"/>
                                <a:gd name="gd124" fmla="val 125"/>
                                <a:gd name="gd125" fmla="val 635"/>
                                <a:gd name="gd126" fmla="val 129"/>
                                <a:gd name="gd127" fmla="val 639"/>
                                <a:gd name="gd128" fmla="val 131"/>
                                <a:gd name="gd129" fmla="val 639"/>
                                <a:gd name="gd130" fmla="val 135"/>
                                <a:gd name="gd131" fmla="val 639"/>
                                <a:gd name="gd132" fmla="val 140"/>
                                <a:gd name="gd133" fmla="val 637"/>
                                <a:gd name="gd134" fmla="val 142"/>
                                <a:gd name="gd135" fmla="val 635"/>
                                <a:gd name="gd136" fmla="val 146"/>
                                <a:gd name="gd137" fmla="val 632"/>
                                <a:gd name="gd138" fmla="val 146"/>
                                <a:gd name="gd139" fmla="val 628"/>
                                <a:gd name="gd140" fmla="val 146"/>
                                <a:gd name="gd141" fmla="val 626"/>
                                <a:gd name="gd142" fmla="val 144"/>
                                <a:gd name="gd143" fmla="val 624"/>
                                <a:gd name="gd144" fmla="val 142"/>
                                <a:gd name="gd145" fmla="val 624"/>
                                <a:gd name="gd146" fmla="val 140"/>
                                <a:gd name="gd147" fmla="val 624"/>
                                <a:gd name="gd148" fmla="val 137"/>
                                <a:gd name="gd149" fmla="val 626"/>
                                <a:gd name="gd150" fmla="val 137"/>
                                <a:gd name="gd151" fmla="val 626"/>
                                <a:gd name="gd152" fmla="val 135"/>
                                <a:gd name="gd153" fmla="val 626"/>
                                <a:gd name="gd154" fmla="val 133"/>
                                <a:gd name="gd155" fmla="val 624"/>
                                <a:gd name="gd156" fmla="val 131"/>
                                <a:gd name="gd157" fmla="val 622"/>
                                <a:gd name="gd158" fmla="val 131"/>
                                <a:gd name="gd159" fmla="val 619"/>
                                <a:gd name="gd160" fmla="val 131"/>
                                <a:gd name="gd161" fmla="val 613"/>
                                <a:gd name="gd162" fmla="val 133"/>
                                <a:gd name="gd163" fmla="val 602"/>
                                <a:gd name="gd164" fmla="val 140"/>
                                <a:gd name="gd165" fmla="val 592"/>
                                <a:gd name="gd166" fmla="val 153"/>
                                <a:gd name="gd167" fmla="val 589"/>
                                <a:gd name="gd168" fmla="val 170"/>
                                <a:gd name="gd169" fmla="val 589"/>
                                <a:gd name="gd170" fmla="val 187"/>
                                <a:gd name="gd171" fmla="val 592"/>
                                <a:gd name="gd172" fmla="val 206"/>
                                <a:gd name="gd173" fmla="val 600"/>
                                <a:gd name="gd174" fmla="val 219"/>
                                <a:gd name="gd175" fmla="val 602"/>
                                <a:gd name="gd176" fmla="val 210"/>
                                <a:gd name="gd177" fmla="val 596"/>
                                <a:gd name="gd178" fmla="val 195"/>
                                <a:gd name="gd179" fmla="val 594"/>
                                <a:gd name="gd180" fmla="val 176"/>
                                <a:gd name="gd181" fmla="val 600"/>
                                <a:gd name="gd182" fmla="val 155"/>
                                <a:gd name="gd183" fmla="val 596"/>
                                <a:gd name="gd184" fmla="val 182"/>
                                <a:gd name="gd185" fmla="val 602"/>
                                <a:gd name="gd186" fmla="val 204"/>
                                <a:gd name="gd187" fmla="val 604"/>
                                <a:gd name="gd188" fmla="val 206"/>
                                <a:gd name="gd189" fmla="val 604"/>
                                <a:gd name="gd190" fmla="val 204"/>
                                <a:gd name="gd191" fmla="val 611"/>
                                <a:gd name="gd192" fmla="val 191"/>
                                <a:gd name="gd193" fmla="val 622"/>
                                <a:gd name="gd194" fmla="val 183"/>
                                <a:gd name="gd195" fmla="val 633"/>
                                <a:gd name="gd196" fmla="val 182"/>
                                <a:gd name="gd197" fmla="val 645"/>
                                <a:gd name="gd198" fmla="val 182"/>
                                <a:gd name="gd199" fmla="val 654"/>
                                <a:gd name="gd200" fmla="val 185"/>
                                <a:gd name="gd201" fmla="val 660"/>
                                <a:gd name="gd202" fmla="val 189"/>
                                <a:gd name="gd203" fmla="val 663"/>
                                <a:gd name="gd204" fmla="val 195"/>
                                <a:gd name="gd205" fmla="val 667"/>
                                <a:gd name="gd206" fmla="val 198"/>
                                <a:gd name="gd207" fmla="val 667"/>
                                <a:gd name="gd208" fmla="val 204"/>
                                <a:gd name="gd209" fmla="val 667"/>
                                <a:gd name="gd210" fmla="val 210"/>
                                <a:gd name="gd211" fmla="val 667"/>
                                <a:gd name="gd212" fmla="val 215"/>
                                <a:gd name="gd213" fmla="val 663"/>
                                <a:gd name="gd214" fmla="val 219"/>
                                <a:gd name="gd215" fmla="val 660"/>
                                <a:gd name="gd216" fmla="val 223"/>
                                <a:gd name="gd217" fmla="val 656"/>
                                <a:gd name="gd218" fmla="val 225"/>
                                <a:gd name="gd219" fmla="val 652"/>
                                <a:gd name="gd220" fmla="val 225"/>
                                <a:gd name="gd221" fmla="val 648"/>
                                <a:gd name="gd222" fmla="val 225"/>
                                <a:gd name="gd223" fmla="val 645"/>
                                <a:gd name="gd224" fmla="val 223"/>
                                <a:gd name="gd225" fmla="val 641"/>
                                <a:gd name="gd226" fmla="val 219"/>
                                <a:gd name="gd227" fmla="val 639"/>
                                <a:gd name="gd228" fmla="val 215"/>
                                <a:gd name="gd229" fmla="val 639"/>
                                <a:gd name="gd230" fmla="val 213"/>
                                <a:gd name="gd231" fmla="val 639"/>
                                <a:gd name="gd232" fmla="val 213"/>
                                <a:gd name="gd233" fmla="val 639"/>
                                <a:gd name="gd234" fmla="val 211"/>
                                <a:gd name="gd235" fmla="val 639"/>
                                <a:gd name="gd236" fmla="val 210"/>
                                <a:gd name="gd237" fmla="val 643"/>
                                <a:gd name="gd238" fmla="val 208"/>
                                <a:gd name="gd239" fmla="val 647"/>
                                <a:gd name="gd240" fmla="val 206"/>
                                <a:gd name="gd241" fmla="val 648"/>
                                <a:gd name="gd242" fmla="val 208"/>
                                <a:gd name="gd243" fmla="val 652"/>
                                <a:gd name="gd244" fmla="val 211"/>
                                <a:gd name="gd245" fmla="val 652"/>
                                <a:gd name="gd246" fmla="val 213"/>
                                <a:gd name="gd247" fmla="val 650"/>
                                <a:gd name="gd248" fmla="val 217"/>
                                <a:gd name="gd249" fmla="val 648"/>
                                <a:gd name="gd250" fmla="val 219"/>
                                <a:gd name="gd251" fmla="val 645"/>
                                <a:gd name="gd252" fmla="val 219"/>
                                <a:gd name="gd253" fmla="val 650"/>
                                <a:gd name="gd254" fmla="val 221"/>
                                <a:gd name="gd255" fmla="val 654"/>
                                <a:gd name="gd256" fmla="val 221"/>
                                <a:gd name="gd257" fmla="val 660"/>
                                <a:gd name="gd258" fmla="val 217"/>
                                <a:gd name="gd259" fmla="val 662"/>
                                <a:gd name="gd260" fmla="val 213"/>
                                <a:gd name="gd261" fmla="val 663"/>
                                <a:gd name="gd262" fmla="val 210"/>
                                <a:gd name="gd263" fmla="val 663"/>
                                <a:gd name="gd264" fmla="val 204"/>
                                <a:gd name="gd265" fmla="val 662"/>
                                <a:gd name="gd266" fmla="val 198"/>
                                <a:gd name="gd267" fmla="val 658"/>
                                <a:gd name="gd268" fmla="val 195"/>
                                <a:gd name="gd269" fmla="val 652"/>
                                <a:gd name="gd270" fmla="val 191"/>
                                <a:gd name="gd271" fmla="val 647"/>
                                <a:gd name="gd272" fmla="val 187"/>
                                <a:gd name="gd273" fmla="val 632"/>
                                <a:gd name="gd274" fmla="val 185"/>
                                <a:gd name="gd275" fmla="val 617"/>
                                <a:gd name="gd276" fmla="val 191"/>
                                <a:gd name="gd277" fmla="val 605"/>
                                <a:gd name="gd278" fmla="val 202"/>
                                <a:gd name="gd279" fmla="val 604"/>
                                <a:gd name="gd280" fmla="val 208"/>
                                <a:gd name="gd281" fmla="val 615"/>
                                <a:gd name="gd282" fmla="val 223"/>
                                <a:gd name="gd283" fmla="val 635"/>
                                <a:gd name="gd284" fmla="val 236"/>
                                <a:gd name="gd285" fmla="val 658"/>
                                <a:gd name="gd286" fmla="val 239"/>
                                <a:gd name="gd287" fmla="val 680"/>
                                <a:gd name="gd288" fmla="val 239"/>
                                <a:gd name="gd289" fmla="val 701"/>
                                <a:gd name="gd290" fmla="val 234"/>
                                <a:gd name="gd291" fmla="val 719"/>
                                <a:gd name="gd292" fmla="val 223"/>
                                <a:gd name="gd293" fmla="val 734"/>
                                <a:gd name="gd294" fmla="val 206"/>
                                <a:gd name="gd295" fmla="val 744"/>
                                <a:gd name="gd296" fmla="val 185"/>
                                <a:gd name="gd297" fmla="val 748"/>
                                <a:gd name="gd298" fmla="val 165"/>
                                <a:gd name="gd299" fmla="val 742"/>
                                <a:gd name="gd300" fmla="val 144"/>
                                <a:gd name="gd301" fmla="val 729"/>
                                <a:gd name="gd302" fmla="val 120"/>
                                <a:gd name="gd303" fmla="val 706"/>
                                <a:gd name="gd304" fmla="val 101"/>
                                <a:gd name="gd305" fmla="val 678"/>
                                <a:gd name="gd306" fmla="val 86"/>
                                <a:gd name="gd307" fmla="val 645"/>
                                <a:gd name="gd308" fmla="val 81"/>
                                <a:gd name="gd309" fmla="val 605"/>
                                <a:gd name="gd310" fmla="val 81"/>
                                <a:gd name="gd311" fmla="val 562"/>
                                <a:gd name="gd312" fmla="val 92"/>
                                <a:gd name="gd313" fmla="val 518"/>
                                <a:gd name="gd314" fmla="val 112"/>
                                <a:gd name="gd315" fmla="val 562"/>
                                <a:gd name="gd316" fmla="val 90"/>
                                <a:gd name="gd317" fmla="val 605"/>
                                <a:gd name="gd318" fmla="val 79"/>
                                <a:gd name="gd319" fmla="val 645"/>
                                <a:gd name="gd320" fmla="val 77"/>
                                <a:gd name="gd321" fmla="val 680"/>
                                <a:gd name="gd322" fmla="val 84"/>
                                <a:gd name="gd323" fmla="val 710"/>
                                <a:gd name="gd324" fmla="val 99"/>
                                <a:gd name="gd325" fmla="val 733"/>
                                <a:gd name="gd326" fmla="val 122"/>
                                <a:gd name="gd327" fmla="val 746"/>
                                <a:gd name="gd328" fmla="val 144"/>
                                <a:gd name="gd329" fmla="val 746"/>
                                <a:gd name="gd330" fmla="val 135"/>
                                <a:gd name="gd331" fmla="val 734"/>
                                <a:gd name="gd332" fmla="val 114"/>
                                <a:gd name="gd333" fmla="val 718"/>
                                <a:gd name="gd334" fmla="val 97"/>
                                <a:gd name="gd335" fmla="val 699"/>
                                <a:gd name="gd336" fmla="val 86"/>
                                <a:gd name="gd337" fmla="val 678"/>
                                <a:gd name="gd338" fmla="val 77"/>
                                <a:gd name="gd339" fmla="val 662"/>
                                <a:gd name="gd340" fmla="val 73"/>
                                <a:gd name="gd341" fmla="val 82"/>
                                <a:gd name="gd342" fmla="val 8"/>
                                <a:gd name="gd343" fmla="val 62"/>
                                <a:gd name="gd344" fmla="val 13"/>
                                <a:gd name="gd345" fmla="val 43"/>
                                <a:gd name="gd346" fmla="val 24"/>
                                <a:gd name="gd347" fmla="val 26"/>
                                <a:gd name="gd348" fmla="val 39"/>
                                <a:gd name="gd349" fmla="val 13"/>
                                <a:gd name="gd350" fmla="val 64"/>
                                <a:gd name="gd351" fmla="val 5"/>
                                <a:gd name="gd352" fmla="val 90"/>
                                <a:gd name="gd353" fmla="val 7"/>
                                <a:gd name="gd354" fmla="val 118"/>
                                <a:gd name="gd355" fmla="val 11"/>
                                <a:gd name="gd356" fmla="val 137"/>
                                <a:gd name="gd357" fmla="val 20"/>
                                <a:gd name="gd358" fmla="val 157"/>
                                <a:gd name="gd359" fmla="val 35"/>
                                <a:gd name="gd360" fmla="val 178"/>
                                <a:gd name="gd361" fmla="val 56"/>
                                <a:gd name="gd362" fmla="val 196"/>
                                <a:gd name="gd363" fmla="val 82"/>
                                <a:gd name="gd364" fmla="val 215"/>
                                <a:gd name="gd365" fmla="val 116"/>
                                <a:gd name="gd366" fmla="val 226"/>
                                <a:gd name="gd367" fmla="val 164"/>
                                <a:gd name="gd368" fmla="val 234"/>
                                <a:gd name="gd369" fmla="val 215"/>
                                <a:gd name="gd370" fmla="val 232"/>
                                <a:gd name="gd371" fmla="val 263"/>
                                <a:gd name="gd372" fmla="val 221"/>
                                <a:gd name="gd373" fmla="val 312"/>
                                <a:gd name="gd374" fmla="val 206"/>
                                <a:gd name="gd375" fmla="val 361"/>
                                <a:gd name="gd376" fmla="val 183"/>
                                <a:gd name="gd377" fmla="val 407"/>
                                <a:gd name="gd378" fmla="val 161"/>
                                <a:gd name="gd379" fmla="val 454"/>
                                <a:gd name="gd380" fmla="val 135"/>
                                <a:gd name="gd381" fmla="val 501"/>
                                <a:gd name="gd382" fmla="val 110"/>
                                <a:gd name="gd383" fmla="val 549"/>
                                <a:gd name="gd384" fmla="val 86"/>
                                <a:gd name="gd385" fmla="val 497"/>
                                <a:gd name="gd386" fmla="val 110"/>
                                <a:gd name="gd387" fmla="val 443"/>
                                <a:gd name="gd388" fmla="val 137"/>
                                <a:gd name="gd389" fmla="val 396"/>
                                <a:gd name="gd390" fmla="val 161"/>
                                <a:gd name="gd391" fmla="val 349"/>
                                <a:gd name="gd392" fmla="val 182"/>
                                <a:gd name="gd393" fmla="val 303"/>
                                <a:gd name="gd394" fmla="val 202"/>
                                <a:gd name="gd395" fmla="val 256"/>
                                <a:gd name="gd396" fmla="val 215"/>
                                <a:gd name="gd397" fmla="val 209"/>
                                <a:gd name="gd398" fmla="val 225"/>
                                <a:gd name="gd399" fmla="val 162"/>
                                <a:gd name="gd400" fmla="val 225"/>
                                <a:gd name="gd401" fmla="val 118"/>
                                <a:gd name="gd402" fmla="val 217"/>
                                <a:gd name="gd403" fmla="val 80"/>
                                <a:gd name="gd404" fmla="val 200"/>
                                <a:gd name="gd405" fmla="val 50"/>
                                <a:gd name="gd406" fmla="val 178"/>
                                <a:gd name="gd407" fmla="val 28"/>
                                <a:gd name="gd408" fmla="val 148"/>
                                <a:gd name="gd409" fmla="val 17"/>
                                <a:gd name="gd410" fmla="val 116"/>
                                <a:gd name="gd411" fmla="val 17"/>
                                <a:gd name="gd412" fmla="val 90"/>
                                <a:gd name="gd413" fmla="val 22"/>
                                <a:gd name="gd414" fmla="val 66"/>
                                <a:gd name="gd415" fmla="val 32"/>
                                <a:gd name="gd416" fmla="val 47"/>
                                <a:gd name="gd417" fmla="val 45"/>
                                <a:gd name="gd418" fmla="val 30"/>
                                <a:gd name="gd419" fmla="val 60"/>
                                <a:gd name="gd420" fmla="val 19"/>
                                <a:gd name="gd421" fmla="val 71"/>
                                <a:gd name="gd422" fmla="val 13"/>
                                <a:gd name="gd423" fmla="val 82"/>
                                <a:gd name="gd424" fmla="val 8"/>
                                <a:gd name="gd425" fmla="val 93"/>
                                <a:gd name="gd426" fmla="val 0"/>
                                <a:gd name="gd427" fmla="val 118"/>
                                <a:gd name="gd428" fmla="val 2"/>
                                <a:gd name="gd429" fmla="val 136"/>
                                <a:gd name="gd430" fmla="val 8"/>
                                <a:gd name="gd431" fmla="val 155"/>
                                <a:gd name="gd432" fmla="val 17"/>
                                <a:gd name="gd433" fmla="val 166"/>
                                <a:gd name="gd434" fmla="val 30"/>
                                <a:gd name="gd435" fmla="val 181"/>
                                <a:gd name="gd436" fmla="val 53"/>
                                <a:gd name="gd437" fmla="val 185"/>
                                <a:gd name="gd438" fmla="val 75"/>
                                <a:gd name="gd439" fmla="val 183"/>
                                <a:gd name="gd440" fmla="val 97"/>
                                <a:gd name="gd441" fmla="val 176"/>
                                <a:gd name="gd442" fmla="val 118"/>
                                <a:gd name="gd443" fmla="val 161"/>
                                <a:gd name="gd444" fmla="val 133"/>
                                <a:gd name="gd445" fmla="val 144"/>
                                <a:gd name="gd446" fmla="val 142"/>
                                <a:gd name="gd447" fmla="val 123"/>
                                <a:gd name="gd448" fmla="val 144"/>
                                <a:gd name="gd449" fmla="val 103"/>
                                <a:gd name="gd450" fmla="val 140"/>
                                <a:gd name="gd451" fmla="val 88"/>
                                <a:gd name="gd452" fmla="val 131"/>
                                <a:gd name="gd453" fmla="val 78"/>
                                <a:gd name="gd454" fmla="val 118"/>
                                <a:gd name="gd455" fmla="val 73"/>
                                <a:gd name="gd456" fmla="val 105"/>
                                <a:gd name="gd457" fmla="val 73"/>
                                <a:gd name="gd458" fmla="val 90"/>
                                <a:gd name="gd459" fmla="val 76"/>
                                <a:gd name="gd460" fmla="val 77"/>
                                <a:gd name="gd461" fmla="val 86"/>
                                <a:gd name="gd462" fmla="val 64"/>
                                <a:gd name="gd463" fmla="val 99"/>
                                <a:gd name="gd464" fmla="val 54"/>
                                <a:gd name="gd465" fmla="val 114"/>
                                <a:gd name="gd466" fmla="val 53"/>
                                <a:gd name="gd467" fmla="val 129"/>
                                <a:gd name="gd468" fmla="val 56"/>
                                <a:gd name="gd469" fmla="val 138"/>
                                <a:gd name="gd470" fmla="val 66"/>
                                <a:gd name="gd471" fmla="val 144"/>
                                <a:gd name="gd472" fmla="val 79"/>
                                <a:gd name="gd473" fmla="val 142"/>
                                <a:gd name="gd474" fmla="val 88"/>
                                <a:gd name="gd475" fmla="val 134"/>
                                <a:gd name="gd476" fmla="val 96"/>
                                <a:gd name="gd477" fmla="val 121"/>
                                <a:gd name="gd478" fmla="val 97"/>
                                <a:gd name="gd479" fmla="val 118"/>
                                <a:gd name="gd480" fmla="val 94"/>
                                <a:gd name="gd481" fmla="val 121"/>
                                <a:gd name="gd482" fmla="val 88"/>
                                <a:gd name="gd483" fmla="val 125"/>
                                <a:gd name="gd484" fmla="val 82"/>
                                <a:gd name="gd485" fmla="val 127"/>
                                <a:gd name="gd486" fmla="val 73"/>
                                <a:gd name="gd487" fmla="val 121"/>
                                <a:gd name="gd488" fmla="val 66"/>
                                <a:gd name="gd489" fmla="val 108"/>
                                <a:gd name="gd490" fmla="val 62"/>
                                <a:gd name="gd491" fmla="val 95"/>
                                <a:gd name="gd492" fmla="val 66"/>
                                <a:gd name="gd493" fmla="val 84"/>
                                <a:gd name="gd494" fmla="val 79"/>
                                <a:gd name="gd495" fmla="val 80"/>
                                <a:gd name="gd496" fmla="val 92"/>
                                <a:gd name="gd497" fmla="val 82"/>
                                <a:gd name="gd498" fmla="val 109"/>
                                <a:gd name="gd499" fmla="val 90"/>
                                <a:gd name="gd500" fmla="val 124"/>
                                <a:gd name="gd501" fmla="val 103"/>
                                <a:gd name="gd502" fmla="val 135"/>
                                <a:gd name="gd503" fmla="val 123"/>
                                <a:gd name="gd504" fmla="val 140"/>
                                <a:gd name="gd505" fmla="val 144"/>
                                <a:gd name="gd506" fmla="val 137"/>
                                <a:gd name="gd507" fmla="val 161"/>
                                <a:gd name="gd508" fmla="val 127"/>
                                <a:gd name="gd509" fmla="val 172"/>
                                <a:gd name="gd510" fmla="val 112"/>
                                <a:gd name="gd511" fmla="val 179"/>
                                <a:gd name="gd512" fmla="val 92"/>
                                <a:gd name="gd513" fmla="val 179"/>
                                <a:gd name="gd514" fmla="val 71"/>
                                <a:gd name="gd515" fmla="val 174"/>
                                <a:gd name="gd516" fmla="val 51"/>
                                <a:gd name="gd517" fmla="val 162"/>
                                <a:gd name="gd518" fmla="val 34"/>
                                <a:gd name="gd519" fmla="val 155"/>
                                <a:gd name="gd520" fmla="val 28"/>
                                <a:gd name="gd521" fmla="val 142"/>
                                <a:gd name="gd522" fmla="val 21"/>
                                <a:gd name="gd523" fmla="val 127"/>
                                <a:gd name="gd524" fmla="val 15"/>
                                <a:gd name="gd525" fmla="val 108"/>
                                <a:gd name="gd526" fmla="val 11"/>
                                <a:gd name="gd527" fmla="val 86"/>
                                <a:gd name="gd528" fmla="val 13"/>
                                <a:gd name="gd529" fmla="val 63"/>
                                <a:gd name="gd530" fmla="val 24"/>
                                <a:gd name="gd531" fmla="val 45"/>
                                <a:gd name="gd532" fmla="val 39"/>
                                <a:gd name="gd533" fmla="val 32"/>
                                <a:gd name="gd534" fmla="val 60"/>
                                <a:gd name="gd535" fmla="val 24"/>
                                <a:gd name="gd536" fmla="val 86"/>
                                <a:gd name="gd537" fmla="val 24"/>
                                <a:gd name="gd538" fmla="val 116"/>
                                <a:gd name="gd539" fmla="val 30"/>
                                <a:gd name="gd540" fmla="val 137"/>
                                <a:gd name="gd541" fmla="val 43"/>
                                <a:gd name="gd542" fmla="val 157"/>
                                <a:gd name="gd543" fmla="val 62"/>
                                <a:gd name="gd544" fmla="val 178"/>
                                <a:gd name="gd545" fmla="val 88"/>
                                <a:gd name="gd546" fmla="val 196"/>
                                <a:gd name="gd547" fmla="val 121"/>
                                <a:gd name="gd548" fmla="val 210"/>
                                <a:gd name="gd549" fmla="val 164"/>
                                <a:gd name="gd550" fmla="val 219"/>
                                <a:gd name="gd551" fmla="val 209"/>
                                <a:gd name="gd552" fmla="val 219"/>
                                <a:gd name="gd553" fmla="val 256"/>
                                <a:gd name="gd554" fmla="val 210"/>
                                <a:gd name="gd555" fmla="val 303"/>
                                <a:gd name="gd556" fmla="val 195"/>
                                <a:gd name="gd557" fmla="val 349"/>
                                <a:gd name="gd558" fmla="val 176"/>
                                <a:gd name="gd559" fmla="val 396"/>
                                <a:gd name="gd560" fmla="val 155"/>
                                <a:gd name="gd561" fmla="val 441"/>
                                <a:gd name="gd562" fmla="val 133"/>
                                <a:gd name="gd563" fmla="val 482"/>
                                <a:gd name="gd564" fmla="val 112"/>
                                <a:gd name="gd565" fmla="val 518"/>
                                <a:gd name="gd566" fmla="val 96"/>
                                <a:gd name="gd567" fmla="val 551"/>
                                <a:gd name="gd568" fmla="val 81"/>
                                <a:gd name="gd569" fmla="val 583"/>
                                <a:gd name="gd570" fmla="val 71"/>
                                <a:gd name="gd571" fmla="val 617"/>
                                <a:gd name="gd572" fmla="val 69"/>
                                <a:gd name="gd573" fmla="val 654"/>
                                <a:gd name="gd574" fmla="val 71"/>
                                <a:gd name="gd575" fmla="val 624"/>
                                <a:gd name="gd576" fmla="val 71"/>
                                <a:gd name="gd577" fmla="val 598"/>
                                <a:gd name="gd578" fmla="val 75"/>
                                <a:gd name="gd579" fmla="val 576"/>
                                <a:gd name="gd580" fmla="val 81"/>
                                <a:gd name="gd581" fmla="val 551"/>
                                <a:gd name="gd582" fmla="val 88"/>
                                <a:gd name="gd583" fmla="val 527"/>
                                <a:gd name="gd584" fmla="val 101"/>
                                <a:gd name="gd585" fmla="val 499"/>
                                <a:gd name="gd586" fmla="val 116"/>
                                <a:gd name="gd587" fmla="val 463"/>
                                <a:gd name="gd588" fmla="val 135"/>
                                <a:gd name="gd589" fmla="val 415"/>
                                <a:gd name="gd590" fmla="val 161"/>
                                <a:gd name="gd591" fmla="val 366"/>
                                <a:gd name="gd592" fmla="val 187"/>
                                <a:gd name="gd593" fmla="val 318"/>
                                <a:gd name="gd594" fmla="val 210"/>
                                <a:gd name="gd595" fmla="val 267"/>
                                <a:gd name="gd596" fmla="val 228"/>
                                <a:gd name="gd597" fmla="val 217"/>
                                <a:gd name="gd598" fmla="val 238"/>
                                <a:gd name="gd599" fmla="val 164"/>
                                <a:gd name="gd600" fmla="val 241"/>
                                <a:gd name="gd601" fmla="val 112"/>
                                <a:gd name="gd602" fmla="val 232"/>
                                <a:gd name="gd603" fmla="val 78"/>
                                <a:gd name="gd604" fmla="val 221"/>
                                <a:gd name="gd605" fmla="val 52"/>
                                <a:gd name="gd606" fmla="val 204"/>
                                <a:gd name="gd607" fmla="val 32"/>
                                <a:gd name="gd608" fmla="val 185"/>
                                <a:gd name="gd609" fmla="val 15"/>
                                <a:gd name="gd610" fmla="val 163"/>
                                <a:gd name="gd611" fmla="val 5"/>
                                <a:gd name="gd612" fmla="val 140"/>
                                <a:gd name="gd613" fmla="val 0"/>
                                <a:gd name="gd614" fmla="val 118"/>
                                <a:gd name="gd615" fmla="val 0"/>
                                <a:gd name="gd616" fmla="val 86"/>
                                <a:gd name="gd617" fmla="val 7"/>
                                <a:gd name="gd618" fmla="val 58"/>
                                <a:gd name="gd619" fmla="val 24"/>
                                <a:gd name="gd620" fmla="val 34"/>
                                <a:gd name="gd621" fmla="val 47"/>
                                <a:gd name="gd622" fmla="val 13"/>
                                <a:gd name="gd623" fmla="val 71"/>
                                <a:gd name="gd624" fmla="val 4"/>
                                <a:gd name="gd625" fmla="val 93"/>
                                <a:gd name="gd62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753" h="275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close/>
                                  <a:moveTo>
                                    <a:pt x="gd29" y="gd30"/>
                                  </a:move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close/>
                                  <a:moveTo>
                                    <a:pt x="gd69" y="gd70"/>
                                  </a:move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lnTo>
                                    <a:pt x="gd287" y="gd288"/>
                                  </a:ln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lnTo>
                                    <a:pt x="gd315" y="gd316"/>
                                  </a:ln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close/>
                                  <a:moveTo>
                                    <a:pt x="gd341" y="gd342"/>
                                  </a:move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lnTo>
                                    <a:pt x="gd355" y="gd356"/>
                                  </a:ln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close/>
                                  <a:moveTo>
                                    <a:pt x="gd425" y="gd426"/>
                                  </a:move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lnTo>
                                    <a:pt x="gd483" y="gd484"/>
                                  </a:lnTo>
                                  <a:lnTo>
                                    <a:pt x="gd485" y="gd486"/>
                                  </a:lnTo>
                                  <a:lnTo>
                                    <a:pt x="gd487" y="gd488"/>
                                  </a:lnTo>
                                  <a:lnTo>
                                    <a:pt x="gd489" y="gd490"/>
                                  </a:lnTo>
                                  <a:lnTo>
                                    <a:pt x="gd491" y="gd492"/>
                                  </a:lnTo>
                                  <a:lnTo>
                                    <a:pt x="gd493" y="gd494"/>
                                  </a:lnTo>
                                  <a:lnTo>
                                    <a:pt x="gd495" y="gd496"/>
                                  </a:lnTo>
                                  <a:lnTo>
                                    <a:pt x="gd497" y="gd498"/>
                                  </a:lnTo>
                                  <a:lnTo>
                                    <a:pt x="gd499" y="gd500"/>
                                  </a:lnTo>
                                  <a:lnTo>
                                    <a:pt x="gd501" y="gd502"/>
                                  </a:lnTo>
                                  <a:lnTo>
                                    <a:pt x="gd503" y="gd504"/>
                                  </a:lnTo>
                                  <a:lnTo>
                                    <a:pt x="gd505" y="gd506"/>
                                  </a:lnTo>
                                  <a:lnTo>
                                    <a:pt x="gd507" y="gd508"/>
                                  </a:lnTo>
                                  <a:lnTo>
                                    <a:pt x="gd509" y="gd510"/>
                                  </a:lnTo>
                                  <a:lnTo>
                                    <a:pt x="gd511" y="gd512"/>
                                  </a:lnTo>
                                  <a:lnTo>
                                    <a:pt x="gd513" y="gd514"/>
                                  </a:lnTo>
                                  <a:lnTo>
                                    <a:pt x="gd515" y="gd516"/>
                                  </a:lnTo>
                                  <a:lnTo>
                                    <a:pt x="gd517" y="gd518"/>
                                  </a:lnTo>
                                  <a:lnTo>
                                    <a:pt x="gd519" y="gd520"/>
                                  </a:lnTo>
                                  <a:lnTo>
                                    <a:pt x="gd521" y="gd522"/>
                                  </a:lnTo>
                                  <a:lnTo>
                                    <a:pt x="gd523" y="gd524"/>
                                  </a:lnTo>
                                  <a:lnTo>
                                    <a:pt x="gd525" y="gd526"/>
                                  </a:lnTo>
                                  <a:lnTo>
                                    <a:pt x="gd527" y="gd528"/>
                                  </a:lnTo>
                                  <a:lnTo>
                                    <a:pt x="gd529" y="gd530"/>
                                  </a:lnTo>
                                  <a:lnTo>
                                    <a:pt x="gd531" y="gd532"/>
                                  </a:lnTo>
                                  <a:lnTo>
                                    <a:pt x="gd533" y="gd534"/>
                                  </a:lnTo>
                                  <a:lnTo>
                                    <a:pt x="gd535" y="gd536"/>
                                  </a:lnTo>
                                  <a:lnTo>
                                    <a:pt x="gd537" y="gd538"/>
                                  </a:lnTo>
                                  <a:lnTo>
                                    <a:pt x="gd539" y="gd540"/>
                                  </a:lnTo>
                                  <a:lnTo>
                                    <a:pt x="gd541" y="gd542"/>
                                  </a:lnTo>
                                  <a:lnTo>
                                    <a:pt x="gd543" y="gd544"/>
                                  </a:lnTo>
                                  <a:lnTo>
                                    <a:pt x="gd545" y="gd546"/>
                                  </a:lnTo>
                                  <a:lnTo>
                                    <a:pt x="gd547" y="gd548"/>
                                  </a:lnTo>
                                  <a:lnTo>
                                    <a:pt x="gd549" y="gd550"/>
                                  </a:lnTo>
                                  <a:lnTo>
                                    <a:pt x="gd551" y="gd552"/>
                                  </a:lnTo>
                                  <a:lnTo>
                                    <a:pt x="gd553" y="gd554"/>
                                  </a:lnTo>
                                  <a:lnTo>
                                    <a:pt x="gd555" y="gd556"/>
                                  </a:lnTo>
                                  <a:lnTo>
                                    <a:pt x="gd557" y="gd558"/>
                                  </a:lnTo>
                                  <a:lnTo>
                                    <a:pt x="gd559" y="gd560"/>
                                  </a:lnTo>
                                  <a:lnTo>
                                    <a:pt x="gd561" y="gd562"/>
                                  </a:lnTo>
                                  <a:lnTo>
                                    <a:pt x="gd563" y="gd564"/>
                                  </a:lnTo>
                                  <a:lnTo>
                                    <a:pt x="gd565" y="gd566"/>
                                  </a:lnTo>
                                  <a:lnTo>
                                    <a:pt x="gd567" y="gd568"/>
                                  </a:lnTo>
                                  <a:lnTo>
                                    <a:pt x="gd569" y="gd570"/>
                                  </a:lnTo>
                                  <a:lnTo>
                                    <a:pt x="gd571" y="gd572"/>
                                  </a:lnTo>
                                  <a:lnTo>
                                    <a:pt x="gd573" y="gd574"/>
                                  </a:lnTo>
                                  <a:lnTo>
                                    <a:pt x="gd575" y="gd576"/>
                                  </a:lnTo>
                                  <a:lnTo>
                                    <a:pt x="gd577" y="gd578"/>
                                  </a:lnTo>
                                  <a:lnTo>
                                    <a:pt x="gd579" y="gd580"/>
                                  </a:lnTo>
                                  <a:lnTo>
                                    <a:pt x="gd581" y="gd582"/>
                                  </a:lnTo>
                                  <a:lnTo>
                                    <a:pt x="gd583" y="gd584"/>
                                  </a:lnTo>
                                  <a:lnTo>
                                    <a:pt x="gd585" y="gd586"/>
                                  </a:lnTo>
                                  <a:lnTo>
                                    <a:pt x="gd587" y="gd588"/>
                                  </a:lnTo>
                                  <a:lnTo>
                                    <a:pt x="gd589" y="gd590"/>
                                  </a:lnTo>
                                  <a:lnTo>
                                    <a:pt x="gd591" y="gd592"/>
                                  </a:lnTo>
                                  <a:lnTo>
                                    <a:pt x="gd593" y="gd594"/>
                                  </a:lnTo>
                                  <a:lnTo>
                                    <a:pt x="gd595" y="gd596"/>
                                  </a:lnTo>
                                  <a:lnTo>
                                    <a:pt x="gd597" y="gd598"/>
                                  </a:lnTo>
                                  <a:lnTo>
                                    <a:pt x="gd599" y="gd600"/>
                                  </a:lnTo>
                                  <a:lnTo>
                                    <a:pt x="gd601" y="gd602"/>
                                  </a:lnTo>
                                  <a:lnTo>
                                    <a:pt x="gd603" y="gd604"/>
                                  </a:lnTo>
                                  <a:lnTo>
                                    <a:pt x="gd605" y="gd606"/>
                                  </a:lnTo>
                                  <a:lnTo>
                                    <a:pt x="gd607" y="gd608"/>
                                  </a:lnTo>
                                  <a:lnTo>
                                    <a:pt x="gd609" y="gd610"/>
                                  </a:lnTo>
                                  <a:lnTo>
                                    <a:pt x="gd611" y="gd612"/>
                                  </a:lnTo>
                                  <a:lnTo>
                                    <a:pt x="gd613" y="gd614"/>
                                  </a:lnTo>
                                  <a:lnTo>
                                    <a:pt x="gd615" y="gd616"/>
                                  </a:lnTo>
                                  <a:lnTo>
                                    <a:pt x="gd617" y="gd618"/>
                                  </a:lnTo>
                                  <a:lnTo>
                                    <a:pt x="gd619" y="gd620"/>
                                  </a:lnTo>
                                  <a:lnTo>
                                    <a:pt x="gd621" y="gd622"/>
                                  </a:lnTo>
                                  <a:lnTo>
                                    <a:pt x="gd623" y="gd624"/>
                                  </a:lnTo>
                                  <a:lnTo>
                                    <a:pt x="gd625" y="gd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"/>
                          <wps:cNvSpPr/>
                          <wps:spPr bwMode="auto">
                            <a:xfrm>
                              <a:off x="8411" y="11063"/>
                              <a:ext cx="1761" cy="554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149"/>
                                <a:gd name="gd2" fmla="val 211"/>
                                <a:gd name="gd3" fmla="val 149"/>
                                <a:gd name="gd4" fmla="val 211"/>
                                <a:gd name="gd5" fmla="val 138"/>
                                <a:gd name="gd6" fmla="val 225"/>
                                <a:gd name="gd7" fmla="val 125"/>
                                <a:gd name="gd8" fmla="val 234"/>
                                <a:gd name="gd9" fmla="val 112"/>
                                <a:gd name="gd10" fmla="val 239"/>
                                <a:gd name="gd11" fmla="val 110"/>
                                <a:gd name="gd12" fmla="val 241"/>
                                <a:gd name="gd13" fmla="val 108"/>
                                <a:gd name="gd14" fmla="val 241"/>
                                <a:gd name="gd15" fmla="val 110"/>
                                <a:gd name="gd16" fmla="val 243"/>
                                <a:gd name="gd17" fmla="val 112"/>
                                <a:gd name="gd18" fmla="val 243"/>
                                <a:gd name="gd19" fmla="val 114"/>
                                <a:gd name="gd20" fmla="val 243"/>
                                <a:gd name="gd21" fmla="val 136"/>
                                <a:gd name="gd22" fmla="val 234"/>
                                <a:gd name="gd23" fmla="val 151"/>
                                <a:gd name="gd24" fmla="val 221"/>
                                <a:gd name="gd25" fmla="val 151"/>
                                <a:gd name="gd26" fmla="val 217"/>
                                <a:gd name="gd27" fmla="val 149"/>
                                <a:gd name="gd28" fmla="val 211"/>
                                <a:gd name="gd29" fmla="val 6"/>
                                <a:gd name="gd30" fmla="val 189"/>
                                <a:gd name="gd31" fmla="val 7"/>
                                <a:gd name="gd32" fmla="val 200"/>
                                <a:gd name="gd33" fmla="val 20"/>
                                <a:gd name="gd34" fmla="val 230"/>
                                <a:gd name="gd35" fmla="val 35"/>
                                <a:gd name="gd36" fmla="val 249"/>
                                <a:gd name="gd37" fmla="val 56"/>
                                <a:gd name="gd38" fmla="val 262"/>
                                <a:gd name="gd39" fmla="val 78"/>
                                <a:gd name="gd40" fmla="val 268"/>
                                <a:gd name="gd41" fmla="val 105"/>
                                <a:gd name="gd42" fmla="val 268"/>
                                <a:gd name="gd43" fmla="val 129"/>
                                <a:gd name="gd44" fmla="val 258"/>
                                <a:gd name="gd45" fmla="val 142"/>
                                <a:gd name="gd46" fmla="val 245"/>
                                <a:gd name="gd47" fmla="val 149"/>
                                <a:gd name="gd48" fmla="val 232"/>
                                <a:gd name="gd49" fmla="val 151"/>
                                <a:gd name="gd50" fmla="val 225"/>
                                <a:gd name="gd51" fmla="val 146"/>
                                <a:gd name="gd52" fmla="val 230"/>
                                <a:gd name="gd53" fmla="val 127"/>
                                <a:gd name="gd54" fmla="val 241"/>
                                <a:gd name="gd55" fmla="val 101"/>
                                <a:gd name="gd56" fmla="val 249"/>
                                <a:gd name="gd57" fmla="val 82"/>
                                <a:gd name="gd58" fmla="val 251"/>
                                <a:gd name="gd59" fmla="val 63"/>
                                <a:gd name="gd60" fmla="val 247"/>
                                <a:gd name="gd61" fmla="val 45"/>
                                <a:gd name="gd62" fmla="val 239"/>
                                <a:gd name="gd63" fmla="val 28"/>
                                <a:gd name="gd64" fmla="val 226"/>
                                <a:gd name="gd65" fmla="val 15"/>
                                <a:gd name="gd66" fmla="val 210"/>
                                <a:gd name="gd67" fmla="val 6"/>
                                <a:gd name="gd68" fmla="val 189"/>
                                <a:gd name="gd69" fmla="val 91"/>
                                <a:gd name="gd70" fmla="val 73"/>
                                <a:gd name="gd71" fmla="val 75"/>
                                <a:gd name="gd72" fmla="val 77"/>
                                <a:gd name="gd73" fmla="val 56"/>
                                <a:gd name="gd74" fmla="val 86"/>
                                <a:gd name="gd75" fmla="val 35"/>
                                <a:gd name="gd76" fmla="val 97"/>
                                <a:gd name="gd77" fmla="val 19"/>
                                <a:gd name="gd78" fmla="val 114"/>
                                <a:gd name="gd79" fmla="val 9"/>
                                <a:gd name="gd80" fmla="val 135"/>
                                <a:gd name="gd81" fmla="val 7"/>
                                <a:gd name="gd82" fmla="val 144"/>
                                <a:gd name="gd83" fmla="val 20"/>
                                <a:gd name="gd84" fmla="val 122"/>
                                <a:gd name="gd85" fmla="val 43"/>
                                <a:gd name="gd86" fmla="val 99"/>
                                <a:gd name="gd87" fmla="val 73"/>
                                <a:gd name="gd88" fmla="val 84"/>
                                <a:gd name="gd89" fmla="val 108"/>
                                <a:gd name="gd90" fmla="val 77"/>
                                <a:gd name="gd91" fmla="val 148"/>
                                <a:gd name="gd92" fmla="val 79"/>
                                <a:gd name="gd93" fmla="val 191"/>
                                <a:gd name="gd94" fmla="val 90"/>
                                <a:gd name="gd95" fmla="val 235"/>
                                <a:gd name="gd96" fmla="val 112"/>
                                <a:gd name="gd97" fmla="val 191"/>
                                <a:gd name="gd98" fmla="val 92"/>
                                <a:gd name="gd99" fmla="val 148"/>
                                <a:gd name="gd100" fmla="val 81"/>
                                <a:gd name="gd101" fmla="val 108"/>
                                <a:gd name="gd102" fmla="val 81"/>
                                <a:gd name="gd103" fmla="val 75"/>
                                <a:gd name="gd104" fmla="val 86"/>
                                <a:gd name="gd105" fmla="val 47"/>
                                <a:gd name="gd106" fmla="val 101"/>
                                <a:gd name="gd107" fmla="val 26"/>
                                <a:gd name="gd108" fmla="val 120"/>
                                <a:gd name="gd109" fmla="val 11"/>
                                <a:gd name="gd110" fmla="val 144"/>
                                <a:gd name="gd111" fmla="val 6"/>
                                <a:gd name="gd112" fmla="val 165"/>
                                <a:gd name="gd113" fmla="val 9"/>
                                <a:gd name="gd114" fmla="val 185"/>
                                <a:gd name="gd115" fmla="val 19"/>
                                <a:gd name="gd116" fmla="val 206"/>
                                <a:gd name="gd117" fmla="val 34"/>
                                <a:gd name="gd118" fmla="val 223"/>
                                <a:gd name="gd119" fmla="val 52"/>
                                <a:gd name="gd120" fmla="val 234"/>
                                <a:gd name="gd121" fmla="val 73"/>
                                <a:gd name="gd122" fmla="val 239"/>
                                <a:gd name="gd123" fmla="val 95"/>
                                <a:gd name="gd124" fmla="val 239"/>
                                <a:gd name="gd125" fmla="val 120"/>
                                <a:gd name="gd126" fmla="val 236"/>
                                <a:gd name="gd127" fmla="val 138"/>
                                <a:gd name="gd128" fmla="val 223"/>
                                <a:gd name="gd129" fmla="val 149"/>
                                <a:gd name="gd130" fmla="val 208"/>
                                <a:gd name="gd131" fmla="val 148"/>
                                <a:gd name="gd132" fmla="val 202"/>
                                <a:gd name="gd133" fmla="val 136"/>
                                <a:gd name="gd134" fmla="val 191"/>
                                <a:gd name="gd135" fmla="val 121"/>
                                <a:gd name="gd136" fmla="val 185"/>
                                <a:gd name="gd137" fmla="val 106"/>
                                <a:gd name="gd138" fmla="val 187"/>
                                <a:gd name="gd139" fmla="val 101"/>
                                <a:gd name="gd140" fmla="val 191"/>
                                <a:gd name="gd141" fmla="val 95"/>
                                <a:gd name="gd142" fmla="val 195"/>
                                <a:gd name="gd143" fmla="val 91"/>
                                <a:gd name="gd144" fmla="val 198"/>
                                <a:gd name="gd145" fmla="val 90"/>
                                <a:gd name="gd146" fmla="val 204"/>
                                <a:gd name="gd147" fmla="val 90"/>
                                <a:gd name="gd148" fmla="val 210"/>
                                <a:gd name="gd149" fmla="val 91"/>
                                <a:gd name="gd150" fmla="val 213"/>
                                <a:gd name="gd151" fmla="val 95"/>
                                <a:gd name="gd152" fmla="val 217"/>
                                <a:gd name="gd153" fmla="val 99"/>
                                <a:gd name="gd154" fmla="val 221"/>
                                <a:gd name="gd155" fmla="val 103"/>
                                <a:gd name="gd156" fmla="val 221"/>
                                <a:gd name="gd157" fmla="val 108"/>
                                <a:gd name="gd158" fmla="val 219"/>
                                <a:gd name="gd159" fmla="val 105"/>
                                <a:gd name="gd160" fmla="val 219"/>
                                <a:gd name="gd161" fmla="val 103"/>
                                <a:gd name="gd162" fmla="val 217"/>
                                <a:gd name="gd163" fmla="val 101"/>
                                <a:gd name="gd164" fmla="val 213"/>
                                <a:gd name="gd165" fmla="val 103"/>
                                <a:gd name="gd166" fmla="val 211"/>
                                <a:gd name="gd167" fmla="val 105"/>
                                <a:gd name="gd168" fmla="val 208"/>
                                <a:gd name="gd169" fmla="val 108"/>
                                <a:gd name="gd170" fmla="val 206"/>
                                <a:gd name="gd171" fmla="val 110"/>
                                <a:gd name="gd172" fmla="val 208"/>
                                <a:gd name="gd173" fmla="val 114"/>
                                <a:gd name="gd174" fmla="val 210"/>
                                <a:gd name="gd175" fmla="val 114"/>
                                <a:gd name="gd176" fmla="val 211"/>
                                <a:gd name="gd177" fmla="val 114"/>
                                <a:gd name="gd178" fmla="val 213"/>
                                <a:gd name="gd179" fmla="val 114"/>
                                <a:gd name="gd180" fmla="val 213"/>
                                <a:gd name="gd181" fmla="val 114"/>
                                <a:gd name="gd182" fmla="val 215"/>
                                <a:gd name="gd183" fmla="val 112"/>
                                <a:gd name="gd184" fmla="val 219"/>
                                <a:gd name="gd185" fmla="val 108"/>
                                <a:gd name="gd186" fmla="val 223"/>
                                <a:gd name="gd187" fmla="val 105"/>
                                <a:gd name="gd188" fmla="val 225"/>
                                <a:gd name="gd189" fmla="val 101"/>
                                <a:gd name="gd190" fmla="val 225"/>
                                <a:gd name="gd191" fmla="val 97"/>
                                <a:gd name="gd192" fmla="val 225"/>
                                <a:gd name="gd193" fmla="val 93"/>
                                <a:gd name="gd194" fmla="val 223"/>
                                <a:gd name="gd195" fmla="val 90"/>
                                <a:gd name="gd196" fmla="val 219"/>
                                <a:gd name="gd197" fmla="val 86"/>
                                <a:gd name="gd198" fmla="val 215"/>
                                <a:gd name="gd199" fmla="val 84"/>
                                <a:gd name="gd200" fmla="val 210"/>
                                <a:gd name="gd201" fmla="val 86"/>
                                <a:gd name="gd202" fmla="val 204"/>
                                <a:gd name="gd203" fmla="val 86"/>
                                <a:gd name="gd204" fmla="val 198"/>
                                <a:gd name="gd205" fmla="val 90"/>
                                <a:gd name="gd206" fmla="val 195"/>
                                <a:gd name="gd207" fmla="val 93"/>
                                <a:gd name="gd208" fmla="val 189"/>
                                <a:gd name="gd209" fmla="val 99"/>
                                <a:gd name="gd210" fmla="val 185"/>
                                <a:gd name="gd211" fmla="val 108"/>
                                <a:gd name="gd212" fmla="val 182"/>
                                <a:gd name="gd213" fmla="val 120"/>
                                <a:gd name="gd214" fmla="val 182"/>
                                <a:gd name="gd215" fmla="val 131"/>
                                <a:gd name="gd216" fmla="val 183"/>
                                <a:gd name="gd217" fmla="val 142"/>
                                <a:gd name="gd218" fmla="val 191"/>
                                <a:gd name="gd219" fmla="val 149"/>
                                <a:gd name="gd220" fmla="val 204"/>
                                <a:gd name="gd221" fmla="val 151"/>
                                <a:gd name="gd222" fmla="val 206"/>
                                <a:gd name="gd223" fmla="val 151"/>
                                <a:gd name="gd224" fmla="val 204"/>
                                <a:gd name="gd225" fmla="val 157"/>
                                <a:gd name="gd226" fmla="val 182"/>
                                <a:gd name="gd227" fmla="val 153"/>
                                <a:gd name="gd228" fmla="val 155"/>
                                <a:gd name="gd229" fmla="val 159"/>
                                <a:gd name="gd230" fmla="val 176"/>
                                <a:gd name="gd231" fmla="val 157"/>
                                <a:gd name="gd232" fmla="val 195"/>
                                <a:gd name="gd233" fmla="val 151"/>
                                <a:gd name="gd234" fmla="val 210"/>
                                <a:gd name="gd235" fmla="val 153"/>
                                <a:gd name="gd236" fmla="val 219"/>
                                <a:gd name="gd237" fmla="val 161"/>
                                <a:gd name="gd238" fmla="val 206"/>
                                <a:gd name="gd239" fmla="val 166"/>
                                <a:gd name="gd240" fmla="val 187"/>
                                <a:gd name="gd241" fmla="val 164"/>
                                <a:gd name="gd242" fmla="val 170"/>
                                <a:gd name="gd243" fmla="val 161"/>
                                <a:gd name="gd244" fmla="val 153"/>
                                <a:gd name="gd245" fmla="val 151"/>
                                <a:gd name="gd246" fmla="val 140"/>
                                <a:gd name="gd247" fmla="val 140"/>
                                <a:gd name="gd248" fmla="val 133"/>
                                <a:gd name="gd249" fmla="val 134"/>
                                <a:gd name="gd250" fmla="val 131"/>
                                <a:gd name="gd251" fmla="val 131"/>
                                <a:gd name="gd252" fmla="val 131"/>
                                <a:gd name="gd253" fmla="val 129"/>
                                <a:gd name="gd254" fmla="val 131"/>
                                <a:gd name="gd255" fmla="val 127"/>
                                <a:gd name="gd256" fmla="val 133"/>
                                <a:gd name="gd257" fmla="val 127"/>
                                <a:gd name="gd258" fmla="val 135"/>
                                <a:gd name="gd259" fmla="val 127"/>
                                <a:gd name="gd260" fmla="val 137"/>
                                <a:gd name="gd261" fmla="val 129"/>
                                <a:gd name="gd262" fmla="val 137"/>
                                <a:gd name="gd263" fmla="val 129"/>
                                <a:gd name="gd264" fmla="val 140"/>
                                <a:gd name="gd265" fmla="val 129"/>
                                <a:gd name="gd266" fmla="val 142"/>
                                <a:gd name="gd267" fmla="val 127"/>
                                <a:gd name="gd268" fmla="val 144"/>
                                <a:gd name="gd269" fmla="val 125"/>
                                <a:gd name="gd270" fmla="val 146"/>
                                <a:gd name="gd271" fmla="val 121"/>
                                <a:gd name="gd272" fmla="val 146"/>
                                <a:gd name="gd273" fmla="val 118"/>
                                <a:gd name="gd274" fmla="val 146"/>
                                <a:gd name="gd275" fmla="val 116"/>
                                <a:gd name="gd276" fmla="val 142"/>
                                <a:gd name="gd277" fmla="val 114"/>
                                <a:gd name="gd278" fmla="val 140"/>
                                <a:gd name="gd279" fmla="val 114"/>
                                <a:gd name="gd280" fmla="val 135"/>
                                <a:gd name="gd281" fmla="val 116"/>
                                <a:gd name="gd282" fmla="val 131"/>
                                <a:gd name="gd283" fmla="val 118"/>
                                <a:gd name="gd284" fmla="val 129"/>
                                <a:gd name="gd285" fmla="val 121"/>
                                <a:gd name="gd286" fmla="val 125"/>
                                <a:gd name="gd287" fmla="val 127"/>
                                <a:gd name="gd288" fmla="val 125"/>
                                <a:gd name="gd289" fmla="val 133"/>
                                <a:gd name="gd290" fmla="val 125"/>
                                <a:gd name="gd291" fmla="val 148"/>
                                <a:gd name="gd292" fmla="val 133"/>
                                <a:gd name="gd293" fmla="val 157"/>
                                <a:gd name="gd294" fmla="val 144"/>
                                <a:gd name="gd295" fmla="val 164"/>
                                <a:gd name="gd296" fmla="val 159"/>
                                <a:gd name="gd297" fmla="val 168"/>
                                <a:gd name="gd298" fmla="val 178"/>
                                <a:gd name="gd299" fmla="val 166"/>
                                <a:gd name="gd300" fmla="val 196"/>
                                <a:gd name="gd301" fmla="val 159"/>
                                <a:gd name="gd302" fmla="val 213"/>
                                <a:gd name="gd303" fmla="val 153"/>
                                <a:gd name="gd304" fmla="val 221"/>
                                <a:gd name="gd305" fmla="val 153"/>
                                <a:gd name="gd306" fmla="val 225"/>
                                <a:gd name="gd307" fmla="val 146"/>
                                <a:gd name="gd308" fmla="val 245"/>
                                <a:gd name="gd309" fmla="val 129"/>
                                <a:gd name="gd310" fmla="val 262"/>
                                <a:gd name="gd311" fmla="val 108"/>
                                <a:gd name="gd312" fmla="val 273"/>
                                <a:gd name="gd313" fmla="val 82"/>
                                <a:gd name="gd314" fmla="val 275"/>
                                <a:gd name="gd315" fmla="val 58"/>
                                <a:gd name="gd316" fmla="val 271"/>
                                <a:gd name="gd317" fmla="val 35"/>
                                <a:gd name="gd318" fmla="val 258"/>
                                <a:gd name="gd319" fmla="val 17"/>
                                <a:gd name="gd320" fmla="val 236"/>
                                <a:gd name="gd321" fmla="val 2"/>
                                <a:gd name="gd322" fmla="val 206"/>
                                <a:gd name="gd323" fmla="val 0"/>
                                <a:gd name="gd324" fmla="val 174"/>
                                <a:gd name="gd325" fmla="val 2"/>
                                <a:gd name="gd326" fmla="val 163"/>
                                <a:gd name="gd327" fmla="val 2"/>
                                <a:gd name="gd328" fmla="val 159"/>
                                <a:gd name="gd329" fmla="val 6"/>
                                <a:gd name="gd330" fmla="val 135"/>
                                <a:gd name="gd331" fmla="val 19"/>
                                <a:gd name="gd332" fmla="val 112"/>
                                <a:gd name="gd333" fmla="val 35"/>
                                <a:gd name="gd334" fmla="val 96"/>
                                <a:gd name="gd335" fmla="val 54"/>
                                <a:gd name="gd336" fmla="val 84"/>
                                <a:gd name="gd337" fmla="val 75"/>
                                <a:gd name="gd338" fmla="val 77"/>
                                <a:gd name="gd339" fmla="val 91"/>
                                <a:gd name="gd340" fmla="val 73"/>
                                <a:gd name="gd341" fmla="val 671"/>
                                <a:gd name="gd342" fmla="val 8"/>
                                <a:gd name="gd343" fmla="val 682"/>
                                <a:gd name="gd344" fmla="val 13"/>
                                <a:gd name="gd345" fmla="val 693"/>
                                <a:gd name="gd346" fmla="val 19"/>
                                <a:gd name="gd347" fmla="val 708"/>
                                <a:gd name="gd348" fmla="val 30"/>
                                <a:gd name="gd349" fmla="val 721"/>
                                <a:gd name="gd350" fmla="val 47"/>
                                <a:gd name="gd351" fmla="val 731"/>
                                <a:gd name="gd352" fmla="val 66"/>
                                <a:gd name="gd353" fmla="val 736"/>
                                <a:gd name="gd354" fmla="val 90"/>
                                <a:gd name="gd355" fmla="val 736"/>
                                <a:gd name="gd356" fmla="val 116"/>
                                <a:gd name="gd357" fmla="val 725"/>
                                <a:gd name="gd358" fmla="val 148"/>
                                <a:gd name="gd359" fmla="val 703"/>
                                <a:gd name="gd360" fmla="val 178"/>
                                <a:gd name="gd361" fmla="val 673"/>
                                <a:gd name="gd362" fmla="val 200"/>
                                <a:gd name="gd363" fmla="val 635"/>
                                <a:gd name="gd364" fmla="val 217"/>
                                <a:gd name="gd365" fmla="val 591"/>
                                <a:gd name="gd366" fmla="val 225"/>
                                <a:gd name="gd367" fmla="val 544"/>
                                <a:gd name="gd368" fmla="val 225"/>
                                <a:gd name="gd369" fmla="val 497"/>
                                <a:gd name="gd370" fmla="val 215"/>
                                <a:gd name="gd371" fmla="val 450"/>
                                <a:gd name="gd372" fmla="val 202"/>
                                <a:gd name="gd373" fmla="val 404"/>
                                <a:gd name="gd374" fmla="val 182"/>
                                <a:gd name="gd375" fmla="val 357"/>
                                <a:gd name="gd376" fmla="val 161"/>
                                <a:gd name="gd377" fmla="val 310"/>
                                <a:gd name="gd378" fmla="val 137"/>
                                <a:gd name="gd379" fmla="val 258"/>
                                <a:gd name="gd380" fmla="val 110"/>
                                <a:gd name="gd381" fmla="val 204"/>
                                <a:gd name="gd382" fmla="val 86"/>
                                <a:gd name="gd383" fmla="val 252"/>
                                <a:gd name="gd384" fmla="val 110"/>
                                <a:gd name="gd385" fmla="val 299"/>
                                <a:gd name="gd386" fmla="val 135"/>
                                <a:gd name="gd387" fmla="val 346"/>
                                <a:gd name="gd388" fmla="val 161"/>
                                <a:gd name="gd389" fmla="val 394"/>
                                <a:gd name="gd390" fmla="val 183"/>
                                <a:gd name="gd391" fmla="val 441"/>
                                <a:gd name="gd392" fmla="val 206"/>
                                <a:gd name="gd393" fmla="val 490"/>
                                <a:gd name="gd394" fmla="val 221"/>
                                <a:gd name="gd395" fmla="val 538"/>
                                <a:gd name="gd396" fmla="val 232"/>
                                <a:gd name="gd397" fmla="val 589"/>
                                <a:gd name="gd398" fmla="val 234"/>
                                <a:gd name="gd399" fmla="val 637"/>
                                <a:gd name="gd400" fmla="val 226"/>
                                <a:gd name="gd401" fmla="val 671"/>
                                <a:gd name="gd402" fmla="val 215"/>
                                <a:gd name="gd403" fmla="val 697"/>
                                <a:gd name="gd404" fmla="val 196"/>
                                <a:gd name="gd405" fmla="val 718"/>
                                <a:gd name="gd406" fmla="val 178"/>
                                <a:gd name="gd407" fmla="val 733"/>
                                <a:gd name="gd408" fmla="val 157"/>
                                <a:gd name="gd409" fmla="val 742"/>
                                <a:gd name="gd410" fmla="val 137"/>
                                <a:gd name="gd411" fmla="val 746"/>
                                <a:gd name="gd412" fmla="val 118"/>
                                <a:gd name="gd413" fmla="val 748"/>
                                <a:gd name="gd414" fmla="val 90"/>
                                <a:gd name="gd415" fmla="val 740"/>
                                <a:gd name="gd416" fmla="val 64"/>
                                <a:gd name="gd417" fmla="val 727"/>
                                <a:gd name="gd418" fmla="val 39"/>
                                <a:gd name="gd419" fmla="val 710"/>
                                <a:gd name="gd420" fmla="val 24"/>
                                <a:gd name="gd421" fmla="val 691"/>
                                <a:gd name="gd422" fmla="val 13"/>
                                <a:gd name="gd423" fmla="val 671"/>
                                <a:gd name="gd424" fmla="val 8"/>
                                <a:gd name="gd425" fmla="val 660"/>
                                <a:gd name="gd426" fmla="val 0"/>
                                <a:gd name="gd427" fmla="val 682"/>
                                <a:gd name="gd428" fmla="val 4"/>
                                <a:gd name="gd429" fmla="val 706"/>
                                <a:gd name="gd430" fmla="val 13"/>
                                <a:gd name="gd431" fmla="val 729"/>
                                <a:gd name="gd432" fmla="val 34"/>
                                <a:gd name="gd433" fmla="val 746"/>
                                <a:gd name="gd434" fmla="val 58"/>
                                <a:gd name="gd435" fmla="val 753"/>
                                <a:gd name="gd436" fmla="val 86"/>
                                <a:gd name="gd437" fmla="val 753"/>
                                <a:gd name="gd438" fmla="val 118"/>
                                <a:gd name="gd439" fmla="val 748"/>
                                <a:gd name="gd440" fmla="val 140"/>
                                <a:gd name="gd441" fmla="val 738"/>
                                <a:gd name="gd442" fmla="val 163"/>
                                <a:gd name="gd443" fmla="val 723"/>
                                <a:gd name="gd444" fmla="val 185"/>
                                <a:gd name="gd445" fmla="val 701"/>
                                <a:gd name="gd446" fmla="val 204"/>
                                <a:gd name="gd447" fmla="val 675"/>
                                <a:gd name="gd448" fmla="val 221"/>
                                <a:gd name="gd449" fmla="val 643"/>
                                <a:gd name="gd450" fmla="val 232"/>
                                <a:gd name="gd451" fmla="val 589"/>
                                <a:gd name="gd452" fmla="val 241"/>
                                <a:gd name="gd453" fmla="val 536"/>
                                <a:gd name="gd454" fmla="val 238"/>
                                <a:gd name="gd455" fmla="val 486"/>
                                <a:gd name="gd456" fmla="val 228"/>
                                <a:gd name="gd457" fmla="val 435"/>
                                <a:gd name="gd458" fmla="val 210"/>
                                <a:gd name="gd459" fmla="val 387"/>
                                <a:gd name="gd460" fmla="val 187"/>
                                <a:gd name="gd461" fmla="val 338"/>
                                <a:gd name="gd462" fmla="val 161"/>
                                <a:gd name="gd463" fmla="val 290"/>
                                <a:gd name="gd464" fmla="val 135"/>
                                <a:gd name="gd465" fmla="val 256"/>
                                <a:gd name="gd466" fmla="val 116"/>
                                <a:gd name="gd467" fmla="val 226"/>
                                <a:gd name="gd468" fmla="val 101"/>
                                <a:gd name="gd469" fmla="val 202"/>
                                <a:gd name="gd470" fmla="val 88"/>
                                <a:gd name="gd471" fmla="val 177"/>
                                <a:gd name="gd472" fmla="val 81"/>
                                <a:gd name="gd473" fmla="val 155"/>
                                <a:gd name="gd474" fmla="val 75"/>
                                <a:gd name="gd475" fmla="val 129"/>
                                <a:gd name="gd476" fmla="val 71"/>
                                <a:gd name="gd477" fmla="val 99"/>
                                <a:gd name="gd478" fmla="val 71"/>
                                <a:gd name="gd479" fmla="val 136"/>
                                <a:gd name="gd480" fmla="val 69"/>
                                <a:gd name="gd481" fmla="val 170"/>
                                <a:gd name="gd482" fmla="val 71"/>
                                <a:gd name="gd483" fmla="val 202"/>
                                <a:gd name="gd484" fmla="val 81"/>
                                <a:gd name="gd485" fmla="val 235"/>
                                <a:gd name="gd486" fmla="val 96"/>
                                <a:gd name="gd487" fmla="val 271"/>
                                <a:gd name="gd488" fmla="val 112"/>
                                <a:gd name="gd489" fmla="val 312"/>
                                <a:gd name="gd490" fmla="val 133"/>
                                <a:gd name="gd491" fmla="val 357"/>
                                <a:gd name="gd492" fmla="val 155"/>
                                <a:gd name="gd493" fmla="val 404"/>
                                <a:gd name="gd494" fmla="val 176"/>
                                <a:gd name="gd495" fmla="val 450"/>
                                <a:gd name="gd496" fmla="val 195"/>
                                <a:gd name="gd497" fmla="val 497"/>
                                <a:gd name="gd498" fmla="val 210"/>
                                <a:gd name="gd499" fmla="val 544"/>
                                <a:gd name="gd500" fmla="val 219"/>
                                <a:gd name="gd501" fmla="val 589"/>
                                <a:gd name="gd502" fmla="val 219"/>
                                <a:gd name="gd503" fmla="val 632"/>
                                <a:gd name="gd504" fmla="val 210"/>
                                <a:gd name="gd505" fmla="val 665"/>
                                <a:gd name="gd506" fmla="val 196"/>
                                <a:gd name="gd507" fmla="val 691"/>
                                <a:gd name="gd508" fmla="val 178"/>
                                <a:gd name="gd509" fmla="val 710"/>
                                <a:gd name="gd510" fmla="val 157"/>
                                <a:gd name="gd511" fmla="val 723"/>
                                <a:gd name="gd512" fmla="val 137"/>
                                <a:gd name="gd513" fmla="val 729"/>
                                <a:gd name="gd514" fmla="val 116"/>
                                <a:gd name="gd515" fmla="val 729"/>
                                <a:gd name="gd516" fmla="val 86"/>
                                <a:gd name="gd517" fmla="val 721"/>
                                <a:gd name="gd518" fmla="val 60"/>
                                <a:gd name="gd519" fmla="val 708"/>
                                <a:gd name="gd520" fmla="val 39"/>
                                <a:gd name="gd521" fmla="val 691"/>
                                <a:gd name="gd522" fmla="val 24"/>
                                <a:gd name="gd523" fmla="val 667"/>
                                <a:gd name="gd524" fmla="val 13"/>
                                <a:gd name="gd525" fmla="val 645"/>
                                <a:gd name="gd526" fmla="val 11"/>
                                <a:gd name="gd527" fmla="val 626"/>
                                <a:gd name="gd528" fmla="val 15"/>
                                <a:gd name="gd529" fmla="val 611"/>
                                <a:gd name="gd530" fmla="val 21"/>
                                <a:gd name="gd531" fmla="val 598"/>
                                <a:gd name="gd532" fmla="val 28"/>
                                <a:gd name="gd533" fmla="val 592"/>
                                <a:gd name="gd534" fmla="val 34"/>
                                <a:gd name="gd535" fmla="val 579"/>
                                <a:gd name="gd536" fmla="val 51"/>
                                <a:gd name="gd537" fmla="val 574"/>
                                <a:gd name="gd538" fmla="val 71"/>
                                <a:gd name="gd539" fmla="val 574"/>
                                <a:gd name="gd540" fmla="val 92"/>
                                <a:gd name="gd541" fmla="val 581"/>
                                <a:gd name="gd542" fmla="val 112"/>
                                <a:gd name="gd543" fmla="val 592"/>
                                <a:gd name="gd544" fmla="val 127"/>
                                <a:gd name="gd545" fmla="val 609"/>
                                <a:gd name="gd546" fmla="val 137"/>
                                <a:gd name="gd547" fmla="val 630"/>
                                <a:gd name="gd548" fmla="val 140"/>
                                <a:gd name="gd549" fmla="val 650"/>
                                <a:gd name="gd550" fmla="val 135"/>
                                <a:gd name="gd551" fmla="val 663"/>
                                <a:gd name="gd552" fmla="val 124"/>
                                <a:gd name="gd553" fmla="val 671"/>
                                <a:gd name="gd554" fmla="val 109"/>
                                <a:gd name="gd555" fmla="val 673"/>
                                <a:gd name="gd556" fmla="val 92"/>
                                <a:gd name="gd557" fmla="val 669"/>
                                <a:gd name="gd558" fmla="val 79"/>
                                <a:gd name="gd559" fmla="val 658"/>
                                <a:gd name="gd560" fmla="val 66"/>
                                <a:gd name="gd561" fmla="val 645"/>
                                <a:gd name="gd562" fmla="val 62"/>
                                <a:gd name="gd563" fmla="val 632"/>
                                <a:gd name="gd564" fmla="val 66"/>
                                <a:gd name="gd565" fmla="val 626"/>
                                <a:gd name="gd566" fmla="val 73"/>
                                <a:gd name="gd567" fmla="val 628"/>
                                <a:gd name="gd568" fmla="val 82"/>
                                <a:gd name="gd569" fmla="val 632"/>
                                <a:gd name="gd570" fmla="val 88"/>
                                <a:gd name="gd571" fmla="val 635"/>
                                <a:gd name="gd572" fmla="val 94"/>
                                <a:gd name="gd573" fmla="val 632"/>
                                <a:gd name="gd574" fmla="val 97"/>
                                <a:gd name="gd575" fmla="val 619"/>
                                <a:gd name="gd576" fmla="val 96"/>
                                <a:gd name="gd577" fmla="val 611"/>
                                <a:gd name="gd578" fmla="val 88"/>
                                <a:gd name="gd579" fmla="val 611"/>
                                <a:gd name="gd580" fmla="val 79"/>
                                <a:gd name="gd581" fmla="val 615"/>
                                <a:gd name="gd582" fmla="val 66"/>
                                <a:gd name="gd583" fmla="val 624"/>
                                <a:gd name="gd584" fmla="val 56"/>
                                <a:gd name="gd585" fmla="val 639"/>
                                <a:gd name="gd586" fmla="val 53"/>
                                <a:gd name="gd587" fmla="val 654"/>
                                <a:gd name="gd588" fmla="val 54"/>
                                <a:gd name="gd589" fmla="val 667"/>
                                <a:gd name="gd590" fmla="val 64"/>
                                <a:gd name="gd591" fmla="val 677"/>
                                <a:gd name="gd592" fmla="val 77"/>
                                <a:gd name="gd593" fmla="val 680"/>
                                <a:gd name="gd594" fmla="val 90"/>
                                <a:gd name="gd595" fmla="val 680"/>
                                <a:gd name="gd596" fmla="val 105"/>
                                <a:gd name="gd597" fmla="val 675"/>
                                <a:gd name="gd598" fmla="val 118"/>
                                <a:gd name="gd599" fmla="val 665"/>
                                <a:gd name="gd600" fmla="val 131"/>
                                <a:gd name="gd601" fmla="val 650"/>
                                <a:gd name="gd602" fmla="val 140"/>
                                <a:gd name="gd603" fmla="val 630"/>
                                <a:gd name="gd604" fmla="val 144"/>
                                <a:gd name="gd605" fmla="val 609"/>
                                <a:gd name="gd606" fmla="val 142"/>
                                <a:gd name="gd607" fmla="val 592"/>
                                <a:gd name="gd608" fmla="val 133"/>
                                <a:gd name="gd609" fmla="val 577"/>
                                <a:gd name="gd610" fmla="val 118"/>
                                <a:gd name="gd611" fmla="val 570"/>
                                <a:gd name="gd612" fmla="val 97"/>
                                <a:gd name="gd613" fmla="val 568"/>
                                <a:gd name="gd614" fmla="val 75"/>
                                <a:gd name="gd615" fmla="val 574"/>
                                <a:gd name="gd616" fmla="val 53"/>
                                <a:gd name="gd617" fmla="val 587"/>
                                <a:gd name="gd618" fmla="val 30"/>
                                <a:gd name="gd619" fmla="val 598"/>
                                <a:gd name="gd620" fmla="val 17"/>
                                <a:gd name="gd621" fmla="val 617"/>
                                <a:gd name="gd622" fmla="val 8"/>
                                <a:gd name="gd623" fmla="val 637"/>
                                <a:gd name="gd624" fmla="val 2"/>
                                <a:gd name="gd625" fmla="val 660"/>
                                <a:gd name="gd626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753" h="275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close/>
                                  <a:moveTo>
                                    <a:pt x="gd29" y="gd30"/>
                                  </a:move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close/>
                                  <a:moveTo>
                                    <a:pt x="gd69" y="gd70"/>
                                  </a:move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lnTo>
                                    <a:pt x="gd287" y="gd288"/>
                                  </a:ln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lnTo>
                                    <a:pt x="gd315" y="gd316"/>
                                  </a:ln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close/>
                                  <a:moveTo>
                                    <a:pt x="gd341" y="gd342"/>
                                  </a:move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lnTo>
                                    <a:pt x="gd355" y="gd356"/>
                                  </a:ln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close/>
                                  <a:moveTo>
                                    <a:pt x="gd425" y="gd426"/>
                                  </a:move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lnTo>
                                    <a:pt x="gd483" y="gd484"/>
                                  </a:lnTo>
                                  <a:lnTo>
                                    <a:pt x="gd485" y="gd486"/>
                                  </a:lnTo>
                                  <a:lnTo>
                                    <a:pt x="gd487" y="gd488"/>
                                  </a:lnTo>
                                  <a:lnTo>
                                    <a:pt x="gd489" y="gd490"/>
                                  </a:lnTo>
                                  <a:lnTo>
                                    <a:pt x="gd491" y="gd492"/>
                                  </a:lnTo>
                                  <a:lnTo>
                                    <a:pt x="gd493" y="gd494"/>
                                  </a:lnTo>
                                  <a:lnTo>
                                    <a:pt x="gd495" y="gd496"/>
                                  </a:lnTo>
                                  <a:lnTo>
                                    <a:pt x="gd497" y="gd498"/>
                                  </a:lnTo>
                                  <a:lnTo>
                                    <a:pt x="gd499" y="gd500"/>
                                  </a:lnTo>
                                  <a:lnTo>
                                    <a:pt x="gd501" y="gd502"/>
                                  </a:lnTo>
                                  <a:lnTo>
                                    <a:pt x="gd503" y="gd504"/>
                                  </a:lnTo>
                                  <a:lnTo>
                                    <a:pt x="gd505" y="gd506"/>
                                  </a:lnTo>
                                  <a:lnTo>
                                    <a:pt x="gd507" y="gd508"/>
                                  </a:lnTo>
                                  <a:lnTo>
                                    <a:pt x="gd509" y="gd510"/>
                                  </a:lnTo>
                                  <a:lnTo>
                                    <a:pt x="gd511" y="gd512"/>
                                  </a:lnTo>
                                  <a:lnTo>
                                    <a:pt x="gd513" y="gd514"/>
                                  </a:lnTo>
                                  <a:lnTo>
                                    <a:pt x="gd515" y="gd516"/>
                                  </a:lnTo>
                                  <a:lnTo>
                                    <a:pt x="gd517" y="gd518"/>
                                  </a:lnTo>
                                  <a:lnTo>
                                    <a:pt x="gd519" y="gd520"/>
                                  </a:lnTo>
                                  <a:lnTo>
                                    <a:pt x="gd521" y="gd522"/>
                                  </a:lnTo>
                                  <a:lnTo>
                                    <a:pt x="gd523" y="gd524"/>
                                  </a:lnTo>
                                  <a:lnTo>
                                    <a:pt x="gd525" y="gd526"/>
                                  </a:lnTo>
                                  <a:lnTo>
                                    <a:pt x="gd527" y="gd528"/>
                                  </a:lnTo>
                                  <a:lnTo>
                                    <a:pt x="gd529" y="gd530"/>
                                  </a:lnTo>
                                  <a:lnTo>
                                    <a:pt x="gd531" y="gd532"/>
                                  </a:lnTo>
                                  <a:lnTo>
                                    <a:pt x="gd533" y="gd534"/>
                                  </a:lnTo>
                                  <a:lnTo>
                                    <a:pt x="gd535" y="gd536"/>
                                  </a:lnTo>
                                  <a:lnTo>
                                    <a:pt x="gd537" y="gd538"/>
                                  </a:lnTo>
                                  <a:lnTo>
                                    <a:pt x="gd539" y="gd540"/>
                                  </a:lnTo>
                                  <a:lnTo>
                                    <a:pt x="gd541" y="gd542"/>
                                  </a:lnTo>
                                  <a:lnTo>
                                    <a:pt x="gd543" y="gd544"/>
                                  </a:lnTo>
                                  <a:lnTo>
                                    <a:pt x="gd545" y="gd546"/>
                                  </a:lnTo>
                                  <a:lnTo>
                                    <a:pt x="gd547" y="gd548"/>
                                  </a:lnTo>
                                  <a:lnTo>
                                    <a:pt x="gd549" y="gd550"/>
                                  </a:lnTo>
                                  <a:lnTo>
                                    <a:pt x="gd551" y="gd552"/>
                                  </a:lnTo>
                                  <a:lnTo>
                                    <a:pt x="gd553" y="gd554"/>
                                  </a:lnTo>
                                  <a:lnTo>
                                    <a:pt x="gd555" y="gd556"/>
                                  </a:lnTo>
                                  <a:lnTo>
                                    <a:pt x="gd557" y="gd558"/>
                                  </a:lnTo>
                                  <a:lnTo>
                                    <a:pt x="gd559" y="gd560"/>
                                  </a:lnTo>
                                  <a:lnTo>
                                    <a:pt x="gd561" y="gd562"/>
                                  </a:lnTo>
                                  <a:lnTo>
                                    <a:pt x="gd563" y="gd564"/>
                                  </a:lnTo>
                                  <a:lnTo>
                                    <a:pt x="gd565" y="gd566"/>
                                  </a:lnTo>
                                  <a:lnTo>
                                    <a:pt x="gd567" y="gd568"/>
                                  </a:lnTo>
                                  <a:lnTo>
                                    <a:pt x="gd569" y="gd570"/>
                                  </a:lnTo>
                                  <a:lnTo>
                                    <a:pt x="gd571" y="gd572"/>
                                  </a:lnTo>
                                  <a:lnTo>
                                    <a:pt x="gd573" y="gd574"/>
                                  </a:lnTo>
                                  <a:lnTo>
                                    <a:pt x="gd575" y="gd576"/>
                                  </a:lnTo>
                                  <a:lnTo>
                                    <a:pt x="gd577" y="gd578"/>
                                  </a:lnTo>
                                  <a:lnTo>
                                    <a:pt x="gd579" y="gd580"/>
                                  </a:lnTo>
                                  <a:lnTo>
                                    <a:pt x="gd581" y="gd582"/>
                                  </a:lnTo>
                                  <a:lnTo>
                                    <a:pt x="gd583" y="gd584"/>
                                  </a:lnTo>
                                  <a:lnTo>
                                    <a:pt x="gd585" y="gd586"/>
                                  </a:lnTo>
                                  <a:lnTo>
                                    <a:pt x="gd587" y="gd588"/>
                                  </a:lnTo>
                                  <a:lnTo>
                                    <a:pt x="gd589" y="gd590"/>
                                  </a:lnTo>
                                  <a:lnTo>
                                    <a:pt x="gd591" y="gd592"/>
                                  </a:lnTo>
                                  <a:lnTo>
                                    <a:pt x="gd593" y="gd594"/>
                                  </a:lnTo>
                                  <a:lnTo>
                                    <a:pt x="gd595" y="gd596"/>
                                  </a:lnTo>
                                  <a:lnTo>
                                    <a:pt x="gd597" y="gd598"/>
                                  </a:lnTo>
                                  <a:lnTo>
                                    <a:pt x="gd599" y="gd600"/>
                                  </a:lnTo>
                                  <a:lnTo>
                                    <a:pt x="gd601" y="gd602"/>
                                  </a:lnTo>
                                  <a:lnTo>
                                    <a:pt x="gd603" y="gd604"/>
                                  </a:lnTo>
                                  <a:lnTo>
                                    <a:pt x="gd605" y="gd606"/>
                                  </a:lnTo>
                                  <a:lnTo>
                                    <a:pt x="gd607" y="gd608"/>
                                  </a:lnTo>
                                  <a:lnTo>
                                    <a:pt x="gd609" y="gd610"/>
                                  </a:lnTo>
                                  <a:lnTo>
                                    <a:pt x="gd611" y="gd612"/>
                                  </a:lnTo>
                                  <a:lnTo>
                                    <a:pt x="gd613" y="gd614"/>
                                  </a:lnTo>
                                  <a:lnTo>
                                    <a:pt x="gd615" y="gd616"/>
                                  </a:lnTo>
                                  <a:lnTo>
                                    <a:pt x="gd617" y="gd618"/>
                                  </a:lnTo>
                                  <a:lnTo>
                                    <a:pt x="gd619" y="gd620"/>
                                  </a:lnTo>
                                  <a:lnTo>
                                    <a:pt x="gd621" y="gd622"/>
                                  </a:lnTo>
                                  <a:lnTo>
                                    <a:pt x="gd623" y="gd624"/>
                                  </a:lnTo>
                                  <a:lnTo>
                                    <a:pt x="gd625" y="gd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"/>
                          <wps:cNvSpPr/>
                          <wps:spPr bwMode="auto">
                            <a:xfrm>
                              <a:off x="4737" y="11095"/>
                              <a:ext cx="895" cy="370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84"/>
                                <a:gd name="gd2" fmla="val 0"/>
                                <a:gd name="gd3" fmla="val 112"/>
                                <a:gd name="gd4" fmla="val 6"/>
                                <a:gd name="gd5" fmla="val 131"/>
                                <a:gd name="gd6" fmla="val 15"/>
                                <a:gd name="gd7" fmla="val 142"/>
                                <a:gd name="gd8" fmla="val 28"/>
                                <a:gd name="gd9" fmla="val 148"/>
                                <a:gd name="gd10" fmla="val 45"/>
                                <a:gd name="gd11" fmla="val 148"/>
                                <a:gd name="gd12" fmla="val 60"/>
                                <a:gd name="gd13" fmla="val 142"/>
                                <a:gd name="gd14" fmla="val 77"/>
                                <a:gd name="gd15" fmla="val 133"/>
                                <a:gd name="gd16" fmla="val 88"/>
                                <a:gd name="gd17" fmla="val 120"/>
                                <a:gd name="gd18" fmla="val 97"/>
                                <a:gd name="gd19" fmla="val 105"/>
                                <a:gd name="gd20" fmla="val 103"/>
                                <a:gd name="gd21" fmla="val 86"/>
                                <a:gd name="gd22" fmla="val 99"/>
                                <a:gd name="gd23" fmla="val 73"/>
                                <a:gd name="gd24" fmla="val 92"/>
                                <a:gd name="gd25" fmla="val 63"/>
                                <a:gd name="gd26" fmla="val 81"/>
                                <a:gd name="gd27" fmla="val 62"/>
                                <a:gd name="gd28" fmla="val 69"/>
                                <a:gd name="gd29" fmla="val 65"/>
                                <a:gd name="gd30" fmla="val 58"/>
                                <a:gd name="gd31" fmla="val 77"/>
                                <a:gd name="gd32" fmla="val 49"/>
                                <a:gd name="gd33" fmla="val 86"/>
                                <a:gd name="gd34" fmla="val 49"/>
                                <a:gd name="gd35" fmla="val 95"/>
                                <a:gd name="gd36" fmla="val 54"/>
                                <a:gd name="gd37" fmla="val 101"/>
                                <a:gd name="gd38" fmla="val 64"/>
                                <a:gd name="gd39" fmla="val 97"/>
                                <a:gd name="gd40" fmla="val 71"/>
                                <a:gd name="gd41" fmla="val 95"/>
                                <a:gd name="gd42" fmla="val 75"/>
                                <a:gd name="gd43" fmla="val 92"/>
                                <a:gd name="gd44" fmla="val 75"/>
                                <a:gd name="gd45" fmla="val 90"/>
                                <a:gd name="gd46" fmla="val 73"/>
                                <a:gd name="gd47" fmla="val 88"/>
                                <a:gd name="gd48" fmla="val 71"/>
                                <a:gd name="gd49" fmla="val 88"/>
                                <a:gd name="gd50" fmla="val 68"/>
                                <a:gd name="gd51" fmla="val 90"/>
                                <a:gd name="gd52" fmla="val 62"/>
                                <a:gd name="gd53" fmla="val 88"/>
                                <a:gd name="gd54" fmla="val 60"/>
                                <a:gd name="gd55" fmla="val 84"/>
                                <a:gd name="gd56" fmla="val 58"/>
                                <a:gd name="gd57" fmla="val 80"/>
                                <a:gd name="gd58" fmla="val 58"/>
                                <a:gd name="gd59" fmla="val 77"/>
                                <a:gd name="gd60" fmla="val 60"/>
                                <a:gd name="gd61" fmla="val 73"/>
                                <a:gd name="gd62" fmla="val 64"/>
                                <a:gd name="gd63" fmla="val 71"/>
                                <a:gd name="gd64" fmla="val 77"/>
                                <a:gd name="gd65" fmla="val 77"/>
                                <a:gd name="gd66" fmla="val 88"/>
                                <a:gd name="gd67" fmla="val 88"/>
                                <a:gd name="gd68" fmla="val 96"/>
                                <a:gd name="gd69" fmla="val 103"/>
                                <a:gd name="gd70" fmla="val 97"/>
                                <a:gd name="gd71" fmla="val 118"/>
                                <a:gd name="gd72" fmla="val 92"/>
                                <a:gd name="gd73" fmla="val 127"/>
                                <a:gd name="gd74" fmla="val 81"/>
                                <a:gd name="gd75" fmla="val 135"/>
                                <a:gd name="gd76" fmla="val 68"/>
                                <a:gd name="gd77" fmla="val 138"/>
                                <a:gd name="gd78" fmla="val 51"/>
                                <a:gd name="gd79" fmla="val 135"/>
                                <a:gd name="gd80" fmla="val 34"/>
                                <a:gd name="gd81" fmla="val 127"/>
                                <a:gd name="gd82" fmla="val 21"/>
                                <a:gd name="gd83" fmla="val 110"/>
                                <a:gd name="gd84" fmla="val 10"/>
                                <a:gd name="gd85" fmla="val 90"/>
                                <a:gd name="gd86" fmla="val 4"/>
                                <a:gd name="gd87" fmla="val 67"/>
                                <a:gd name="gd88" fmla="val 8"/>
                                <a:gd name="gd89" fmla="val 47"/>
                                <a:gd name="gd90" fmla="val 15"/>
                                <a:gd name="gd91" fmla="val 30"/>
                                <a:gd name="gd92" fmla="val 30"/>
                                <a:gd name="gd93" fmla="val 17"/>
                                <a:gd name="gd94" fmla="val 51"/>
                                <a:gd name="gd95" fmla="val 11"/>
                                <a:gd name="gd96" fmla="val 77"/>
                                <a:gd name="gd97" fmla="val 13"/>
                                <a:gd name="gd98" fmla="val 94"/>
                                <a:gd name="gd99" fmla="val 19"/>
                                <a:gd name="gd100" fmla="val 112"/>
                                <a:gd name="gd101" fmla="val 30"/>
                                <a:gd name="gd102" fmla="val 129"/>
                                <a:gd name="gd103" fmla="val 43"/>
                                <a:gd name="gd104" fmla="val 142"/>
                                <a:gd name="gd105" fmla="val 63"/>
                                <a:gd name="gd106" fmla="val 154"/>
                                <a:gd name="gd107" fmla="val 86"/>
                                <a:gd name="gd108" fmla="val 159"/>
                                <a:gd name="gd109" fmla="val 114"/>
                                <a:gd name="gd110" fmla="val 159"/>
                                <a:gd name="gd111" fmla="val 148"/>
                                <a:gd name="gd112" fmla="val 152"/>
                                <a:gd name="gd113" fmla="val 185"/>
                                <a:gd name="gd114" fmla="val 137"/>
                                <a:gd name="gd115" fmla="val 213"/>
                                <a:gd name="gd116" fmla="val 124"/>
                                <a:gd name="gd117" fmla="val 243"/>
                                <a:gd name="gd118" fmla="val 116"/>
                                <a:gd name="gd119" fmla="val 275"/>
                                <a:gd name="gd120" fmla="val 114"/>
                                <a:gd name="gd121" fmla="val 305"/>
                                <a:gd name="gd122" fmla="val 118"/>
                                <a:gd name="gd123" fmla="val 334"/>
                                <a:gd name="gd124" fmla="val 127"/>
                                <a:gd name="gd125" fmla="val 361"/>
                                <a:gd name="gd126" fmla="val 144"/>
                                <a:gd name="gd127" fmla="val 385"/>
                                <a:gd name="gd128" fmla="val 169"/>
                                <a:gd name="gd129" fmla="val 406"/>
                                <a:gd name="gd130" fmla="val 200"/>
                                <a:gd name="gd131" fmla="val 385"/>
                                <a:gd name="gd132" fmla="val 170"/>
                                <a:gd name="gd133" fmla="val 361"/>
                                <a:gd name="gd134" fmla="val 148"/>
                                <a:gd name="gd135" fmla="val 334"/>
                                <a:gd name="gd136" fmla="val 133"/>
                                <a:gd name="gd137" fmla="val 306"/>
                                <a:gd name="gd138" fmla="val 126"/>
                                <a:gd name="gd139" fmla="val 275"/>
                                <a:gd name="gd140" fmla="val 124"/>
                                <a:gd name="gd141" fmla="val 245"/>
                                <a:gd name="gd142" fmla="val 127"/>
                                <a:gd name="gd143" fmla="val 211"/>
                                <a:gd name="gd144" fmla="val 137"/>
                                <a:gd name="gd145" fmla="val 179"/>
                                <a:gd name="gd146" fmla="val 152"/>
                                <a:gd name="gd147" fmla="val 138"/>
                                <a:gd name="gd148" fmla="val 167"/>
                                <a:gd name="gd149" fmla="val 103"/>
                                <a:gd name="gd150" fmla="val 172"/>
                                <a:gd name="gd151" fmla="val 71"/>
                                <a:gd name="gd152" fmla="val 170"/>
                                <a:gd name="gd153" fmla="val 45"/>
                                <a:gd name="gd154" fmla="val 159"/>
                                <a:gd name="gd155" fmla="val 24"/>
                                <a:gd name="gd156" fmla="val 144"/>
                                <a:gd name="gd157" fmla="val 9"/>
                                <a:gd name="gd158" fmla="val 124"/>
                                <a:gd name="gd159" fmla="val 2"/>
                                <a:gd name="gd160" fmla="val 99"/>
                                <a:gd name="gd161" fmla="val 0"/>
                                <a:gd name="gd162" fmla="val 75"/>
                                <a:gd name="gd163" fmla="val 7"/>
                                <a:gd name="gd164" fmla="val 53"/>
                                <a:gd name="gd165" fmla="val 19"/>
                                <a:gd name="gd166" fmla="val 32"/>
                                <a:gd name="gd167" fmla="val 37"/>
                                <a:gd name="gd168" fmla="val 15"/>
                                <a:gd name="gd169" fmla="val 60"/>
                                <a:gd name="gd170" fmla="val 4"/>
                                <a:gd name="gd171" fmla="val 84"/>
                                <a:gd name="gd17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06" h="20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"/>
                          <wps:cNvSpPr/>
                          <wps:spPr bwMode="auto">
                            <a:xfrm>
                              <a:off x="4646" y="10990"/>
                              <a:ext cx="50" cy="8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23"/>
                                <a:gd name="gd2" fmla="val 32"/>
                                <a:gd name="gd3" fmla="val 27"/>
                                <a:gd name="gd4" fmla="val 32"/>
                                <a:gd name="gd5" fmla="val 28"/>
                                <a:gd name="gd6" fmla="val 34"/>
                                <a:gd name="gd7" fmla="val 30"/>
                                <a:gd name="gd8" fmla="val 36"/>
                                <a:gd name="gd9" fmla="val 30"/>
                                <a:gd name="gd10" fmla="val 40"/>
                                <a:gd name="gd11" fmla="val 28"/>
                                <a:gd name="gd12" fmla="val 41"/>
                                <a:gd name="gd13" fmla="val 28"/>
                                <a:gd name="gd14" fmla="val 41"/>
                                <a:gd name="gd15" fmla="val 28"/>
                                <a:gd name="gd16" fmla="val 40"/>
                                <a:gd name="gd17" fmla="val 25"/>
                                <a:gd name="gd18" fmla="val 38"/>
                                <a:gd name="gd19" fmla="val 23"/>
                                <a:gd name="gd20" fmla="val 36"/>
                                <a:gd name="gd21" fmla="val 23"/>
                                <a:gd name="gd22" fmla="val 34"/>
                                <a:gd name="gd23" fmla="val 23"/>
                                <a:gd name="gd24" fmla="val 32"/>
                                <a:gd name="gd25" fmla="val 28"/>
                                <a:gd name="gd26" fmla="val 0"/>
                                <a:gd name="gd27" fmla="val 42"/>
                                <a:gd name="gd28" fmla="val 2"/>
                                <a:gd name="gd29" fmla="val 53"/>
                                <a:gd name="gd30" fmla="val 6"/>
                                <a:gd name="gd31" fmla="val 62"/>
                                <a:gd name="gd32" fmla="val 15"/>
                                <a:gd name="gd33" fmla="val 68"/>
                                <a:gd name="gd34" fmla="val 26"/>
                                <a:gd name="gd35" fmla="val 68"/>
                                <a:gd name="gd36" fmla="val 43"/>
                                <a:gd name="gd37" fmla="val 62"/>
                                <a:gd name="gd38" fmla="val 62"/>
                                <a:gd name="gd39" fmla="val 49"/>
                                <a:gd name="gd40" fmla="val 84"/>
                                <a:gd name="gd41" fmla="val 60"/>
                                <a:gd name="gd42" fmla="val 62"/>
                                <a:gd name="gd43" fmla="val 64"/>
                                <a:gd name="gd44" fmla="val 45"/>
                                <a:gd name="gd45" fmla="val 62"/>
                                <a:gd name="gd46" fmla="val 30"/>
                                <a:gd name="gd47" fmla="val 58"/>
                                <a:gd name="gd48" fmla="val 21"/>
                                <a:gd name="gd49" fmla="val 49"/>
                                <a:gd name="gd50" fmla="val 13"/>
                                <a:gd name="gd51" fmla="val 40"/>
                                <a:gd name="gd52" fmla="val 10"/>
                                <a:gd name="gd53" fmla="val 30"/>
                                <a:gd name="gd54" fmla="val 10"/>
                                <a:gd name="gd55" fmla="val 23"/>
                                <a:gd name="gd56" fmla="val 11"/>
                                <a:gd name="gd57" fmla="val 15"/>
                                <a:gd name="gd58" fmla="val 15"/>
                                <a:gd name="gd59" fmla="val 10"/>
                                <a:gd name="gd60" fmla="val 21"/>
                                <a:gd name="gd61" fmla="val 8"/>
                                <a:gd name="gd62" fmla="val 26"/>
                                <a:gd name="gd63" fmla="val 8"/>
                                <a:gd name="gd64" fmla="val 34"/>
                                <a:gd name="gd65" fmla="val 10"/>
                                <a:gd name="gd66" fmla="val 40"/>
                                <a:gd name="gd67" fmla="val 12"/>
                                <a:gd name="gd68" fmla="val 43"/>
                                <a:gd name="gd69" fmla="val 17"/>
                                <a:gd name="gd70" fmla="val 45"/>
                                <a:gd name="gd71" fmla="val 21"/>
                                <a:gd name="gd72" fmla="val 45"/>
                                <a:gd name="gd73" fmla="val 25"/>
                                <a:gd name="gd74" fmla="val 45"/>
                                <a:gd name="gd75" fmla="val 28"/>
                                <a:gd name="gd76" fmla="val 41"/>
                                <a:gd name="gd77" fmla="val 28"/>
                                <a:gd name="gd78" fmla="val 41"/>
                                <a:gd name="gd79" fmla="val 28"/>
                                <a:gd name="gd80" fmla="val 45"/>
                                <a:gd name="gd81" fmla="val 27"/>
                                <a:gd name="gd82" fmla="val 47"/>
                                <a:gd name="gd83" fmla="val 23"/>
                                <a:gd name="gd84" fmla="val 49"/>
                                <a:gd name="gd85" fmla="val 19"/>
                                <a:gd name="gd86" fmla="val 49"/>
                                <a:gd name="gd87" fmla="val 14"/>
                                <a:gd name="gd88" fmla="val 49"/>
                                <a:gd name="gd89" fmla="val 10"/>
                                <a:gd name="gd90" fmla="val 47"/>
                                <a:gd name="gd91" fmla="val 6"/>
                                <a:gd name="gd92" fmla="val 45"/>
                                <a:gd name="gd93" fmla="val 2"/>
                                <a:gd name="gd94" fmla="val 40"/>
                                <a:gd name="gd95" fmla="val 0"/>
                                <a:gd name="gd96" fmla="val 34"/>
                                <a:gd name="gd97" fmla="val 2"/>
                                <a:gd name="gd98" fmla="val 23"/>
                                <a:gd name="gd99" fmla="val 8"/>
                                <a:gd name="gd100" fmla="val 11"/>
                                <a:gd name="gd101" fmla="val 17"/>
                                <a:gd name="gd102" fmla="val 4"/>
                                <a:gd name="gd103" fmla="val 28"/>
                                <a:gd name="gd1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68" h="84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close/>
                                  <a:moveTo>
                                    <a:pt x="gd25" y="gd26"/>
                                  </a:move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"/>
                          <wps:cNvSpPr/>
                          <wps:spPr bwMode="auto">
                            <a:xfrm>
                              <a:off x="11204" y="11095"/>
                              <a:ext cx="892" cy="370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321"/>
                                <a:gd name="gd2" fmla="val 0"/>
                                <a:gd name="gd3" fmla="val 345"/>
                                <a:gd name="gd4" fmla="val 4"/>
                                <a:gd name="gd5" fmla="val 368"/>
                                <a:gd name="gd6" fmla="val 15"/>
                                <a:gd name="gd7" fmla="val 385"/>
                                <a:gd name="gd8" fmla="val 32"/>
                                <a:gd name="gd9" fmla="val 398"/>
                                <a:gd name="gd10" fmla="val 53"/>
                                <a:gd name="gd11" fmla="val 405"/>
                                <a:gd name="gd12" fmla="val 75"/>
                                <a:gd name="gd13" fmla="val 403"/>
                                <a:gd name="gd14" fmla="val 99"/>
                                <a:gd name="gd15" fmla="val 396"/>
                                <a:gd name="gd16" fmla="val 124"/>
                                <a:gd name="gd17" fmla="val 381"/>
                                <a:gd name="gd18" fmla="val 144"/>
                                <a:gd name="gd19" fmla="val 360"/>
                                <a:gd name="gd20" fmla="val 159"/>
                                <a:gd name="gd21" fmla="val 334"/>
                                <a:gd name="gd22" fmla="val 170"/>
                                <a:gd name="gd23" fmla="val 302"/>
                                <a:gd name="gd24" fmla="val 172"/>
                                <a:gd name="gd25" fmla="val 267"/>
                                <a:gd name="gd26" fmla="val 167"/>
                                <a:gd name="gd27" fmla="val 226"/>
                                <a:gd name="gd28" fmla="val 152"/>
                                <a:gd name="gd29" fmla="val 194"/>
                                <a:gd name="gd30" fmla="val 137"/>
                                <a:gd name="gd31" fmla="val 160"/>
                                <a:gd name="gd32" fmla="val 127"/>
                                <a:gd name="gd33" fmla="val 130"/>
                                <a:gd name="gd34" fmla="val 124"/>
                                <a:gd name="gd35" fmla="val 99"/>
                                <a:gd name="gd36" fmla="val 126"/>
                                <a:gd name="gd37" fmla="val 71"/>
                                <a:gd name="gd38" fmla="val 133"/>
                                <a:gd name="gd39" fmla="val 44"/>
                                <a:gd name="gd40" fmla="val 148"/>
                                <a:gd name="gd41" fmla="val 20"/>
                                <a:gd name="gd42" fmla="val 170"/>
                                <a:gd name="gd43" fmla="val 0"/>
                                <a:gd name="gd44" fmla="val 200"/>
                                <a:gd name="gd45" fmla="val 20"/>
                                <a:gd name="gd46" fmla="val 169"/>
                                <a:gd name="gd47" fmla="val 44"/>
                                <a:gd name="gd48" fmla="val 144"/>
                                <a:gd name="gd49" fmla="val 71"/>
                                <a:gd name="gd50" fmla="val 127"/>
                                <a:gd name="gd51" fmla="val 101"/>
                                <a:gd name="gd52" fmla="val 118"/>
                                <a:gd name="gd53" fmla="val 130"/>
                                <a:gd name="gd54" fmla="val 114"/>
                                <a:gd name="gd55" fmla="val 160"/>
                                <a:gd name="gd56" fmla="val 116"/>
                                <a:gd name="gd57" fmla="val 192"/>
                                <a:gd name="gd58" fmla="val 124"/>
                                <a:gd name="gd59" fmla="val 220"/>
                                <a:gd name="gd60" fmla="val 137"/>
                                <a:gd name="gd61" fmla="val 258"/>
                                <a:gd name="gd62" fmla="val 152"/>
                                <a:gd name="gd63" fmla="val 291"/>
                                <a:gd name="gd64" fmla="val 159"/>
                                <a:gd name="gd65" fmla="val 319"/>
                                <a:gd name="gd66" fmla="val 159"/>
                                <a:gd name="gd67" fmla="val 342"/>
                                <a:gd name="gd68" fmla="val 154"/>
                                <a:gd name="gd69" fmla="val 360"/>
                                <a:gd name="gd70" fmla="val 142"/>
                                <a:gd name="gd71" fmla="val 375"/>
                                <a:gd name="gd72" fmla="val 129"/>
                                <a:gd name="gd73" fmla="val 387"/>
                                <a:gd name="gd74" fmla="val 112"/>
                                <a:gd name="gd75" fmla="val 392"/>
                                <a:gd name="gd76" fmla="val 94"/>
                                <a:gd name="gd77" fmla="val 394"/>
                                <a:gd name="gd78" fmla="val 77"/>
                                <a:gd name="gd79" fmla="val 388"/>
                                <a:gd name="gd80" fmla="val 51"/>
                                <a:gd name="gd81" fmla="val 375"/>
                                <a:gd name="gd82" fmla="val 30"/>
                                <a:gd name="gd83" fmla="val 358"/>
                                <a:gd name="gd84" fmla="val 15"/>
                                <a:gd name="gd85" fmla="val 338"/>
                                <a:gd name="gd86" fmla="val 8"/>
                                <a:gd name="gd87" fmla="val 315"/>
                                <a:gd name="gd88" fmla="val 4"/>
                                <a:gd name="gd89" fmla="val 295"/>
                                <a:gd name="gd90" fmla="val 10"/>
                                <a:gd name="gd91" fmla="val 278"/>
                                <a:gd name="gd92" fmla="val 21"/>
                                <a:gd name="gd93" fmla="val 271"/>
                                <a:gd name="gd94" fmla="val 34"/>
                                <a:gd name="gd95" fmla="val 267"/>
                                <a:gd name="gd96" fmla="val 51"/>
                                <a:gd name="gd97" fmla="val 271"/>
                                <a:gd name="gd98" fmla="val 68"/>
                                <a:gd name="gd99" fmla="val 276"/>
                                <a:gd name="gd100" fmla="val 81"/>
                                <a:gd name="gd101" fmla="val 287"/>
                                <a:gd name="gd102" fmla="val 92"/>
                                <a:gd name="gd103" fmla="val 302"/>
                                <a:gd name="gd104" fmla="val 97"/>
                                <a:gd name="gd105" fmla="val 317"/>
                                <a:gd name="gd106" fmla="val 96"/>
                                <a:gd name="gd107" fmla="val 329"/>
                                <a:gd name="gd108" fmla="val 88"/>
                                <a:gd name="gd109" fmla="val 334"/>
                                <a:gd name="gd110" fmla="val 77"/>
                                <a:gd name="gd111" fmla="val 332"/>
                                <a:gd name="gd112" fmla="val 64"/>
                                <a:gd name="gd113" fmla="val 329"/>
                                <a:gd name="gd114" fmla="val 60"/>
                                <a:gd name="gd115" fmla="val 325"/>
                                <a:gd name="gd116" fmla="val 58"/>
                                <a:gd name="gd117" fmla="val 321"/>
                                <a:gd name="gd118" fmla="val 58"/>
                                <a:gd name="gd119" fmla="val 317"/>
                                <a:gd name="gd120" fmla="val 60"/>
                                <a:gd name="gd121" fmla="val 315"/>
                                <a:gd name="gd122" fmla="val 62"/>
                                <a:gd name="gd123" fmla="val 317"/>
                                <a:gd name="gd124" fmla="val 68"/>
                                <a:gd name="gd125" fmla="val 317"/>
                                <a:gd name="gd126" fmla="val 71"/>
                                <a:gd name="gd127" fmla="val 315"/>
                                <a:gd name="gd128" fmla="val 73"/>
                                <a:gd name="gd129" fmla="val 314"/>
                                <a:gd name="gd130" fmla="val 75"/>
                                <a:gd name="gd131" fmla="val 310"/>
                                <a:gd name="gd132" fmla="val 75"/>
                                <a:gd name="gd133" fmla="val 308"/>
                                <a:gd name="gd134" fmla="val 71"/>
                                <a:gd name="gd135" fmla="val 304"/>
                                <a:gd name="gd136" fmla="val 64"/>
                                <a:gd name="gd137" fmla="val 310"/>
                                <a:gd name="gd138" fmla="val 54"/>
                                <a:gd name="gd139" fmla="val 319"/>
                                <a:gd name="gd140" fmla="val 49"/>
                                <a:gd name="gd141" fmla="val 329"/>
                                <a:gd name="gd142" fmla="val 49"/>
                                <a:gd name="gd143" fmla="val 340"/>
                                <a:gd name="gd144" fmla="val 58"/>
                                <a:gd name="gd145" fmla="val 344"/>
                                <a:gd name="gd146" fmla="val 69"/>
                                <a:gd name="gd147" fmla="val 342"/>
                                <a:gd name="gd148" fmla="val 81"/>
                                <a:gd name="gd149" fmla="val 332"/>
                                <a:gd name="gd150" fmla="val 92"/>
                                <a:gd name="gd151" fmla="val 319"/>
                                <a:gd name="gd152" fmla="val 99"/>
                                <a:gd name="gd153" fmla="val 301"/>
                                <a:gd name="gd154" fmla="val 103"/>
                                <a:gd name="gd155" fmla="val 286"/>
                                <a:gd name="gd156" fmla="val 97"/>
                                <a:gd name="gd157" fmla="val 273"/>
                                <a:gd name="gd158" fmla="val 88"/>
                                <a:gd name="gd159" fmla="val 263"/>
                                <a:gd name="gd160" fmla="val 77"/>
                                <a:gd name="gd161" fmla="val 258"/>
                                <a:gd name="gd162" fmla="val 60"/>
                                <a:gd name="gd163" fmla="val 258"/>
                                <a:gd name="gd164" fmla="val 45"/>
                                <a:gd name="gd165" fmla="val 263"/>
                                <a:gd name="gd166" fmla="val 28"/>
                                <a:gd name="gd167" fmla="val 274"/>
                                <a:gd name="gd168" fmla="val 15"/>
                                <a:gd name="gd169" fmla="val 293"/>
                                <a:gd name="gd170" fmla="val 6"/>
                                <a:gd name="gd171" fmla="val 321"/>
                                <a:gd name="gd17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405" h="200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"/>
                          <wps:cNvSpPr/>
                          <wps:spPr bwMode="auto">
                            <a:xfrm>
                              <a:off x="12135" y="10990"/>
                              <a:ext cx="50" cy="86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45"/>
                                <a:gd name="gd2" fmla="val 32"/>
                                <a:gd name="gd3" fmla="val 45"/>
                                <a:gd name="gd4" fmla="val 34"/>
                                <a:gd name="gd5" fmla="val 45"/>
                                <a:gd name="gd6" fmla="val 36"/>
                                <a:gd name="gd7" fmla="val 43"/>
                                <a:gd name="gd8" fmla="val 38"/>
                                <a:gd name="gd9" fmla="val 40"/>
                                <a:gd name="gd10" fmla="val 40"/>
                                <a:gd name="gd11" fmla="val 40"/>
                                <a:gd name="gd12" fmla="val 41"/>
                                <a:gd name="gd13" fmla="val 40"/>
                                <a:gd name="gd14" fmla="val 41"/>
                                <a:gd name="gd15" fmla="val 38"/>
                                <a:gd name="gd16" fmla="val 40"/>
                                <a:gd name="gd17" fmla="val 38"/>
                                <a:gd name="gd18" fmla="val 36"/>
                                <a:gd name="gd19" fmla="val 40"/>
                                <a:gd name="gd20" fmla="val 34"/>
                                <a:gd name="gd21" fmla="val 42"/>
                                <a:gd name="gd22" fmla="val 32"/>
                                <a:gd name="gd23" fmla="val 45"/>
                                <a:gd name="gd24" fmla="val 32"/>
                                <a:gd name="gd25" fmla="val 40"/>
                                <a:gd name="gd26" fmla="val 0"/>
                                <a:gd name="gd27" fmla="val 51"/>
                                <a:gd name="gd28" fmla="val 4"/>
                                <a:gd name="gd29" fmla="val 60"/>
                                <a:gd name="gd30" fmla="val 11"/>
                                <a:gd name="gd31" fmla="val 66"/>
                                <a:gd name="gd32" fmla="val 23"/>
                                <a:gd name="gd33" fmla="val 68"/>
                                <a:gd name="gd34" fmla="val 34"/>
                                <a:gd name="gd35" fmla="val 66"/>
                                <a:gd name="gd36" fmla="val 40"/>
                                <a:gd name="gd37" fmla="val 62"/>
                                <a:gd name="gd38" fmla="val 45"/>
                                <a:gd name="gd39" fmla="val 58"/>
                                <a:gd name="gd40" fmla="val 47"/>
                                <a:gd name="gd41" fmla="val 53"/>
                                <a:gd name="gd42" fmla="val 49"/>
                                <a:gd name="gd43" fmla="val 49"/>
                                <a:gd name="gd44" fmla="val 49"/>
                                <a:gd name="gd45" fmla="val 45"/>
                                <a:gd name="gd46" fmla="val 49"/>
                                <a:gd name="gd47" fmla="val 42"/>
                                <a:gd name="gd48" fmla="val 47"/>
                                <a:gd name="gd49" fmla="val 40"/>
                                <a:gd name="gd50" fmla="val 45"/>
                                <a:gd name="gd51" fmla="val 40"/>
                                <a:gd name="gd52" fmla="val 41"/>
                                <a:gd name="gd53" fmla="val 40"/>
                                <a:gd name="gd54" fmla="val 41"/>
                                <a:gd name="gd55" fmla="val 42"/>
                                <a:gd name="gd56" fmla="val 45"/>
                                <a:gd name="gd57" fmla="val 47"/>
                                <a:gd name="gd58" fmla="val 45"/>
                                <a:gd name="gd59" fmla="val 51"/>
                                <a:gd name="gd60" fmla="val 45"/>
                                <a:gd name="gd61" fmla="val 57"/>
                                <a:gd name="gd62" fmla="val 43"/>
                                <a:gd name="gd63" fmla="val 58"/>
                                <a:gd name="gd64" fmla="val 40"/>
                                <a:gd name="gd65" fmla="val 60"/>
                                <a:gd name="gd66" fmla="val 34"/>
                                <a:gd name="gd67" fmla="val 60"/>
                                <a:gd name="gd68" fmla="val 26"/>
                                <a:gd name="gd69" fmla="val 58"/>
                                <a:gd name="gd70" fmla="val 21"/>
                                <a:gd name="gd71" fmla="val 53"/>
                                <a:gd name="gd72" fmla="val 15"/>
                                <a:gd name="gd73" fmla="val 45"/>
                                <a:gd name="gd74" fmla="val 11"/>
                                <a:gd name="gd75" fmla="val 38"/>
                                <a:gd name="gd76" fmla="val 10"/>
                                <a:gd name="gd77" fmla="val 28"/>
                                <a:gd name="gd78" fmla="val 10"/>
                                <a:gd name="gd79" fmla="val 19"/>
                                <a:gd name="gd80" fmla="val 13"/>
                                <a:gd name="gd81" fmla="val 10"/>
                                <a:gd name="gd82" fmla="val 21"/>
                                <a:gd name="gd83" fmla="val 4"/>
                                <a:gd name="gd84" fmla="val 30"/>
                                <a:gd name="gd85" fmla="val 4"/>
                                <a:gd name="gd86" fmla="val 45"/>
                                <a:gd name="gd87" fmla="val 8"/>
                                <a:gd name="gd88" fmla="val 62"/>
                                <a:gd name="gd89" fmla="val 19"/>
                                <a:gd name="gd90" fmla="val 84"/>
                                <a:gd name="gd91" fmla="val 6"/>
                                <a:gd name="gd92" fmla="val 62"/>
                                <a:gd name="gd93" fmla="val 0"/>
                                <a:gd name="gd94" fmla="val 43"/>
                                <a:gd name="gd95" fmla="val 0"/>
                                <a:gd name="gd96" fmla="val 26"/>
                                <a:gd name="gd97" fmla="val 6"/>
                                <a:gd name="gd98" fmla="val 15"/>
                                <a:gd name="gd99" fmla="val 15"/>
                                <a:gd name="gd100" fmla="val 6"/>
                                <a:gd name="gd101" fmla="val 27"/>
                                <a:gd name="gd102" fmla="val 2"/>
                                <a:gd name="gd103" fmla="val 40"/>
                                <a:gd name="gd104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68" h="84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close/>
                                  <a:moveTo>
                                    <a:pt x="gd25" y="gd26"/>
                                  </a:move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"/>
                          <wps:cNvSpPr/>
                          <wps:spPr bwMode="auto">
                            <a:xfrm>
                              <a:off x="2439" y="10962"/>
                              <a:ext cx="2264" cy="581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821"/>
                                <a:gd name="gd2" fmla="val 137"/>
                                <a:gd name="gd3" fmla="val 862"/>
                                <a:gd name="gd4" fmla="val 140"/>
                                <a:gd name="gd5" fmla="val 903"/>
                                <a:gd name="gd6" fmla="val 153"/>
                                <a:gd name="gd7" fmla="val 916"/>
                                <a:gd name="gd8" fmla="val 159"/>
                                <a:gd name="gd9" fmla="val 927"/>
                                <a:gd name="gd10" fmla="val 163"/>
                                <a:gd name="gd11" fmla="val 937"/>
                                <a:gd name="gd12" fmla="val 166"/>
                                <a:gd name="gd13" fmla="val 944"/>
                                <a:gd name="gd14" fmla="val 170"/>
                                <a:gd name="gd15" fmla="val 948"/>
                                <a:gd name="gd16" fmla="val 174"/>
                                <a:gd name="gd17" fmla="val 952"/>
                                <a:gd name="gd18" fmla="val 174"/>
                                <a:gd name="gd19" fmla="val 954"/>
                                <a:gd name="gd20" fmla="val 176"/>
                                <a:gd name="gd21" fmla="val 952"/>
                                <a:gd name="gd22" fmla="val 176"/>
                                <a:gd name="gd23" fmla="val 948"/>
                                <a:gd name="gd24" fmla="val 174"/>
                                <a:gd name="gd25" fmla="val 944"/>
                                <a:gd name="gd26" fmla="val 174"/>
                                <a:gd name="gd27" fmla="val 937"/>
                                <a:gd name="gd28" fmla="val 170"/>
                                <a:gd name="gd29" fmla="val 927"/>
                                <a:gd name="gd30" fmla="val 166"/>
                                <a:gd name="gd31" fmla="val 914"/>
                                <a:gd name="gd32" fmla="val 163"/>
                                <a:gd name="gd33" fmla="val 901"/>
                                <a:gd name="gd34" fmla="val 155"/>
                                <a:gd name="gd35" fmla="val 864"/>
                                <a:gd name="gd36" fmla="val 144"/>
                                <a:gd name="gd37" fmla="val 826"/>
                                <a:gd name="gd38" fmla="val 142"/>
                                <a:gd name="gd39" fmla="val 789"/>
                                <a:gd name="gd40" fmla="val 148"/>
                                <a:gd name="gd41" fmla="val 752"/>
                                <a:gd name="gd42" fmla="val 159"/>
                                <a:gd name="gd43" fmla="val 714"/>
                                <a:gd name="gd44" fmla="val 176"/>
                                <a:gd name="gd45" fmla="val 675"/>
                                <a:gd name="gd46" fmla="val 194"/>
                                <a:gd name="gd47" fmla="val 636"/>
                                <a:gd name="gd48" fmla="val 215"/>
                                <a:gd name="gd49" fmla="val 595"/>
                                <a:gd name="gd50" fmla="val 236"/>
                                <a:gd name="gd51" fmla="val 552"/>
                                <a:gd name="gd52" fmla="val 254"/>
                                <a:gd name="gd53" fmla="val 507"/>
                                <a:gd name="gd54" fmla="val 271"/>
                                <a:gd name="gd55" fmla="val 458"/>
                                <a:gd name="gd56" fmla="val 280"/>
                                <a:gd name="gd57" fmla="val 408"/>
                                <a:gd name="gd58" fmla="val 286"/>
                                <a:gd name="gd59" fmla="val 355"/>
                                <a:gd name="gd60" fmla="val 284"/>
                                <a:gd name="gd61" fmla="val 298"/>
                                <a:gd name="gd62" fmla="val 271"/>
                                <a:gd name="gd63" fmla="val 350"/>
                                <a:gd name="gd64" fmla="val 280"/>
                                <a:gd name="gd65" fmla="val 400"/>
                                <a:gd name="gd66" fmla="val 280"/>
                                <a:gd name="gd67" fmla="val 449"/>
                                <a:gd name="gd68" fmla="val 275"/>
                                <a:gd name="gd69" fmla="val 494"/>
                                <a:gd name="gd70" fmla="val 262"/>
                                <a:gd name="gd71" fmla="val 539"/>
                                <a:gd name="gd72" fmla="val 245"/>
                                <a:gd name="gd73" fmla="val 582"/>
                                <a:gd name="gd74" fmla="val 226"/>
                                <a:gd name="gd75" fmla="val 623"/>
                                <a:gd name="gd76" fmla="val 206"/>
                                <a:gd name="gd77" fmla="val 662"/>
                                <a:gd name="gd78" fmla="val 185"/>
                                <a:gd name="gd79" fmla="val 703"/>
                                <a:gd name="gd80" fmla="val 166"/>
                                <a:gd name="gd81" fmla="val 742"/>
                                <a:gd name="gd82" fmla="val 151"/>
                                <a:gd name="gd83" fmla="val 782"/>
                                <a:gd name="gd84" fmla="val 140"/>
                                <a:gd name="gd85" fmla="val 821"/>
                                <a:gd name="gd86" fmla="val 137"/>
                                <a:gd name="gd87" fmla="val 66"/>
                                <a:gd name="gd88" fmla="val 92"/>
                                <a:gd name="gd89" fmla="val 68"/>
                                <a:gd name="gd90" fmla="val 116"/>
                                <a:gd name="gd91" fmla="val 77"/>
                                <a:gd name="gd92" fmla="val 138"/>
                                <a:gd name="gd93" fmla="val 92"/>
                                <a:gd name="gd94" fmla="val 157"/>
                                <a:gd name="gd95" fmla="val 112"/>
                                <a:gd name="gd96" fmla="val 170"/>
                                <a:gd name="gd97" fmla="val 139"/>
                                <a:gd name="gd98" fmla="val 178"/>
                                <a:gd name="gd99" fmla="val 139"/>
                                <a:gd name="gd100" fmla="val 178"/>
                                <a:gd name="gd101" fmla="val 137"/>
                                <a:gd name="gd102" fmla="val 176"/>
                                <a:gd name="gd103" fmla="val 120"/>
                                <a:gd name="gd104" fmla="val 153"/>
                                <a:gd name="gd105" fmla="val 107"/>
                                <a:gd name="gd106" fmla="val 133"/>
                                <a:gd name="gd107" fmla="val 88"/>
                                <a:gd name="gd108" fmla="val 108"/>
                                <a:gd name="gd109" fmla="val 68"/>
                                <a:gd name="gd110" fmla="val 92"/>
                                <a:gd name="gd111" fmla="val 66"/>
                                <a:gd name="gd112" fmla="val 92"/>
                                <a:gd name="gd113" fmla="val 337"/>
                                <a:gd name="gd114" fmla="val 47"/>
                                <a:gd name="gd115" fmla="val 333"/>
                                <a:gd name="gd116" fmla="val 54"/>
                                <a:gd name="gd117" fmla="val 333"/>
                                <a:gd name="gd118" fmla="val 67"/>
                                <a:gd name="gd119" fmla="val 337"/>
                                <a:gd name="gd120" fmla="val 79"/>
                                <a:gd name="gd121" fmla="val 341"/>
                                <a:gd name="gd122" fmla="val 82"/>
                                <a:gd name="gd123" fmla="val 342"/>
                                <a:gd name="gd124" fmla="val 80"/>
                                <a:gd name="gd125" fmla="val 344"/>
                                <a:gd name="gd126" fmla="val 65"/>
                                <a:gd name="gd127" fmla="val 341"/>
                                <a:gd name="gd128" fmla="val 52"/>
                                <a:gd name="gd129" fmla="val 337"/>
                                <a:gd name="gd130" fmla="val 47"/>
                                <a:gd name="gd131" fmla="val 118"/>
                                <a:gd name="gd132" fmla="val 37"/>
                                <a:gd name="gd133" fmla="val 107"/>
                                <a:gd name="gd134" fmla="val 37"/>
                                <a:gd name="gd135" fmla="val 88"/>
                                <a:gd name="gd136" fmla="val 47"/>
                                <a:gd name="gd137" fmla="val 73"/>
                                <a:gd name="gd138" fmla="val 64"/>
                                <a:gd name="gd139" fmla="val 66"/>
                                <a:gd name="gd140" fmla="val 88"/>
                                <a:gd name="gd141" fmla="val 79"/>
                                <a:gd name="gd142" fmla="val 94"/>
                                <a:gd name="gd143" fmla="val 98"/>
                                <a:gd name="gd144" fmla="val 108"/>
                                <a:gd name="gd145" fmla="val 118"/>
                                <a:gd name="gd146" fmla="val 133"/>
                                <a:gd name="gd147" fmla="val 133"/>
                                <a:gd name="gd148" fmla="val 157"/>
                                <a:gd name="gd149" fmla="val 146"/>
                                <a:gd name="gd150" fmla="val 178"/>
                                <a:gd name="gd151" fmla="val 155"/>
                                <a:gd name="gd152" fmla="val 180"/>
                                <a:gd name="gd153" fmla="val 169"/>
                                <a:gd name="gd154" fmla="val 180"/>
                                <a:gd name="gd155" fmla="val 157"/>
                                <a:gd name="gd156" fmla="val 155"/>
                                <a:gd name="gd157" fmla="val 146"/>
                                <a:gd name="gd158" fmla="val 129"/>
                                <a:gd name="gd159" fmla="val 141"/>
                                <a:gd name="gd160" fmla="val 105"/>
                                <a:gd name="gd161" fmla="val 133"/>
                                <a:gd name="gd162" fmla="val 79"/>
                                <a:gd name="gd163" fmla="val 122"/>
                                <a:gd name="gd164" fmla="val 45"/>
                                <a:gd name="gd165" fmla="val 118"/>
                                <a:gd name="gd166" fmla="val 37"/>
                                <a:gd name="gd167" fmla="val 266"/>
                                <a:gd name="gd168" fmla="val 17"/>
                                <a:gd name="gd169" fmla="val 296"/>
                                <a:gd name="gd170" fmla="val 19"/>
                                <a:gd name="gd171" fmla="val 316"/>
                                <a:gd name="gd172" fmla="val 26"/>
                                <a:gd name="gd173" fmla="val 333"/>
                                <a:gd name="gd174" fmla="val 37"/>
                                <a:gd name="gd175" fmla="val 337"/>
                                <a:gd name="gd176" fmla="val 41"/>
                                <a:gd name="gd177" fmla="val 339"/>
                                <a:gd name="gd178" fmla="val 37"/>
                                <a:gd name="gd179" fmla="val 352"/>
                                <a:gd name="gd180" fmla="val 26"/>
                                <a:gd name="gd181" fmla="val 339"/>
                                <a:gd name="gd182" fmla="val 39"/>
                                <a:gd name="gd183" fmla="val 337"/>
                                <a:gd name="gd184" fmla="val 43"/>
                                <a:gd name="gd185" fmla="val 344"/>
                                <a:gd name="gd186" fmla="val 52"/>
                                <a:gd name="gd187" fmla="val 350"/>
                                <a:gd name="gd188" fmla="val 67"/>
                                <a:gd name="gd189" fmla="val 348"/>
                                <a:gd name="gd190" fmla="val 82"/>
                                <a:gd name="gd191" fmla="val 344"/>
                                <a:gd name="gd192" fmla="val 90"/>
                                <a:gd name="gd193" fmla="val 339"/>
                                <a:gd name="gd194" fmla="val 88"/>
                                <a:gd name="gd195" fmla="val 333"/>
                                <a:gd name="gd196" fmla="val 79"/>
                                <a:gd name="gd197" fmla="val 331"/>
                                <a:gd name="gd198" fmla="val 67"/>
                                <a:gd name="gd199" fmla="val 331"/>
                                <a:gd name="gd200" fmla="val 52"/>
                                <a:gd name="gd201" fmla="val 335"/>
                                <a:gd name="gd202" fmla="val 45"/>
                                <a:gd name="gd203" fmla="val 329"/>
                                <a:gd name="gd204" fmla="val 39"/>
                                <a:gd name="gd205" fmla="val 314"/>
                                <a:gd name="gd206" fmla="val 28"/>
                                <a:gd name="gd207" fmla="val 294"/>
                                <a:gd name="gd208" fmla="val 21"/>
                                <a:gd name="gd209" fmla="val 266"/>
                                <a:gd name="gd210" fmla="val 21"/>
                                <a:gd name="gd211" fmla="val 241"/>
                                <a:gd name="gd212" fmla="val 28"/>
                                <a:gd name="gd213" fmla="val 219"/>
                                <a:gd name="gd214" fmla="val 43"/>
                                <a:gd name="gd215" fmla="val 202"/>
                                <a:gd name="gd216" fmla="val 64"/>
                                <a:gd name="gd217" fmla="val 189"/>
                                <a:gd name="gd218" fmla="val 88"/>
                                <a:gd name="gd219" fmla="val 185"/>
                                <a:gd name="gd220" fmla="val 116"/>
                                <a:gd name="gd221" fmla="val 185"/>
                                <a:gd name="gd222" fmla="val 140"/>
                                <a:gd name="gd223" fmla="val 193"/>
                                <a:gd name="gd224" fmla="val 165"/>
                                <a:gd name="gd225" fmla="val 204"/>
                                <a:gd name="gd226" fmla="val 191"/>
                                <a:gd name="gd227" fmla="val 221"/>
                                <a:gd name="gd228" fmla="val 213"/>
                                <a:gd name="gd229" fmla="val 245"/>
                                <a:gd name="gd230" fmla="val 234"/>
                                <a:gd name="gd231" fmla="val 277"/>
                                <a:gd name="gd232" fmla="val 251"/>
                                <a:gd name="gd233" fmla="val 314"/>
                                <a:gd name="gd234" fmla="val 262"/>
                                <a:gd name="gd235" fmla="val 352"/>
                                <a:gd name="gd236" fmla="val 264"/>
                                <a:gd name="gd237" fmla="val 389"/>
                                <a:gd name="gd238" fmla="val 258"/>
                                <a:gd name="gd239" fmla="val 426"/>
                                <a:gd name="gd240" fmla="val 247"/>
                                <a:gd name="gd241" fmla="val 464"/>
                                <a:gd name="gd242" fmla="val 232"/>
                                <a:gd name="gd243" fmla="val 503"/>
                                <a:gd name="gd244" fmla="val 211"/>
                                <a:gd name="gd245" fmla="val 542"/>
                                <a:gd name="gd246" fmla="val 193"/>
                                <a:gd name="gd247" fmla="val 583"/>
                                <a:gd name="gd248" fmla="val 172"/>
                                <a:gd name="gd249" fmla="val 626"/>
                                <a:gd name="gd250" fmla="val 151"/>
                                <a:gd name="gd251" fmla="val 671"/>
                                <a:gd name="gd252" fmla="val 137"/>
                                <a:gd name="gd253" fmla="val 718"/>
                                <a:gd name="gd254" fmla="val 125"/>
                                <a:gd name="gd255" fmla="val 769"/>
                                <a:gd name="gd256" fmla="val 120"/>
                                <a:gd name="gd257" fmla="val 823"/>
                                <a:gd name="gd258" fmla="val 123"/>
                                <a:gd name="gd259" fmla="val 881"/>
                                <a:gd name="gd260" fmla="val 135"/>
                                <a:gd name="gd261" fmla="val 826"/>
                                <a:gd name="gd262" fmla="val 127"/>
                                <a:gd name="gd263" fmla="val 778"/>
                                <a:gd name="gd264" fmla="val 125"/>
                                <a:gd name="gd265" fmla="val 729"/>
                                <a:gd name="gd266" fmla="val 133"/>
                                <a:gd name="gd267" fmla="val 683"/>
                                <a:gd name="gd268" fmla="val 144"/>
                                <a:gd name="gd269" fmla="val 640"/>
                                <a:gd name="gd270" fmla="val 161"/>
                                <a:gd name="gd271" fmla="val 597"/>
                                <a:gd name="gd272" fmla="val 181"/>
                                <a:gd name="gd273" fmla="val 555"/>
                                <a:gd name="gd274" fmla="val 202"/>
                                <a:gd name="gd275" fmla="val 514"/>
                                <a:gd name="gd276" fmla="val 221"/>
                                <a:gd name="gd277" fmla="val 475"/>
                                <a:gd name="gd278" fmla="val 239"/>
                                <a:gd name="gd279" fmla="val 436"/>
                                <a:gd name="gd280" fmla="val 254"/>
                                <a:gd name="gd281" fmla="val 395"/>
                                <a:gd name="gd282" fmla="val 266"/>
                                <a:gd name="gd283" fmla="val 355"/>
                                <a:gd name="gd284" fmla="val 269"/>
                                <a:gd name="gd285" fmla="val 316"/>
                                <a:gd name="gd286" fmla="val 267"/>
                                <a:gd name="gd287" fmla="val 275"/>
                                <a:gd name="gd288" fmla="val 254"/>
                                <a:gd name="gd289" fmla="val 245"/>
                                <a:gd name="gd290" fmla="val 237"/>
                                <a:gd name="gd291" fmla="val 221"/>
                                <a:gd name="gd292" fmla="val 217"/>
                                <a:gd name="gd293" fmla="val 200"/>
                                <a:gd name="gd294" fmla="val 194"/>
                                <a:gd name="gd295" fmla="val 189"/>
                                <a:gd name="gd296" fmla="val 168"/>
                                <a:gd name="gd297" fmla="val 182"/>
                                <a:gd name="gd298" fmla="val 140"/>
                                <a:gd name="gd299" fmla="val 180"/>
                                <a:gd name="gd300" fmla="val 114"/>
                                <a:gd name="gd301" fmla="val 187"/>
                                <a:gd name="gd302" fmla="val 86"/>
                                <a:gd name="gd303" fmla="val 200"/>
                                <a:gd name="gd304" fmla="val 60"/>
                                <a:gd name="gd305" fmla="val 217"/>
                                <a:gd name="gd306" fmla="val 39"/>
                                <a:gd name="gd307" fmla="val 240"/>
                                <a:gd name="gd308" fmla="val 24"/>
                                <a:gd name="gd309" fmla="val 266"/>
                                <a:gd name="gd310" fmla="val 17"/>
                                <a:gd name="gd311" fmla="val 77"/>
                                <a:gd name="gd312" fmla="val 0"/>
                                <a:gd name="gd313" fmla="val 83"/>
                                <a:gd name="gd314" fmla="val 0"/>
                                <a:gd name="gd315" fmla="val 98"/>
                                <a:gd name="gd316" fmla="val 4"/>
                                <a:gd name="gd317" fmla="val 111"/>
                                <a:gd name="gd318" fmla="val 13"/>
                                <a:gd name="gd319" fmla="val 122"/>
                                <a:gd name="gd320" fmla="val 30"/>
                                <a:gd name="gd321" fmla="val 126"/>
                                <a:gd name="gd322" fmla="val 36"/>
                                <a:gd name="gd323" fmla="val 131"/>
                                <a:gd name="gd324" fmla="val 36"/>
                                <a:gd name="gd325" fmla="val 144"/>
                                <a:gd name="gd326" fmla="val 41"/>
                                <a:gd name="gd327" fmla="val 154"/>
                                <a:gd name="gd328" fmla="val 51"/>
                                <a:gd name="gd329" fmla="val 159"/>
                                <a:gd name="gd330" fmla="val 65"/>
                                <a:gd name="gd331" fmla="val 159"/>
                                <a:gd name="gd332" fmla="val 82"/>
                                <a:gd name="gd333" fmla="val 159"/>
                                <a:gd name="gd334" fmla="val 84"/>
                                <a:gd name="gd335" fmla="val 157"/>
                                <a:gd name="gd336" fmla="val 84"/>
                                <a:gd name="gd337" fmla="val 157"/>
                                <a:gd name="gd338" fmla="val 82"/>
                                <a:gd name="gd339" fmla="val 159"/>
                                <a:gd name="gd340" fmla="val 65"/>
                                <a:gd name="gd341" fmla="val 154"/>
                                <a:gd name="gd342" fmla="val 52"/>
                                <a:gd name="gd343" fmla="val 142"/>
                                <a:gd name="gd344" fmla="val 41"/>
                                <a:gd name="gd345" fmla="val 126"/>
                                <a:gd name="gd346" fmla="val 36"/>
                                <a:gd name="gd347" fmla="val 126"/>
                                <a:gd name="gd348" fmla="val 36"/>
                                <a:gd name="gd349" fmla="val 133"/>
                                <a:gd name="gd350" fmla="val 51"/>
                                <a:gd name="gd351" fmla="val 142"/>
                                <a:gd name="gd352" fmla="val 79"/>
                                <a:gd name="gd353" fmla="val 146"/>
                                <a:gd name="gd354" fmla="val 103"/>
                                <a:gd name="gd355" fmla="val 154"/>
                                <a:gd name="gd356" fmla="val 129"/>
                                <a:gd name="gd357" fmla="val 161"/>
                                <a:gd name="gd358" fmla="val 153"/>
                                <a:gd name="gd359" fmla="val 172"/>
                                <a:gd name="gd360" fmla="val 180"/>
                                <a:gd name="gd361" fmla="val 172"/>
                                <a:gd name="gd362" fmla="val 180"/>
                                <a:gd name="gd363" fmla="val 185"/>
                                <a:gd name="gd364" fmla="val 180"/>
                                <a:gd name="gd365" fmla="val 174"/>
                                <a:gd name="gd366" fmla="val 180"/>
                                <a:gd name="gd367" fmla="val 189"/>
                                <a:gd name="gd368" fmla="val 202"/>
                                <a:gd name="gd369" fmla="val 212"/>
                                <a:gd name="gd370" fmla="val 226"/>
                                <a:gd name="gd371" fmla="val 240"/>
                                <a:gd name="gd372" fmla="val 247"/>
                                <a:gd name="gd373" fmla="val 279"/>
                                <a:gd name="gd374" fmla="val 266"/>
                                <a:gd name="gd375" fmla="val 240"/>
                                <a:gd name="gd376" fmla="val 247"/>
                                <a:gd name="gd377" fmla="val 210"/>
                                <a:gd name="gd378" fmla="val 226"/>
                                <a:gd name="gd379" fmla="val 187"/>
                                <a:gd name="gd380" fmla="val 204"/>
                                <a:gd name="gd381" fmla="val 170"/>
                                <a:gd name="gd382" fmla="val 181"/>
                                <a:gd name="gd383" fmla="val 154"/>
                                <a:gd name="gd384" fmla="val 181"/>
                                <a:gd name="gd385" fmla="val 148"/>
                                <a:gd name="gd386" fmla="val 181"/>
                                <a:gd name="gd387" fmla="val 148"/>
                                <a:gd name="gd388" fmla="val 181"/>
                                <a:gd name="gd389" fmla="val 167"/>
                                <a:gd name="gd390" fmla="val 204"/>
                                <a:gd name="gd391" fmla="val 191"/>
                                <a:gd name="gd392" fmla="val 224"/>
                                <a:gd name="gd393" fmla="val 221"/>
                                <a:gd name="gd394" fmla="val 245"/>
                                <a:gd name="gd395" fmla="val 187"/>
                                <a:gd name="gd396" fmla="val 224"/>
                                <a:gd name="gd397" fmla="val 159"/>
                                <a:gd name="gd398" fmla="val 200"/>
                                <a:gd name="gd399" fmla="val 141"/>
                                <a:gd name="gd400" fmla="val 180"/>
                                <a:gd name="gd401" fmla="val 135"/>
                                <a:gd name="gd402" fmla="val 180"/>
                                <a:gd name="gd403" fmla="val 114"/>
                                <a:gd name="gd404" fmla="val 176"/>
                                <a:gd name="gd405" fmla="val 96"/>
                                <a:gd name="gd406" fmla="val 168"/>
                                <a:gd name="gd407" fmla="val 79"/>
                                <a:gd name="gd408" fmla="val 155"/>
                                <a:gd name="gd409" fmla="val 68"/>
                                <a:gd name="gd410" fmla="val 140"/>
                                <a:gd name="gd411" fmla="val 58"/>
                                <a:gd name="gd412" fmla="val 122"/>
                                <a:gd name="gd413" fmla="val 56"/>
                                <a:gd name="gd414" fmla="val 94"/>
                                <a:gd name="gd415" fmla="val 58"/>
                                <a:gd name="gd416" fmla="val 88"/>
                                <a:gd name="gd417" fmla="val 49"/>
                                <a:gd name="gd418" fmla="val 84"/>
                                <a:gd name="gd419" fmla="val 32"/>
                                <a:gd name="gd420" fmla="val 82"/>
                                <a:gd name="gd421" fmla="val 17"/>
                                <a:gd name="gd422" fmla="val 86"/>
                                <a:gd name="gd423" fmla="val 4"/>
                                <a:gd name="gd424" fmla="val 92"/>
                                <a:gd name="gd425" fmla="val 2"/>
                                <a:gd name="gd426" fmla="val 94"/>
                                <a:gd name="gd427" fmla="val 0"/>
                                <a:gd name="gd428" fmla="val 94"/>
                                <a:gd name="gd429" fmla="val 0"/>
                                <a:gd name="gd430" fmla="val 94"/>
                                <a:gd name="gd431" fmla="val 2"/>
                                <a:gd name="gd432" fmla="val 92"/>
                                <a:gd name="gd433" fmla="val 4"/>
                                <a:gd name="gd434" fmla="val 92"/>
                                <a:gd name="gd435" fmla="val 13"/>
                                <a:gd name="gd436" fmla="val 86"/>
                                <a:gd name="gd437" fmla="val 27"/>
                                <a:gd name="gd438" fmla="val 82"/>
                                <a:gd name="gd439" fmla="val 41"/>
                                <a:gd name="gd440" fmla="val 82"/>
                                <a:gd name="gd441" fmla="val 60"/>
                                <a:gd name="gd442" fmla="val 84"/>
                                <a:gd name="gd443" fmla="val 60"/>
                                <a:gd name="gd444" fmla="val 84"/>
                                <a:gd name="gd445" fmla="val 64"/>
                                <a:gd name="gd446" fmla="val 71"/>
                                <a:gd name="gd447" fmla="val 75"/>
                                <a:gd name="gd448" fmla="val 54"/>
                                <a:gd name="gd449" fmla="val 90"/>
                                <a:gd name="gd450" fmla="val 41"/>
                                <a:gd name="gd451" fmla="val 105"/>
                                <a:gd name="gd452" fmla="val 36"/>
                                <a:gd name="gd453" fmla="val 116"/>
                                <a:gd name="gd454" fmla="val 34"/>
                                <a:gd name="gd455" fmla="val 111"/>
                                <a:gd name="gd456" fmla="val 22"/>
                                <a:gd name="gd457" fmla="val 98"/>
                                <a:gd name="gd458" fmla="val 8"/>
                                <a:gd name="gd459" fmla="val 83"/>
                                <a:gd name="gd460" fmla="val 2"/>
                                <a:gd name="gd461" fmla="val 77"/>
                                <a:gd name="gd462" fmla="val 2"/>
                                <a:gd name="gd463" fmla="val 73"/>
                                <a:gd name="gd464" fmla="val 2"/>
                                <a:gd name="gd465" fmla="val 68"/>
                                <a:gd name="gd466" fmla="val 2"/>
                                <a:gd name="gd467" fmla="val 64"/>
                                <a:gd name="gd468" fmla="val 4"/>
                                <a:gd name="gd469" fmla="val 60"/>
                                <a:gd name="gd470" fmla="val 8"/>
                                <a:gd name="gd471" fmla="val 56"/>
                                <a:gd name="gd472" fmla="val 11"/>
                                <a:gd name="gd473" fmla="val 55"/>
                                <a:gd name="gd474" fmla="val 17"/>
                                <a:gd name="gd475" fmla="val 55"/>
                                <a:gd name="gd476" fmla="val 22"/>
                                <a:gd name="gd477" fmla="val 56"/>
                                <a:gd name="gd478" fmla="val 28"/>
                                <a:gd name="gd479" fmla="val 56"/>
                                <a:gd name="gd480" fmla="val 32"/>
                                <a:gd name="gd481" fmla="val 56"/>
                                <a:gd name="gd482" fmla="val 34"/>
                                <a:gd name="gd483" fmla="val 56"/>
                                <a:gd name="gd484" fmla="val 32"/>
                                <a:gd name="gd485" fmla="val 55"/>
                                <a:gd name="gd486" fmla="val 30"/>
                                <a:gd name="gd487" fmla="val 53"/>
                                <a:gd name="gd488" fmla="val 22"/>
                                <a:gd name="gd489" fmla="val 55"/>
                                <a:gd name="gd490" fmla="val 15"/>
                                <a:gd name="gd491" fmla="val 56"/>
                                <a:gd name="gd492" fmla="val 9"/>
                                <a:gd name="gd493" fmla="val 60"/>
                                <a:gd name="gd494" fmla="val 6"/>
                                <a:gd name="gd495" fmla="val 64"/>
                                <a:gd name="gd496" fmla="val 2"/>
                                <a:gd name="gd497" fmla="val 69"/>
                                <a:gd name="gd498" fmla="val 0"/>
                                <a:gd name="gd499" fmla="val 77"/>
                                <a:gd name="gd500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954" h="286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lnTo>
                                    <a:pt x="gd29" y="gd30"/>
                                  </a:ln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close/>
                                  <a:moveTo>
                                    <a:pt x="gd87" y="gd88"/>
                                  </a:move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close/>
                                  <a:moveTo>
                                    <a:pt x="gd113" y="gd114"/>
                                  </a:moveTo>
                                  <a:lnTo>
                                    <a:pt x="gd115" y="gd116"/>
                                  </a:ln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close/>
                                  <a:moveTo>
                                    <a:pt x="gd131" y="gd132"/>
                                  </a:move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lnTo>
                                    <a:pt x="gd153" y="gd154"/>
                                  </a:ln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close/>
                                  <a:moveTo>
                                    <a:pt x="gd167" y="gd168"/>
                                  </a:moveTo>
                                  <a:lnTo>
                                    <a:pt x="gd169" y="gd170"/>
                                  </a:ln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lnTo>
                                    <a:pt x="gd287" y="gd288"/>
                                  </a:ln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close/>
                                  <a:moveTo>
                                    <a:pt x="gd311" y="gd312"/>
                                  </a:moveTo>
                                  <a:lnTo>
                                    <a:pt x="gd313" y="gd314"/>
                                  </a:lnTo>
                                  <a:lnTo>
                                    <a:pt x="gd315" y="gd316"/>
                                  </a:ln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lnTo>
                                    <a:pt x="gd339" y="gd340"/>
                                  </a:lnTo>
                                  <a:lnTo>
                                    <a:pt x="gd341" y="gd342"/>
                                  </a:ln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lnTo>
                                    <a:pt x="gd355" y="gd356"/>
                                  </a:ln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lnTo>
                                    <a:pt x="gd425" y="gd426"/>
                                  </a:ln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lnTo>
                                    <a:pt x="gd483" y="gd484"/>
                                  </a:lnTo>
                                  <a:lnTo>
                                    <a:pt x="gd485" y="gd486"/>
                                  </a:lnTo>
                                  <a:lnTo>
                                    <a:pt x="gd487" y="gd488"/>
                                  </a:lnTo>
                                  <a:lnTo>
                                    <a:pt x="gd489" y="gd490"/>
                                  </a:lnTo>
                                  <a:lnTo>
                                    <a:pt x="gd491" y="gd492"/>
                                  </a:lnTo>
                                  <a:lnTo>
                                    <a:pt x="gd493" y="gd494"/>
                                  </a:lnTo>
                                  <a:lnTo>
                                    <a:pt x="gd495" y="gd496"/>
                                  </a:lnTo>
                                  <a:lnTo>
                                    <a:pt x="gd497" y="gd498"/>
                                  </a:lnTo>
                                  <a:lnTo>
                                    <a:pt x="gd499" y="gd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"/>
                          <wps:cNvSpPr/>
                          <wps:spPr bwMode="auto">
                            <a:xfrm>
                              <a:off x="12166" y="11088"/>
                              <a:ext cx="2261" cy="507"/>
                            </a:xfrm>
                            <a:custGeom>
                              <a:avLst/>
                              <a:gdLst>
                                <a:gd name="gd0" fmla="val 65536"/>
                                <a:gd name="gd1" fmla="val 889"/>
                                <a:gd name="gd2" fmla="val 104"/>
                                <a:gd name="gd3" fmla="val 887"/>
                                <a:gd name="gd4" fmla="val 104"/>
                                <a:gd name="gd5" fmla="val 865"/>
                                <a:gd name="gd6" fmla="val 117"/>
                                <a:gd name="gd7" fmla="val 843"/>
                                <a:gd name="gd8" fmla="val 140"/>
                                <a:gd name="gd9" fmla="val 828"/>
                                <a:gd name="gd10" fmla="val 157"/>
                                <a:gd name="gd11" fmla="val 807"/>
                                <a:gd name="gd12" fmla="val 177"/>
                                <a:gd name="gd13" fmla="val 805"/>
                                <a:gd name="gd14" fmla="val 179"/>
                                <a:gd name="gd15" fmla="val 805"/>
                                <a:gd name="gd16" fmla="val 179"/>
                                <a:gd name="gd17" fmla="val 833"/>
                                <a:gd name="gd18" fmla="val 175"/>
                                <a:gd name="gd19" fmla="val 856"/>
                                <a:gd name="gd20" fmla="val 166"/>
                                <a:gd name="gd21" fmla="val 873"/>
                                <a:gd name="gd22" fmla="val 149"/>
                                <a:gd name="gd23" fmla="val 884"/>
                                <a:gd name="gd24" fmla="val 127"/>
                                <a:gd name="gd25" fmla="val 889"/>
                                <a:gd name="gd26" fmla="val 104"/>
                                <a:gd name="gd27" fmla="val 889"/>
                                <a:gd name="gd28" fmla="val 104"/>
                                <a:gd name="gd29" fmla="val 95"/>
                                <a:gd name="gd30" fmla="val 44"/>
                                <a:gd name="gd31" fmla="val 134"/>
                                <a:gd name="gd32" fmla="val 48"/>
                                <a:gd name="gd33" fmla="val 173"/>
                                <a:gd name="gd34" fmla="val 57"/>
                                <a:gd name="gd35" fmla="val 211"/>
                                <a:gd name="gd36" fmla="val 72"/>
                                <a:gd name="gd37" fmla="val 248"/>
                                <a:gd name="gd38" fmla="val 93"/>
                                <a:gd name="gd39" fmla="val 286"/>
                                <a:gd name="gd40" fmla="val 117"/>
                                <a:gd name="gd41" fmla="val 323"/>
                                <a:gd name="gd42" fmla="val 142"/>
                                <a:gd name="gd43" fmla="val 360"/>
                                <a:gd name="gd44" fmla="val 168"/>
                                <a:gd name="gd45" fmla="val 402"/>
                                <a:gd name="gd46" fmla="val 192"/>
                                <a:gd name="gd47" fmla="val 443"/>
                                <a:gd name="gd48" fmla="val 215"/>
                                <a:gd name="gd49" fmla="val 486"/>
                                <a:gd name="gd50" fmla="val 233"/>
                                <a:gd name="gd51" fmla="val 532"/>
                                <a:gd name="gd52" fmla="val 246"/>
                                <a:gd name="gd53" fmla="val 583"/>
                                <a:gd name="gd54" fmla="val 254"/>
                                <a:gd name="gd55" fmla="val 635"/>
                                <a:gd name="gd56" fmla="val 250"/>
                                <a:gd name="gd57" fmla="val 581"/>
                                <a:gd name="gd58" fmla="val 256"/>
                                <a:gd name="gd59" fmla="val 530"/>
                                <a:gd name="gd60" fmla="val 252"/>
                                <a:gd name="gd61" fmla="val 484"/>
                                <a:gd name="gd62" fmla="val 243"/>
                                <a:gd name="gd63" fmla="val 441"/>
                                <a:gd name="gd64" fmla="val 228"/>
                                <a:gd name="gd65" fmla="val 400"/>
                                <a:gd name="gd66" fmla="val 207"/>
                                <a:gd name="gd67" fmla="val 362"/>
                                <a:gd name="gd68" fmla="val 186"/>
                                <a:gd name="gd69" fmla="val 327"/>
                                <a:gd name="gd70" fmla="val 162"/>
                                <a:gd name="gd71" fmla="val 291"/>
                                <a:gd name="gd72" fmla="val 138"/>
                                <a:gd name="gd73" fmla="val 258"/>
                                <a:gd name="gd74" fmla="val 114"/>
                                <a:gd name="gd75" fmla="val 224"/>
                                <a:gd name="gd76" fmla="val 93"/>
                                <a:gd name="gd77" fmla="val 192"/>
                                <a:gd name="gd78" fmla="val 74"/>
                                <a:gd name="gd79" fmla="val 159"/>
                                <a:gd name="gd80" fmla="val 61"/>
                                <a:gd name="gd81" fmla="val 125"/>
                                <a:gd name="gd82" fmla="val 52"/>
                                <a:gd name="gd83" fmla="val 89"/>
                                <a:gd name="gd84" fmla="val 50"/>
                                <a:gd name="gd85" fmla="val 52"/>
                                <a:gd name="gd86" fmla="val 56"/>
                                <a:gd name="gd87" fmla="val 37"/>
                                <a:gd name="gd88" fmla="val 59"/>
                                <a:gd name="gd89" fmla="val 24"/>
                                <a:gd name="gd90" fmla="val 63"/>
                                <a:gd name="gd91" fmla="val 15"/>
                                <a:gd name="gd92" fmla="val 65"/>
                                <a:gd name="gd93" fmla="val 7"/>
                                <a:gd name="gd94" fmla="val 67"/>
                                <a:gd name="gd95" fmla="val 2"/>
                                <a:gd name="gd96" fmla="val 69"/>
                                <a:gd name="gd97" fmla="val 0"/>
                                <a:gd name="gd98" fmla="val 69"/>
                                <a:gd name="gd99" fmla="val 0"/>
                                <a:gd name="gd100" fmla="val 69"/>
                                <a:gd name="gd101" fmla="val 2"/>
                                <a:gd name="gd102" fmla="val 67"/>
                                <a:gd name="gd103" fmla="val 7"/>
                                <a:gd name="gd104" fmla="val 65"/>
                                <a:gd name="gd105" fmla="val 15"/>
                                <a:gd name="gd106" fmla="val 63"/>
                                <a:gd name="gd107" fmla="val 24"/>
                                <a:gd name="gd108" fmla="val 59"/>
                                <a:gd name="gd109" fmla="val 37"/>
                                <a:gd name="gd110" fmla="val 56"/>
                                <a:gd name="gd111" fmla="val 52"/>
                                <a:gd name="gd112" fmla="val 52"/>
                                <a:gd name="gd113" fmla="val 95"/>
                                <a:gd name="gd114" fmla="val 44"/>
                                <a:gd name="gd115" fmla="val 844"/>
                                <a:gd name="gd116" fmla="val 43"/>
                                <a:gd name="gd117" fmla="val 839"/>
                                <a:gd name="gd118" fmla="val 50"/>
                                <a:gd name="gd119" fmla="val 824"/>
                                <a:gd name="gd120" fmla="val 82"/>
                                <a:gd name="gd121" fmla="val 815"/>
                                <a:gd name="gd122" fmla="val 106"/>
                                <a:gd name="gd123" fmla="val 803"/>
                                <a:gd name="gd124" fmla="val 130"/>
                                <a:gd name="gd125" fmla="val 790"/>
                                <a:gd name="gd126" fmla="val 155"/>
                                <a:gd name="gd127" fmla="val 775"/>
                                <a:gd name="gd128" fmla="val 177"/>
                                <a:gd name="gd129" fmla="val 788"/>
                                <a:gd name="gd130" fmla="val 179"/>
                                <a:gd name="gd131" fmla="val 798"/>
                                <a:gd name="gd132" fmla="val 179"/>
                                <a:gd name="gd133" fmla="val 815"/>
                                <a:gd name="gd134" fmla="val 160"/>
                                <a:gd name="gd135" fmla="val 833"/>
                                <a:gd name="gd136" fmla="val 138"/>
                                <a:gd name="gd137" fmla="val 859"/>
                                <a:gd name="gd138" fmla="val 114"/>
                                <a:gd name="gd139" fmla="val 884"/>
                                <a:gd name="gd140" fmla="val 100"/>
                                <a:gd name="gd141" fmla="val 889"/>
                                <a:gd name="gd142" fmla="val 99"/>
                                <a:gd name="gd143" fmla="val 887"/>
                                <a:gd name="gd144" fmla="val 84"/>
                                <a:gd name="gd145" fmla="val 882"/>
                                <a:gd name="gd146" fmla="val 67"/>
                                <a:gd name="gd147" fmla="val 871"/>
                                <a:gd name="gd148" fmla="val 54"/>
                                <a:gd name="gd149" fmla="val 856"/>
                                <a:gd name="gd150" fmla="val 44"/>
                                <a:gd name="gd151" fmla="val 844"/>
                                <a:gd name="gd152" fmla="val 43"/>
                                <a:gd name="gd153" fmla="val 628"/>
                                <a:gd name="gd154" fmla="val 24"/>
                                <a:gd name="gd155" fmla="val 618"/>
                                <a:gd name="gd156" fmla="val 37"/>
                                <a:gd name="gd157" fmla="val 616"/>
                                <a:gd name="gd158" fmla="val 56"/>
                                <a:gd name="gd159" fmla="val 618"/>
                                <a:gd name="gd160" fmla="val 57"/>
                                <a:gd name="gd161" fmla="val 624"/>
                                <a:gd name="gd162" fmla="val 54"/>
                                <a:gd name="gd163" fmla="val 628"/>
                                <a:gd name="gd164" fmla="val 44"/>
                                <a:gd name="gd165" fmla="val 630"/>
                                <a:gd name="gd166" fmla="val 31"/>
                                <a:gd name="gd167" fmla="val 628"/>
                                <a:gd name="gd168" fmla="val 24"/>
                                <a:gd name="gd169" fmla="val 886"/>
                                <a:gd name="gd170" fmla="val 11"/>
                                <a:gd name="gd171" fmla="val 897"/>
                                <a:gd name="gd172" fmla="val 13"/>
                                <a:gd name="gd173" fmla="val 906"/>
                                <a:gd name="gd174" fmla="val 18"/>
                                <a:gd name="gd175" fmla="val 912"/>
                                <a:gd name="gd176" fmla="val 29"/>
                                <a:gd name="gd177" fmla="val 908"/>
                                <a:gd name="gd178" fmla="val 43"/>
                                <a:gd name="gd179" fmla="val 908"/>
                                <a:gd name="gd180" fmla="val 46"/>
                                <a:gd name="gd181" fmla="val 906"/>
                                <a:gd name="gd182" fmla="val 46"/>
                                <a:gd name="gd183" fmla="val 906"/>
                                <a:gd name="gd184" fmla="val 46"/>
                                <a:gd name="gd185" fmla="val 908"/>
                                <a:gd name="gd186" fmla="val 43"/>
                                <a:gd name="gd187" fmla="val 910"/>
                                <a:gd name="gd188" fmla="val 31"/>
                                <a:gd name="gd189" fmla="val 908"/>
                                <a:gd name="gd190" fmla="val 22"/>
                                <a:gd name="gd191" fmla="val 902"/>
                                <a:gd name="gd192" fmla="val 16"/>
                                <a:gd name="gd193" fmla="val 893"/>
                                <a:gd name="gd194" fmla="val 13"/>
                                <a:gd name="gd195" fmla="val 886"/>
                                <a:gd name="gd196" fmla="val 13"/>
                                <a:gd name="gd197" fmla="val 869"/>
                                <a:gd name="gd198" fmla="val 16"/>
                                <a:gd name="gd199" fmla="val 854"/>
                                <a:gd name="gd200" fmla="val 28"/>
                                <a:gd name="gd201" fmla="val 846"/>
                                <a:gd name="gd202" fmla="val 39"/>
                                <a:gd name="gd203" fmla="val 858"/>
                                <a:gd name="gd204" fmla="val 43"/>
                                <a:gd name="gd205" fmla="val 873"/>
                                <a:gd name="gd206" fmla="val 52"/>
                                <a:gd name="gd207" fmla="val 886"/>
                                <a:gd name="gd208" fmla="val 65"/>
                                <a:gd name="gd209" fmla="val 895"/>
                                <a:gd name="gd210" fmla="val 84"/>
                                <a:gd name="gd211" fmla="val 897"/>
                                <a:gd name="gd212" fmla="val 99"/>
                                <a:gd name="gd213" fmla="val 906"/>
                                <a:gd name="gd214" fmla="val 97"/>
                                <a:gd name="gd215" fmla="val 925"/>
                                <a:gd name="gd216" fmla="val 99"/>
                                <a:gd name="gd217" fmla="val 940"/>
                                <a:gd name="gd218" fmla="val 104"/>
                                <a:gd name="gd219" fmla="val 951"/>
                                <a:gd name="gd220" fmla="val 112"/>
                                <a:gd name="gd221" fmla="val 953"/>
                                <a:gd name="gd222" fmla="val 112"/>
                                <a:gd name="gd223" fmla="val 953"/>
                                <a:gd name="gd224" fmla="val 114"/>
                                <a:gd name="gd225" fmla="val 953"/>
                                <a:gd name="gd226" fmla="val 114"/>
                                <a:gd name="gd227" fmla="val 953"/>
                                <a:gd name="gd228" fmla="val 114"/>
                                <a:gd name="gd229" fmla="val 951"/>
                                <a:gd name="gd230" fmla="val 112"/>
                                <a:gd name="gd231" fmla="val 940"/>
                                <a:gd name="gd232" fmla="val 104"/>
                                <a:gd name="gd233" fmla="val 925"/>
                                <a:gd name="gd234" fmla="val 100"/>
                                <a:gd name="gd235" fmla="val 906"/>
                                <a:gd name="gd236" fmla="val 99"/>
                                <a:gd name="gd237" fmla="val 897"/>
                                <a:gd name="gd238" fmla="val 102"/>
                                <a:gd name="gd239" fmla="val 897"/>
                                <a:gd name="gd240" fmla="val 108"/>
                                <a:gd name="gd241" fmla="val 893"/>
                                <a:gd name="gd242" fmla="val 134"/>
                                <a:gd name="gd243" fmla="val 882"/>
                                <a:gd name="gd244" fmla="val 151"/>
                                <a:gd name="gd245" fmla="val 867"/>
                                <a:gd name="gd246" fmla="val 166"/>
                                <a:gd name="gd247" fmla="val 850"/>
                                <a:gd name="gd248" fmla="val 175"/>
                                <a:gd name="gd249" fmla="val 830"/>
                                <a:gd name="gd250" fmla="val 181"/>
                                <a:gd name="gd251" fmla="val 809"/>
                                <a:gd name="gd252" fmla="val 181"/>
                                <a:gd name="gd253" fmla="val 803"/>
                                <a:gd name="gd254" fmla="val 181"/>
                                <a:gd name="gd255" fmla="val 783"/>
                                <a:gd name="gd256" fmla="val 198"/>
                                <a:gd name="gd257" fmla="val 753"/>
                                <a:gd name="gd258" fmla="val 218"/>
                                <a:gd name="gd259" fmla="val 714"/>
                                <a:gd name="gd260" fmla="val 235"/>
                                <a:gd name="gd261" fmla="val 747"/>
                                <a:gd name="gd262" fmla="val 218"/>
                                <a:gd name="gd263" fmla="val 773"/>
                                <a:gd name="gd264" fmla="val 201"/>
                                <a:gd name="gd265" fmla="val 796"/>
                                <a:gd name="gd266" fmla="val 181"/>
                                <a:gd name="gd267" fmla="val 796"/>
                                <a:gd name="gd268" fmla="val 181"/>
                                <a:gd name="gd269" fmla="val 790"/>
                                <a:gd name="gd270" fmla="val 181"/>
                                <a:gd name="gd271" fmla="val 775"/>
                                <a:gd name="gd272" fmla="val 177"/>
                                <a:gd name="gd273" fmla="val 755"/>
                                <a:gd name="gd274" fmla="val 200"/>
                                <a:gd name="gd275" fmla="val 729"/>
                                <a:gd name="gd276" fmla="val 218"/>
                                <a:gd name="gd277" fmla="val 695"/>
                                <a:gd name="gd278" fmla="val 235"/>
                                <a:gd name="gd279" fmla="val 656"/>
                                <a:gd name="gd280" fmla="val 246"/>
                                <a:gd name="gd281" fmla="val 695"/>
                                <a:gd name="gd282" fmla="val 233"/>
                                <a:gd name="gd283" fmla="val 727"/>
                                <a:gd name="gd284" fmla="val 216"/>
                                <a:gd name="gd285" fmla="val 753"/>
                                <a:gd name="gd286" fmla="val 198"/>
                                <a:gd name="gd287" fmla="val 770"/>
                                <a:gd name="gd288" fmla="val 177"/>
                                <a:gd name="gd289" fmla="val 759"/>
                                <a:gd name="gd290" fmla="val 173"/>
                                <a:gd name="gd291" fmla="val 772"/>
                                <a:gd name="gd292" fmla="val 177"/>
                                <a:gd name="gd293" fmla="val 772"/>
                                <a:gd name="gd294" fmla="val 175"/>
                                <a:gd name="gd295" fmla="val 787"/>
                                <a:gd name="gd296" fmla="val 153"/>
                                <a:gd name="gd297" fmla="val 798"/>
                                <a:gd name="gd298" fmla="val 129"/>
                                <a:gd name="gd299" fmla="val 807"/>
                                <a:gd name="gd300" fmla="val 104"/>
                                <a:gd name="gd301" fmla="val 816"/>
                                <a:gd name="gd302" fmla="val 80"/>
                                <a:gd name="gd303" fmla="val 831"/>
                                <a:gd name="gd304" fmla="val 48"/>
                                <a:gd name="gd305" fmla="val 837"/>
                                <a:gd name="gd306" fmla="val 41"/>
                                <a:gd name="gd307" fmla="val 837"/>
                                <a:gd name="gd308" fmla="val 41"/>
                                <a:gd name="gd309" fmla="val 820"/>
                                <a:gd name="gd310" fmla="val 44"/>
                                <a:gd name="gd311" fmla="val 809"/>
                                <a:gd name="gd312" fmla="val 54"/>
                                <a:gd name="gd313" fmla="val 801"/>
                                <a:gd name="gd314" fmla="val 67"/>
                                <a:gd name="gd315" fmla="val 800"/>
                                <a:gd name="gd316" fmla="val 82"/>
                                <a:gd name="gd317" fmla="val 800"/>
                                <a:gd name="gd318" fmla="val 84"/>
                                <a:gd name="gd319" fmla="val 798"/>
                                <a:gd name="gd320" fmla="val 84"/>
                                <a:gd name="gd321" fmla="val 798"/>
                                <a:gd name="gd322" fmla="val 82"/>
                                <a:gd name="gd323" fmla="val 800"/>
                                <a:gd name="gd324" fmla="val 65"/>
                                <a:gd name="gd325" fmla="val 807"/>
                                <a:gd name="gd326" fmla="val 52"/>
                                <a:gd name="gd327" fmla="val 818"/>
                                <a:gd name="gd328" fmla="val 43"/>
                                <a:gd name="gd329" fmla="val 831"/>
                                <a:gd name="gd330" fmla="val 39"/>
                                <a:gd name="gd331" fmla="val 839"/>
                                <a:gd name="gd332" fmla="val 39"/>
                                <a:gd name="gd333" fmla="val 848"/>
                                <a:gd name="gd334" fmla="val 26"/>
                                <a:gd name="gd335" fmla="val 867"/>
                                <a:gd name="gd336" fmla="val 14"/>
                                <a:gd name="gd337" fmla="val 886"/>
                                <a:gd name="gd338" fmla="val 11"/>
                                <a:gd name="gd339" fmla="val 671"/>
                                <a:gd name="gd340" fmla="val 0"/>
                                <a:gd name="gd341" fmla="val 701"/>
                                <a:gd name="gd342" fmla="val 3"/>
                                <a:gd name="gd343" fmla="val 725"/>
                                <a:gd name="gd344" fmla="val 13"/>
                                <a:gd name="gd345" fmla="val 745"/>
                                <a:gd name="gd346" fmla="val 31"/>
                                <a:gd name="gd347" fmla="val 760"/>
                                <a:gd name="gd348" fmla="val 54"/>
                                <a:gd name="gd349" fmla="val 770"/>
                                <a:gd name="gd350" fmla="val 82"/>
                                <a:gd name="gd351" fmla="val 773"/>
                                <a:gd name="gd352" fmla="val 110"/>
                                <a:gd name="gd353" fmla="val 768"/>
                                <a:gd name="gd354" fmla="val 138"/>
                                <a:gd name="gd355" fmla="val 759"/>
                                <a:gd name="gd356" fmla="val 162"/>
                                <a:gd name="gd357" fmla="val 742"/>
                                <a:gd name="gd358" fmla="val 186"/>
                                <a:gd name="gd359" fmla="val 719"/>
                                <a:gd name="gd360" fmla="val 207"/>
                                <a:gd name="gd361" fmla="val 693"/>
                                <a:gd name="gd362" fmla="val 226"/>
                                <a:gd name="gd363" fmla="val 661"/>
                                <a:gd name="gd364" fmla="val 237"/>
                                <a:gd name="gd365" fmla="val 618"/>
                                <a:gd name="gd366" fmla="val 244"/>
                                <a:gd name="gd367" fmla="val 577"/>
                                <a:gd name="gd368" fmla="val 243"/>
                                <a:gd name="gd369" fmla="val 540"/>
                                <a:gd name="gd370" fmla="val 231"/>
                                <a:gd name="gd371" fmla="val 502"/>
                                <a:gd name="gd372" fmla="val 216"/>
                                <a:gd name="gd373" fmla="val 465"/>
                                <a:gd name="gd374" fmla="val 196"/>
                                <a:gd name="gd375" fmla="val 428"/>
                                <a:gd name="gd376" fmla="val 172"/>
                                <a:gd name="gd377" fmla="val 390"/>
                                <a:gd name="gd378" fmla="val 147"/>
                                <a:gd name="gd379" fmla="val 351"/>
                                <a:gd name="gd380" fmla="val 121"/>
                                <a:gd name="gd381" fmla="val 312"/>
                                <a:gd name="gd382" fmla="val 97"/>
                                <a:gd name="gd383" fmla="val 271"/>
                                <a:gd name="gd384" fmla="val 74"/>
                                <a:gd name="gd385" fmla="val 226"/>
                                <a:gd name="gd386" fmla="val 56"/>
                                <a:gd name="gd387" fmla="val 179"/>
                                <a:gd name="gd388" fmla="val 43"/>
                                <a:gd name="gd389" fmla="val 130"/>
                                <a:gd name="gd390" fmla="val 37"/>
                                <a:gd name="gd391" fmla="val 76"/>
                                <a:gd name="gd392" fmla="val 39"/>
                                <a:gd name="gd393" fmla="val 130"/>
                                <a:gd name="gd394" fmla="val 33"/>
                                <a:gd name="gd395" fmla="val 181"/>
                                <a:gd name="gd396" fmla="val 37"/>
                                <a:gd name="gd397" fmla="val 228"/>
                                <a:gd name="gd398" fmla="val 46"/>
                                <a:gd name="gd399" fmla="val 271"/>
                                <a:gd name="gd400" fmla="val 63"/>
                                <a:gd name="gd401" fmla="val 312"/>
                                <a:gd name="gd402" fmla="val 82"/>
                                <a:gd name="gd403" fmla="val 351"/>
                                <a:gd name="gd404" fmla="val 104"/>
                                <a:gd name="gd405" fmla="val 387"/>
                                <a:gd name="gd406" fmla="val 127"/>
                                <a:gd name="gd407" fmla="val 422"/>
                                <a:gd name="gd408" fmla="val 151"/>
                                <a:gd name="gd409" fmla="val 456"/>
                                <a:gd name="gd410" fmla="val 175"/>
                                <a:gd name="gd411" fmla="val 487"/>
                                <a:gd name="gd412" fmla="val 196"/>
                                <a:gd name="gd413" fmla="val 521"/>
                                <a:gd name="gd414" fmla="val 215"/>
                                <a:gd name="gd415" fmla="val 555"/>
                                <a:gd name="gd416" fmla="val 229"/>
                                <a:gd name="gd417" fmla="val 588"/>
                                <a:gd name="gd418" fmla="val 237"/>
                                <a:gd name="gd419" fmla="val 622"/>
                                <a:gd name="gd420" fmla="val 239"/>
                                <a:gd name="gd421" fmla="val 659"/>
                                <a:gd name="gd422" fmla="val 233"/>
                                <a:gd name="gd423" fmla="val 693"/>
                                <a:gd name="gd424" fmla="val 220"/>
                                <a:gd name="gd425" fmla="val 719"/>
                                <a:gd name="gd426" fmla="val 203"/>
                                <a:gd name="gd427" fmla="val 740"/>
                                <a:gd name="gd428" fmla="val 183"/>
                                <a:gd name="gd429" fmla="val 755"/>
                                <a:gd name="gd430" fmla="val 160"/>
                                <a:gd name="gd431" fmla="val 764"/>
                                <a:gd name="gd432" fmla="val 136"/>
                                <a:gd name="gd433" fmla="val 768"/>
                                <a:gd name="gd434" fmla="val 112"/>
                                <a:gd name="gd435" fmla="val 768"/>
                                <a:gd name="gd436" fmla="val 84"/>
                                <a:gd name="gd437" fmla="val 759"/>
                                <a:gd name="gd438" fmla="val 57"/>
                                <a:gd name="gd439" fmla="val 744"/>
                                <a:gd name="gd440" fmla="val 35"/>
                                <a:gd name="gd441" fmla="val 725"/>
                                <a:gd name="gd442" fmla="val 18"/>
                                <a:gd name="gd443" fmla="val 701"/>
                                <a:gd name="gd444" fmla="val 7"/>
                                <a:gd name="gd445" fmla="val 673"/>
                                <a:gd name="gd446" fmla="val 3"/>
                                <a:gd name="gd447" fmla="val 648"/>
                                <a:gd name="gd448" fmla="val 9"/>
                                <a:gd name="gd449" fmla="val 630"/>
                                <a:gd name="gd450" fmla="val 22"/>
                                <a:gd name="gd451" fmla="val 631"/>
                                <a:gd name="gd452" fmla="val 29"/>
                                <a:gd name="gd453" fmla="val 630"/>
                                <a:gd name="gd454" fmla="val 44"/>
                                <a:gd name="gd455" fmla="val 626"/>
                                <a:gd name="gd456" fmla="val 56"/>
                                <a:gd name="gd457" fmla="val 620"/>
                                <a:gd name="gd458" fmla="val 63"/>
                                <a:gd name="gd459" fmla="val 615"/>
                                <a:gd name="gd460" fmla="val 65"/>
                                <a:gd name="gd461" fmla="val 611"/>
                                <a:gd name="gd462" fmla="val 57"/>
                                <a:gd name="gd463" fmla="val 611"/>
                                <a:gd name="gd464" fmla="val 43"/>
                                <a:gd name="gd465" fmla="val 618"/>
                                <a:gd name="gd466" fmla="val 28"/>
                                <a:gd name="gd467" fmla="val 626"/>
                                <a:gd name="gd468" fmla="val 20"/>
                                <a:gd name="gd469" fmla="val 626"/>
                                <a:gd name="gd470" fmla="val 16"/>
                                <a:gd name="gd471" fmla="val 615"/>
                                <a:gd name="gd472" fmla="val 1"/>
                                <a:gd name="gd473" fmla="val 626"/>
                                <a:gd name="gd474" fmla="val 14"/>
                                <a:gd name="gd475" fmla="val 628"/>
                                <a:gd name="gd476" fmla="val 18"/>
                                <a:gd name="gd477" fmla="val 631"/>
                                <a:gd name="gd478" fmla="val 14"/>
                                <a:gd name="gd479" fmla="val 650"/>
                                <a:gd name="gd480" fmla="val 5"/>
                                <a:gd name="gd481" fmla="val 671"/>
                                <a:gd name="gd482" fmla="val 0"/>
                              </a:gdLst>
                              <a:ahLst/>
                              <a:cxnLst/>
                              <a:rect l="0" t="0" r="r" b="b"/>
                              <a:pathLst>
                                <a:path w="953" h="256" fill="norm" stroke="1" extrusionOk="0">
                                  <a:moveTo>
                                    <a:pt x="gd1" y="gd2"/>
                                  </a:moveTo>
                                  <a:lnTo>
                                    <a:pt x="gd3" y="gd4"/>
                                  </a:lnTo>
                                  <a:lnTo>
                                    <a:pt x="gd5" y="gd6"/>
                                  </a:lnTo>
                                  <a:lnTo>
                                    <a:pt x="gd7" y="gd8"/>
                                  </a:lnTo>
                                  <a:lnTo>
                                    <a:pt x="gd9" y="gd10"/>
                                  </a:lnTo>
                                  <a:lnTo>
                                    <a:pt x="gd11" y="gd12"/>
                                  </a:lnTo>
                                  <a:lnTo>
                                    <a:pt x="gd13" y="gd14"/>
                                  </a:lnTo>
                                  <a:lnTo>
                                    <a:pt x="gd15" y="gd16"/>
                                  </a:lnTo>
                                  <a:lnTo>
                                    <a:pt x="gd17" y="gd18"/>
                                  </a:lnTo>
                                  <a:lnTo>
                                    <a:pt x="gd19" y="gd20"/>
                                  </a:lnTo>
                                  <a:lnTo>
                                    <a:pt x="gd21" y="gd22"/>
                                  </a:lnTo>
                                  <a:lnTo>
                                    <a:pt x="gd23" y="gd24"/>
                                  </a:lnTo>
                                  <a:lnTo>
                                    <a:pt x="gd25" y="gd26"/>
                                  </a:lnTo>
                                  <a:lnTo>
                                    <a:pt x="gd27" y="gd28"/>
                                  </a:lnTo>
                                  <a:close/>
                                  <a:moveTo>
                                    <a:pt x="gd29" y="gd30"/>
                                  </a:moveTo>
                                  <a:lnTo>
                                    <a:pt x="gd31" y="gd32"/>
                                  </a:lnTo>
                                  <a:lnTo>
                                    <a:pt x="gd33" y="gd34"/>
                                  </a:lnTo>
                                  <a:lnTo>
                                    <a:pt x="gd35" y="gd36"/>
                                  </a:lnTo>
                                  <a:lnTo>
                                    <a:pt x="gd37" y="gd38"/>
                                  </a:lnTo>
                                  <a:lnTo>
                                    <a:pt x="gd39" y="gd40"/>
                                  </a:lnTo>
                                  <a:lnTo>
                                    <a:pt x="gd41" y="gd42"/>
                                  </a:lnTo>
                                  <a:lnTo>
                                    <a:pt x="gd43" y="gd44"/>
                                  </a:lnTo>
                                  <a:lnTo>
                                    <a:pt x="gd45" y="gd46"/>
                                  </a:lnTo>
                                  <a:lnTo>
                                    <a:pt x="gd47" y="gd48"/>
                                  </a:lnTo>
                                  <a:lnTo>
                                    <a:pt x="gd49" y="gd50"/>
                                  </a:lnTo>
                                  <a:lnTo>
                                    <a:pt x="gd51" y="gd52"/>
                                  </a:lnTo>
                                  <a:lnTo>
                                    <a:pt x="gd53" y="gd54"/>
                                  </a:lnTo>
                                  <a:lnTo>
                                    <a:pt x="gd55" y="gd56"/>
                                  </a:lnTo>
                                  <a:lnTo>
                                    <a:pt x="gd57" y="gd58"/>
                                  </a:lnTo>
                                  <a:lnTo>
                                    <a:pt x="gd59" y="gd60"/>
                                  </a:lnTo>
                                  <a:lnTo>
                                    <a:pt x="gd61" y="gd62"/>
                                  </a:lnTo>
                                  <a:lnTo>
                                    <a:pt x="gd63" y="gd64"/>
                                  </a:lnTo>
                                  <a:lnTo>
                                    <a:pt x="gd65" y="gd66"/>
                                  </a:lnTo>
                                  <a:lnTo>
                                    <a:pt x="gd67" y="gd68"/>
                                  </a:lnTo>
                                  <a:lnTo>
                                    <a:pt x="gd69" y="gd70"/>
                                  </a:lnTo>
                                  <a:lnTo>
                                    <a:pt x="gd71" y="gd72"/>
                                  </a:lnTo>
                                  <a:lnTo>
                                    <a:pt x="gd73" y="gd74"/>
                                  </a:lnTo>
                                  <a:lnTo>
                                    <a:pt x="gd75" y="gd76"/>
                                  </a:lnTo>
                                  <a:lnTo>
                                    <a:pt x="gd77" y="gd78"/>
                                  </a:lnTo>
                                  <a:lnTo>
                                    <a:pt x="gd79" y="gd80"/>
                                  </a:lnTo>
                                  <a:lnTo>
                                    <a:pt x="gd81" y="gd82"/>
                                  </a:lnTo>
                                  <a:lnTo>
                                    <a:pt x="gd83" y="gd84"/>
                                  </a:lnTo>
                                  <a:lnTo>
                                    <a:pt x="gd85" y="gd86"/>
                                  </a:lnTo>
                                  <a:lnTo>
                                    <a:pt x="gd87" y="gd88"/>
                                  </a:lnTo>
                                  <a:lnTo>
                                    <a:pt x="gd89" y="gd90"/>
                                  </a:lnTo>
                                  <a:lnTo>
                                    <a:pt x="gd91" y="gd92"/>
                                  </a:lnTo>
                                  <a:lnTo>
                                    <a:pt x="gd93" y="gd94"/>
                                  </a:lnTo>
                                  <a:lnTo>
                                    <a:pt x="gd95" y="gd96"/>
                                  </a:lnTo>
                                  <a:lnTo>
                                    <a:pt x="gd97" y="gd98"/>
                                  </a:lnTo>
                                  <a:lnTo>
                                    <a:pt x="gd99" y="gd100"/>
                                  </a:lnTo>
                                  <a:lnTo>
                                    <a:pt x="gd101" y="gd102"/>
                                  </a:lnTo>
                                  <a:lnTo>
                                    <a:pt x="gd103" y="gd104"/>
                                  </a:lnTo>
                                  <a:lnTo>
                                    <a:pt x="gd105" y="gd106"/>
                                  </a:lnTo>
                                  <a:lnTo>
                                    <a:pt x="gd107" y="gd108"/>
                                  </a:lnTo>
                                  <a:lnTo>
                                    <a:pt x="gd109" y="gd110"/>
                                  </a:lnTo>
                                  <a:lnTo>
                                    <a:pt x="gd111" y="gd112"/>
                                  </a:lnTo>
                                  <a:lnTo>
                                    <a:pt x="gd113" y="gd114"/>
                                  </a:lnTo>
                                  <a:close/>
                                  <a:moveTo>
                                    <a:pt x="gd115" y="gd116"/>
                                  </a:moveTo>
                                  <a:lnTo>
                                    <a:pt x="gd117" y="gd118"/>
                                  </a:lnTo>
                                  <a:lnTo>
                                    <a:pt x="gd119" y="gd120"/>
                                  </a:lnTo>
                                  <a:lnTo>
                                    <a:pt x="gd121" y="gd122"/>
                                  </a:lnTo>
                                  <a:lnTo>
                                    <a:pt x="gd123" y="gd124"/>
                                  </a:lnTo>
                                  <a:lnTo>
                                    <a:pt x="gd125" y="gd126"/>
                                  </a:lnTo>
                                  <a:lnTo>
                                    <a:pt x="gd127" y="gd128"/>
                                  </a:lnTo>
                                  <a:lnTo>
                                    <a:pt x="gd129" y="gd130"/>
                                  </a:lnTo>
                                  <a:lnTo>
                                    <a:pt x="gd131" y="gd132"/>
                                  </a:lnTo>
                                  <a:lnTo>
                                    <a:pt x="gd133" y="gd134"/>
                                  </a:lnTo>
                                  <a:lnTo>
                                    <a:pt x="gd135" y="gd136"/>
                                  </a:lnTo>
                                  <a:lnTo>
                                    <a:pt x="gd137" y="gd138"/>
                                  </a:lnTo>
                                  <a:lnTo>
                                    <a:pt x="gd139" y="gd140"/>
                                  </a:lnTo>
                                  <a:lnTo>
                                    <a:pt x="gd141" y="gd142"/>
                                  </a:lnTo>
                                  <a:lnTo>
                                    <a:pt x="gd143" y="gd144"/>
                                  </a:lnTo>
                                  <a:lnTo>
                                    <a:pt x="gd145" y="gd146"/>
                                  </a:lnTo>
                                  <a:lnTo>
                                    <a:pt x="gd147" y="gd148"/>
                                  </a:lnTo>
                                  <a:lnTo>
                                    <a:pt x="gd149" y="gd150"/>
                                  </a:lnTo>
                                  <a:lnTo>
                                    <a:pt x="gd151" y="gd152"/>
                                  </a:lnTo>
                                  <a:close/>
                                  <a:moveTo>
                                    <a:pt x="gd153" y="gd154"/>
                                  </a:moveTo>
                                  <a:lnTo>
                                    <a:pt x="gd155" y="gd156"/>
                                  </a:lnTo>
                                  <a:lnTo>
                                    <a:pt x="gd157" y="gd158"/>
                                  </a:lnTo>
                                  <a:lnTo>
                                    <a:pt x="gd159" y="gd160"/>
                                  </a:lnTo>
                                  <a:lnTo>
                                    <a:pt x="gd161" y="gd162"/>
                                  </a:lnTo>
                                  <a:lnTo>
                                    <a:pt x="gd163" y="gd164"/>
                                  </a:lnTo>
                                  <a:lnTo>
                                    <a:pt x="gd165" y="gd166"/>
                                  </a:lnTo>
                                  <a:lnTo>
                                    <a:pt x="gd167" y="gd168"/>
                                  </a:lnTo>
                                  <a:close/>
                                  <a:moveTo>
                                    <a:pt x="gd169" y="gd170"/>
                                  </a:moveTo>
                                  <a:lnTo>
                                    <a:pt x="gd171" y="gd172"/>
                                  </a:lnTo>
                                  <a:lnTo>
                                    <a:pt x="gd173" y="gd174"/>
                                  </a:lnTo>
                                  <a:lnTo>
                                    <a:pt x="gd175" y="gd176"/>
                                  </a:lnTo>
                                  <a:lnTo>
                                    <a:pt x="gd177" y="gd178"/>
                                  </a:lnTo>
                                  <a:lnTo>
                                    <a:pt x="gd179" y="gd180"/>
                                  </a:lnTo>
                                  <a:lnTo>
                                    <a:pt x="gd181" y="gd182"/>
                                  </a:lnTo>
                                  <a:lnTo>
                                    <a:pt x="gd183" y="gd184"/>
                                  </a:lnTo>
                                  <a:lnTo>
                                    <a:pt x="gd185" y="gd186"/>
                                  </a:lnTo>
                                  <a:lnTo>
                                    <a:pt x="gd187" y="gd188"/>
                                  </a:lnTo>
                                  <a:lnTo>
                                    <a:pt x="gd189" y="gd190"/>
                                  </a:lnTo>
                                  <a:lnTo>
                                    <a:pt x="gd191" y="gd192"/>
                                  </a:lnTo>
                                  <a:lnTo>
                                    <a:pt x="gd193" y="gd194"/>
                                  </a:lnTo>
                                  <a:lnTo>
                                    <a:pt x="gd195" y="gd196"/>
                                  </a:lnTo>
                                  <a:lnTo>
                                    <a:pt x="gd197" y="gd198"/>
                                  </a:lnTo>
                                  <a:lnTo>
                                    <a:pt x="gd199" y="gd200"/>
                                  </a:lnTo>
                                  <a:lnTo>
                                    <a:pt x="gd201" y="gd202"/>
                                  </a:lnTo>
                                  <a:lnTo>
                                    <a:pt x="gd203" y="gd204"/>
                                  </a:lnTo>
                                  <a:lnTo>
                                    <a:pt x="gd205" y="gd206"/>
                                  </a:lnTo>
                                  <a:lnTo>
                                    <a:pt x="gd207" y="gd208"/>
                                  </a:lnTo>
                                  <a:lnTo>
                                    <a:pt x="gd209" y="gd210"/>
                                  </a:lnTo>
                                  <a:lnTo>
                                    <a:pt x="gd211" y="gd212"/>
                                  </a:lnTo>
                                  <a:lnTo>
                                    <a:pt x="gd213" y="gd214"/>
                                  </a:lnTo>
                                  <a:lnTo>
                                    <a:pt x="gd215" y="gd216"/>
                                  </a:lnTo>
                                  <a:lnTo>
                                    <a:pt x="gd217" y="gd218"/>
                                  </a:lnTo>
                                  <a:lnTo>
                                    <a:pt x="gd219" y="gd220"/>
                                  </a:lnTo>
                                  <a:lnTo>
                                    <a:pt x="gd221" y="gd222"/>
                                  </a:lnTo>
                                  <a:lnTo>
                                    <a:pt x="gd223" y="gd224"/>
                                  </a:lnTo>
                                  <a:lnTo>
                                    <a:pt x="gd225" y="gd226"/>
                                  </a:lnTo>
                                  <a:lnTo>
                                    <a:pt x="gd227" y="gd228"/>
                                  </a:lnTo>
                                  <a:lnTo>
                                    <a:pt x="gd229" y="gd230"/>
                                  </a:lnTo>
                                  <a:lnTo>
                                    <a:pt x="gd231" y="gd232"/>
                                  </a:lnTo>
                                  <a:lnTo>
                                    <a:pt x="gd233" y="gd234"/>
                                  </a:lnTo>
                                  <a:lnTo>
                                    <a:pt x="gd235" y="gd236"/>
                                  </a:lnTo>
                                  <a:lnTo>
                                    <a:pt x="gd237" y="gd238"/>
                                  </a:lnTo>
                                  <a:lnTo>
                                    <a:pt x="gd239" y="gd240"/>
                                  </a:lnTo>
                                  <a:lnTo>
                                    <a:pt x="gd241" y="gd242"/>
                                  </a:lnTo>
                                  <a:lnTo>
                                    <a:pt x="gd243" y="gd244"/>
                                  </a:lnTo>
                                  <a:lnTo>
                                    <a:pt x="gd245" y="gd246"/>
                                  </a:lnTo>
                                  <a:lnTo>
                                    <a:pt x="gd247" y="gd248"/>
                                  </a:lnTo>
                                  <a:lnTo>
                                    <a:pt x="gd249" y="gd250"/>
                                  </a:lnTo>
                                  <a:lnTo>
                                    <a:pt x="gd251" y="gd252"/>
                                  </a:lnTo>
                                  <a:lnTo>
                                    <a:pt x="gd253" y="gd254"/>
                                  </a:lnTo>
                                  <a:lnTo>
                                    <a:pt x="gd255" y="gd256"/>
                                  </a:lnTo>
                                  <a:lnTo>
                                    <a:pt x="gd257" y="gd258"/>
                                  </a:lnTo>
                                  <a:lnTo>
                                    <a:pt x="gd259" y="gd260"/>
                                  </a:lnTo>
                                  <a:lnTo>
                                    <a:pt x="gd261" y="gd262"/>
                                  </a:lnTo>
                                  <a:lnTo>
                                    <a:pt x="gd263" y="gd264"/>
                                  </a:lnTo>
                                  <a:lnTo>
                                    <a:pt x="gd265" y="gd266"/>
                                  </a:lnTo>
                                  <a:lnTo>
                                    <a:pt x="gd267" y="gd268"/>
                                  </a:lnTo>
                                  <a:lnTo>
                                    <a:pt x="gd269" y="gd270"/>
                                  </a:lnTo>
                                  <a:lnTo>
                                    <a:pt x="gd271" y="gd272"/>
                                  </a:lnTo>
                                  <a:lnTo>
                                    <a:pt x="gd273" y="gd274"/>
                                  </a:lnTo>
                                  <a:lnTo>
                                    <a:pt x="gd275" y="gd276"/>
                                  </a:lnTo>
                                  <a:lnTo>
                                    <a:pt x="gd277" y="gd278"/>
                                  </a:lnTo>
                                  <a:lnTo>
                                    <a:pt x="gd279" y="gd280"/>
                                  </a:lnTo>
                                  <a:lnTo>
                                    <a:pt x="gd281" y="gd282"/>
                                  </a:lnTo>
                                  <a:lnTo>
                                    <a:pt x="gd283" y="gd284"/>
                                  </a:lnTo>
                                  <a:lnTo>
                                    <a:pt x="gd285" y="gd286"/>
                                  </a:lnTo>
                                  <a:lnTo>
                                    <a:pt x="gd287" y="gd288"/>
                                  </a:lnTo>
                                  <a:lnTo>
                                    <a:pt x="gd289" y="gd290"/>
                                  </a:lnTo>
                                  <a:lnTo>
                                    <a:pt x="gd291" y="gd292"/>
                                  </a:lnTo>
                                  <a:lnTo>
                                    <a:pt x="gd293" y="gd294"/>
                                  </a:lnTo>
                                  <a:lnTo>
                                    <a:pt x="gd295" y="gd296"/>
                                  </a:lnTo>
                                  <a:lnTo>
                                    <a:pt x="gd297" y="gd298"/>
                                  </a:lnTo>
                                  <a:lnTo>
                                    <a:pt x="gd299" y="gd300"/>
                                  </a:lnTo>
                                  <a:lnTo>
                                    <a:pt x="gd301" y="gd302"/>
                                  </a:lnTo>
                                  <a:lnTo>
                                    <a:pt x="gd303" y="gd304"/>
                                  </a:lnTo>
                                  <a:lnTo>
                                    <a:pt x="gd305" y="gd306"/>
                                  </a:lnTo>
                                  <a:lnTo>
                                    <a:pt x="gd307" y="gd308"/>
                                  </a:lnTo>
                                  <a:lnTo>
                                    <a:pt x="gd309" y="gd310"/>
                                  </a:lnTo>
                                  <a:lnTo>
                                    <a:pt x="gd311" y="gd312"/>
                                  </a:lnTo>
                                  <a:lnTo>
                                    <a:pt x="gd313" y="gd314"/>
                                  </a:lnTo>
                                  <a:lnTo>
                                    <a:pt x="gd315" y="gd316"/>
                                  </a:lnTo>
                                  <a:lnTo>
                                    <a:pt x="gd317" y="gd318"/>
                                  </a:lnTo>
                                  <a:lnTo>
                                    <a:pt x="gd319" y="gd320"/>
                                  </a:lnTo>
                                  <a:lnTo>
                                    <a:pt x="gd321" y="gd322"/>
                                  </a:lnTo>
                                  <a:lnTo>
                                    <a:pt x="gd323" y="gd324"/>
                                  </a:lnTo>
                                  <a:lnTo>
                                    <a:pt x="gd325" y="gd326"/>
                                  </a:lnTo>
                                  <a:lnTo>
                                    <a:pt x="gd327" y="gd328"/>
                                  </a:lnTo>
                                  <a:lnTo>
                                    <a:pt x="gd329" y="gd330"/>
                                  </a:lnTo>
                                  <a:lnTo>
                                    <a:pt x="gd331" y="gd332"/>
                                  </a:lnTo>
                                  <a:lnTo>
                                    <a:pt x="gd333" y="gd334"/>
                                  </a:lnTo>
                                  <a:lnTo>
                                    <a:pt x="gd335" y="gd336"/>
                                  </a:lnTo>
                                  <a:lnTo>
                                    <a:pt x="gd337" y="gd338"/>
                                  </a:lnTo>
                                  <a:close/>
                                  <a:moveTo>
                                    <a:pt x="gd339" y="gd340"/>
                                  </a:moveTo>
                                  <a:lnTo>
                                    <a:pt x="gd341" y="gd342"/>
                                  </a:lnTo>
                                  <a:lnTo>
                                    <a:pt x="gd343" y="gd344"/>
                                  </a:lnTo>
                                  <a:lnTo>
                                    <a:pt x="gd345" y="gd346"/>
                                  </a:lnTo>
                                  <a:lnTo>
                                    <a:pt x="gd347" y="gd348"/>
                                  </a:lnTo>
                                  <a:lnTo>
                                    <a:pt x="gd349" y="gd350"/>
                                  </a:lnTo>
                                  <a:lnTo>
                                    <a:pt x="gd351" y="gd352"/>
                                  </a:lnTo>
                                  <a:lnTo>
                                    <a:pt x="gd353" y="gd354"/>
                                  </a:lnTo>
                                  <a:lnTo>
                                    <a:pt x="gd355" y="gd356"/>
                                  </a:lnTo>
                                  <a:lnTo>
                                    <a:pt x="gd357" y="gd358"/>
                                  </a:lnTo>
                                  <a:lnTo>
                                    <a:pt x="gd359" y="gd360"/>
                                  </a:lnTo>
                                  <a:lnTo>
                                    <a:pt x="gd361" y="gd362"/>
                                  </a:lnTo>
                                  <a:lnTo>
                                    <a:pt x="gd363" y="gd364"/>
                                  </a:lnTo>
                                  <a:lnTo>
                                    <a:pt x="gd365" y="gd366"/>
                                  </a:lnTo>
                                  <a:lnTo>
                                    <a:pt x="gd367" y="gd368"/>
                                  </a:lnTo>
                                  <a:lnTo>
                                    <a:pt x="gd369" y="gd370"/>
                                  </a:lnTo>
                                  <a:lnTo>
                                    <a:pt x="gd371" y="gd372"/>
                                  </a:lnTo>
                                  <a:lnTo>
                                    <a:pt x="gd373" y="gd374"/>
                                  </a:lnTo>
                                  <a:lnTo>
                                    <a:pt x="gd375" y="gd376"/>
                                  </a:lnTo>
                                  <a:lnTo>
                                    <a:pt x="gd377" y="gd378"/>
                                  </a:lnTo>
                                  <a:lnTo>
                                    <a:pt x="gd379" y="gd380"/>
                                  </a:lnTo>
                                  <a:lnTo>
                                    <a:pt x="gd381" y="gd382"/>
                                  </a:lnTo>
                                  <a:lnTo>
                                    <a:pt x="gd383" y="gd384"/>
                                  </a:lnTo>
                                  <a:lnTo>
                                    <a:pt x="gd385" y="gd386"/>
                                  </a:lnTo>
                                  <a:lnTo>
                                    <a:pt x="gd387" y="gd388"/>
                                  </a:lnTo>
                                  <a:lnTo>
                                    <a:pt x="gd389" y="gd390"/>
                                  </a:lnTo>
                                  <a:lnTo>
                                    <a:pt x="gd391" y="gd392"/>
                                  </a:lnTo>
                                  <a:lnTo>
                                    <a:pt x="gd393" y="gd394"/>
                                  </a:lnTo>
                                  <a:lnTo>
                                    <a:pt x="gd395" y="gd396"/>
                                  </a:lnTo>
                                  <a:lnTo>
                                    <a:pt x="gd397" y="gd398"/>
                                  </a:lnTo>
                                  <a:lnTo>
                                    <a:pt x="gd399" y="gd400"/>
                                  </a:lnTo>
                                  <a:lnTo>
                                    <a:pt x="gd401" y="gd402"/>
                                  </a:lnTo>
                                  <a:lnTo>
                                    <a:pt x="gd403" y="gd404"/>
                                  </a:lnTo>
                                  <a:lnTo>
                                    <a:pt x="gd405" y="gd406"/>
                                  </a:lnTo>
                                  <a:lnTo>
                                    <a:pt x="gd407" y="gd408"/>
                                  </a:lnTo>
                                  <a:lnTo>
                                    <a:pt x="gd409" y="gd410"/>
                                  </a:lnTo>
                                  <a:lnTo>
                                    <a:pt x="gd411" y="gd412"/>
                                  </a:lnTo>
                                  <a:lnTo>
                                    <a:pt x="gd413" y="gd414"/>
                                  </a:lnTo>
                                  <a:lnTo>
                                    <a:pt x="gd415" y="gd416"/>
                                  </a:lnTo>
                                  <a:lnTo>
                                    <a:pt x="gd417" y="gd418"/>
                                  </a:lnTo>
                                  <a:lnTo>
                                    <a:pt x="gd419" y="gd420"/>
                                  </a:lnTo>
                                  <a:lnTo>
                                    <a:pt x="gd421" y="gd422"/>
                                  </a:lnTo>
                                  <a:lnTo>
                                    <a:pt x="gd423" y="gd424"/>
                                  </a:lnTo>
                                  <a:lnTo>
                                    <a:pt x="gd425" y="gd426"/>
                                  </a:lnTo>
                                  <a:lnTo>
                                    <a:pt x="gd427" y="gd428"/>
                                  </a:lnTo>
                                  <a:lnTo>
                                    <a:pt x="gd429" y="gd430"/>
                                  </a:lnTo>
                                  <a:lnTo>
                                    <a:pt x="gd431" y="gd432"/>
                                  </a:lnTo>
                                  <a:lnTo>
                                    <a:pt x="gd433" y="gd434"/>
                                  </a:lnTo>
                                  <a:lnTo>
                                    <a:pt x="gd435" y="gd436"/>
                                  </a:lnTo>
                                  <a:lnTo>
                                    <a:pt x="gd437" y="gd438"/>
                                  </a:lnTo>
                                  <a:lnTo>
                                    <a:pt x="gd439" y="gd440"/>
                                  </a:lnTo>
                                  <a:lnTo>
                                    <a:pt x="gd441" y="gd442"/>
                                  </a:lnTo>
                                  <a:lnTo>
                                    <a:pt x="gd443" y="gd444"/>
                                  </a:lnTo>
                                  <a:lnTo>
                                    <a:pt x="gd445" y="gd446"/>
                                  </a:lnTo>
                                  <a:lnTo>
                                    <a:pt x="gd447" y="gd448"/>
                                  </a:lnTo>
                                  <a:lnTo>
                                    <a:pt x="gd449" y="gd450"/>
                                  </a:lnTo>
                                  <a:lnTo>
                                    <a:pt x="gd451" y="gd452"/>
                                  </a:lnTo>
                                  <a:lnTo>
                                    <a:pt x="gd453" y="gd454"/>
                                  </a:lnTo>
                                  <a:lnTo>
                                    <a:pt x="gd455" y="gd456"/>
                                  </a:lnTo>
                                  <a:lnTo>
                                    <a:pt x="gd457" y="gd458"/>
                                  </a:lnTo>
                                  <a:lnTo>
                                    <a:pt x="gd459" y="gd460"/>
                                  </a:lnTo>
                                  <a:lnTo>
                                    <a:pt x="gd461" y="gd462"/>
                                  </a:lnTo>
                                  <a:lnTo>
                                    <a:pt x="gd463" y="gd464"/>
                                  </a:lnTo>
                                  <a:lnTo>
                                    <a:pt x="gd465" y="gd466"/>
                                  </a:lnTo>
                                  <a:lnTo>
                                    <a:pt x="gd467" y="gd468"/>
                                  </a:lnTo>
                                  <a:lnTo>
                                    <a:pt x="gd469" y="gd470"/>
                                  </a:lnTo>
                                  <a:lnTo>
                                    <a:pt x="gd471" y="gd472"/>
                                  </a:lnTo>
                                  <a:lnTo>
                                    <a:pt x="gd473" y="gd474"/>
                                  </a:lnTo>
                                  <a:lnTo>
                                    <a:pt x="gd475" y="gd476"/>
                                  </a:lnTo>
                                  <a:lnTo>
                                    <a:pt x="gd477" y="gd478"/>
                                  </a:lnTo>
                                  <a:lnTo>
                                    <a:pt x="gd479" y="gd480"/>
                                  </a:lnTo>
                                  <a:lnTo>
                                    <a:pt x="gd481" y="gd4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411"/>
                            </a:solidFill>
                            <a:ln>
                              <a:noFill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0" name=""/>
                        <wps:cNvSpPr/>
                        <wps:spPr bwMode="auto">
                          <a:xfrm>
                            <a:off x="957" y="291"/>
                            <a:ext cx="14933" cy="11234"/>
                          </a:xfrm>
                          <a:custGeom>
                            <a:avLst/>
                            <a:gdLst>
                              <a:gd name="gd0" fmla="val 65536"/>
                              <a:gd name="gd1" fmla="val 3465"/>
                              <a:gd name="gd2" fmla="val 4486"/>
                              <a:gd name="gd3" fmla="val 3505"/>
                              <a:gd name="gd4" fmla="val 4492"/>
                              <a:gd name="gd5" fmla="val 3543"/>
                              <a:gd name="gd6" fmla="val 4503"/>
                              <a:gd name="gd7" fmla="val 3583"/>
                              <a:gd name="gd8" fmla="val 4517"/>
                              <a:gd name="gd9" fmla="val 3623"/>
                              <a:gd name="gd10" fmla="val 4535"/>
                              <a:gd name="gd11" fmla="val 3664"/>
                              <a:gd name="gd12" fmla="val 4556"/>
                              <a:gd name="gd13" fmla="val 3706"/>
                              <a:gd name="gd14" fmla="val 4576"/>
                              <a:gd name="gd15" fmla="val 3748"/>
                              <a:gd name="gd16" fmla="val 4596"/>
                              <a:gd name="gd17" fmla="val 3792"/>
                              <a:gd name="gd18" fmla="val 4612"/>
                              <a:gd name="gd19" fmla="val 3837"/>
                              <a:gd name="gd20" fmla="val 4625"/>
                              <a:gd name="gd21" fmla="val 3885"/>
                              <a:gd name="gd22" fmla="val 4631"/>
                              <a:gd name="gd23" fmla="val 3936"/>
                              <a:gd name="gd24" fmla="val 4631"/>
                              <a:gd name="gd25" fmla="val 3989"/>
                              <a:gd name="gd26" fmla="val 4621"/>
                              <a:gd name="gd27" fmla="val 3934"/>
                              <a:gd name="gd28" fmla="val 4632"/>
                              <a:gd name="gd29" fmla="val 3885"/>
                              <a:gd name="gd30" fmla="val 4636"/>
                              <a:gd name="gd31" fmla="val 3837"/>
                              <a:gd name="gd32" fmla="val 4632"/>
                              <a:gd name="gd33" fmla="val 3792"/>
                              <a:gd name="gd34" fmla="val 4623"/>
                              <a:gd name="gd35" fmla="val 3750"/>
                              <a:gd name="gd36" fmla="val 4610"/>
                              <a:gd name="gd37" fmla="val 3709"/>
                              <a:gd name="gd38" fmla="val 4594"/>
                              <a:gd name="gd39" fmla="val 3669"/>
                              <a:gd name="gd40" fmla="val 4576"/>
                              <a:gd name="gd41" fmla="val 3633"/>
                              <a:gd name="gd42" fmla="val 4556"/>
                              <a:gd name="gd43" fmla="val 3596"/>
                              <a:gd name="gd44" fmla="val 4537"/>
                              <a:gd name="gd45" fmla="val 3560"/>
                              <a:gd name="gd46" fmla="val 4519"/>
                              <a:gd name="gd47" fmla="val 3525"/>
                              <a:gd name="gd48" fmla="val 4506"/>
                              <a:gd name="gd49" fmla="val 3490"/>
                              <a:gd name="gd50" fmla="val 4497"/>
                              <a:gd name="gd51" fmla="val 3455"/>
                              <a:gd name="gd52" fmla="val 4492"/>
                              <a:gd name="gd53" fmla="val 3421"/>
                              <a:gd name="gd54" fmla="val 4495"/>
                              <a:gd name="gd55" fmla="val 3384"/>
                              <a:gd name="gd56" fmla="val 4506"/>
                              <a:gd name="gd57" fmla="val 3371"/>
                              <a:gd name="gd58" fmla="val 4512"/>
                              <a:gd name="gd59" fmla="val 3360"/>
                              <a:gd name="gd60" fmla="val 4517"/>
                              <a:gd name="gd61" fmla="val 3349"/>
                              <a:gd name="gd62" fmla="val 4521"/>
                              <a:gd name="gd63" fmla="val 3342"/>
                              <a:gd name="gd64" fmla="val 4523"/>
                              <a:gd name="gd65" fmla="val 3337"/>
                              <a:gd name="gd66" fmla="val 4525"/>
                              <a:gd name="gd67" fmla="val 3335"/>
                              <a:gd name="gd68" fmla="val 4526"/>
                              <a:gd name="gd69" fmla="val 3333"/>
                              <a:gd name="gd70" fmla="val 4526"/>
                              <a:gd name="gd71" fmla="val 3335"/>
                              <a:gd name="gd72" fmla="val 4525"/>
                              <a:gd name="gd73" fmla="val 3338"/>
                              <a:gd name="gd74" fmla="val 4523"/>
                              <a:gd name="gd75" fmla="val 3342"/>
                              <a:gd name="gd76" fmla="val 4521"/>
                              <a:gd name="gd77" fmla="val 3349"/>
                              <a:gd name="gd78" fmla="val 4517"/>
                              <a:gd name="gd79" fmla="val 3359"/>
                              <a:gd name="gd80" fmla="val 4514"/>
                              <a:gd name="gd81" fmla="val 3369"/>
                              <a:gd name="gd82" fmla="val 4508"/>
                              <a:gd name="gd83" fmla="val 3384"/>
                              <a:gd name="gd84" fmla="val 4503"/>
                              <a:gd name="gd85" fmla="val 3424"/>
                              <a:gd name="gd86" fmla="val 4490"/>
                              <a:gd name="gd87" fmla="val 3465"/>
                              <a:gd name="gd88" fmla="val 4486"/>
                              <a:gd name="gd89" fmla="val 2567"/>
                              <a:gd name="gd90" fmla="val 4486"/>
                              <a:gd name="gd91" fmla="val 2608"/>
                              <a:gd name="gd92" fmla="val 4490"/>
                              <a:gd name="gd93" fmla="val 2650"/>
                              <a:gd name="gd94" fmla="val 4503"/>
                              <a:gd name="gd95" fmla="val 2662"/>
                              <a:gd name="gd96" fmla="val 4508"/>
                              <a:gd name="gd97" fmla="val 2673"/>
                              <a:gd name="gd98" fmla="val 4514"/>
                              <a:gd name="gd99" fmla="val 2682"/>
                              <a:gd name="gd100" fmla="val 4517"/>
                              <a:gd name="gd101" fmla="val 2690"/>
                              <a:gd name="gd102" fmla="val 4521"/>
                              <a:gd name="gd103" fmla="val 2695"/>
                              <a:gd name="gd104" fmla="val 4523"/>
                              <a:gd name="gd105" fmla="val 2697"/>
                              <a:gd name="gd106" fmla="val 4525"/>
                              <a:gd name="gd107" fmla="val 2699"/>
                              <a:gd name="gd108" fmla="val 4526"/>
                              <a:gd name="gd109" fmla="val 2697"/>
                              <a:gd name="gd110" fmla="val 4526"/>
                              <a:gd name="gd111" fmla="val 2695"/>
                              <a:gd name="gd112" fmla="val 4525"/>
                              <a:gd name="gd113" fmla="val 2690"/>
                              <a:gd name="gd114" fmla="val 4523"/>
                              <a:gd name="gd115" fmla="val 2682"/>
                              <a:gd name="gd116" fmla="val 4521"/>
                              <a:gd name="gd117" fmla="val 2673"/>
                              <a:gd name="gd118" fmla="val 4517"/>
                              <a:gd name="gd119" fmla="val 2661"/>
                              <a:gd name="gd120" fmla="val 4512"/>
                              <a:gd name="gd121" fmla="val 2648"/>
                              <a:gd name="gd122" fmla="val 4506"/>
                              <a:gd name="gd123" fmla="val 2611"/>
                              <a:gd name="gd124" fmla="val 4495"/>
                              <a:gd name="gd125" fmla="val 2576"/>
                              <a:gd name="gd126" fmla="val 4492"/>
                              <a:gd name="gd127" fmla="val 2542"/>
                              <a:gd name="gd128" fmla="val 4497"/>
                              <a:gd name="gd129" fmla="val 2507"/>
                              <a:gd name="gd130" fmla="val 4506"/>
                              <a:gd name="gd131" fmla="val 2472"/>
                              <a:gd name="gd132" fmla="val 4519"/>
                              <a:gd name="gd133" fmla="val 2436"/>
                              <a:gd name="gd134" fmla="val 4537"/>
                              <a:gd name="gd135" fmla="val 2399"/>
                              <a:gd name="gd136" fmla="val 4556"/>
                              <a:gd name="gd137" fmla="val 2363"/>
                              <a:gd name="gd138" fmla="val 4576"/>
                              <a:gd name="gd139" fmla="val 2322"/>
                              <a:gd name="gd140" fmla="val 4594"/>
                              <a:gd name="gd141" fmla="val 2282"/>
                              <a:gd name="gd142" fmla="val 4610"/>
                              <a:gd name="gd143" fmla="val 2240"/>
                              <a:gd name="gd144" fmla="val 4623"/>
                              <a:gd name="gd145" fmla="val 2195"/>
                              <a:gd name="gd146" fmla="val 4632"/>
                              <a:gd name="gd147" fmla="val 2147"/>
                              <a:gd name="gd148" fmla="val 4636"/>
                              <a:gd name="gd149" fmla="val 2098"/>
                              <a:gd name="gd150" fmla="val 4632"/>
                              <a:gd name="gd151" fmla="val 2043"/>
                              <a:gd name="gd152" fmla="val 4621"/>
                              <a:gd name="gd153" fmla="val 2096"/>
                              <a:gd name="gd154" fmla="val 4631"/>
                              <a:gd name="gd155" fmla="val 2147"/>
                              <a:gd name="gd156" fmla="val 4631"/>
                              <a:gd name="gd157" fmla="val 2195"/>
                              <a:gd name="gd158" fmla="val 4625"/>
                              <a:gd name="gd159" fmla="val 2240"/>
                              <a:gd name="gd160" fmla="val 4612"/>
                              <a:gd name="gd161" fmla="val 2284"/>
                              <a:gd name="gd162" fmla="val 4596"/>
                              <a:gd name="gd163" fmla="val 2326"/>
                              <a:gd name="gd164" fmla="val 4576"/>
                              <a:gd name="gd165" fmla="val 2368"/>
                              <a:gd name="gd166" fmla="val 4556"/>
                              <a:gd name="gd167" fmla="val 2408"/>
                              <a:gd name="gd168" fmla="val 4535"/>
                              <a:gd name="gd169" fmla="val 2449"/>
                              <a:gd name="gd170" fmla="val 4517"/>
                              <a:gd name="gd171" fmla="val 2489"/>
                              <a:gd name="gd172" fmla="val 4503"/>
                              <a:gd name="gd173" fmla="val 2527"/>
                              <a:gd name="gd174" fmla="val 4492"/>
                              <a:gd name="gd175" fmla="val 2567"/>
                              <a:gd name="gd176" fmla="val 4486"/>
                              <a:gd name="gd177" fmla="val 1813"/>
                              <a:gd name="gd178" fmla="val 4442"/>
                              <a:gd name="gd179" fmla="val 1814"/>
                              <a:gd name="gd180" fmla="val 4466"/>
                              <a:gd name="gd181" fmla="val 1822"/>
                              <a:gd name="gd182" fmla="val 4488"/>
                              <a:gd name="gd183" fmla="val 1838"/>
                              <a:gd name="gd184" fmla="val 4508"/>
                              <a:gd name="gd185" fmla="val 1858"/>
                              <a:gd name="gd186" fmla="val 4521"/>
                              <a:gd name="gd187" fmla="val 1884"/>
                              <a:gd name="gd188" fmla="val 4528"/>
                              <a:gd name="gd189" fmla="val 1886"/>
                              <a:gd name="gd190" fmla="val 4528"/>
                              <a:gd name="gd191" fmla="val 1882"/>
                              <a:gd name="gd192" fmla="val 4526"/>
                              <a:gd name="gd193" fmla="val 1866"/>
                              <a:gd name="gd194" fmla="val 4503"/>
                              <a:gd name="gd195" fmla="val 1853"/>
                              <a:gd name="gd196" fmla="val 4484"/>
                              <a:gd name="gd197" fmla="val 1835"/>
                              <a:gd name="gd198" fmla="val 4459"/>
                              <a:gd name="gd199" fmla="val 1814"/>
                              <a:gd name="gd200" fmla="val 4442"/>
                              <a:gd name="gd201" fmla="val 1813"/>
                              <a:gd name="gd202" fmla="val 4442"/>
                              <a:gd name="gd203" fmla="val 4219"/>
                              <a:gd name="gd204" fmla="val 4442"/>
                              <a:gd name="gd205" fmla="val 4217"/>
                              <a:gd name="gd206" fmla="val 4442"/>
                              <a:gd name="gd207" fmla="val 4199"/>
                              <a:gd name="gd208" fmla="val 4459"/>
                              <a:gd name="gd209" fmla="val 4179"/>
                              <a:gd name="gd210" fmla="val 4484"/>
                              <a:gd name="gd211" fmla="val 4166"/>
                              <a:gd name="gd212" fmla="val 4503"/>
                              <a:gd name="gd213" fmla="val 4150"/>
                              <a:gd name="gd214" fmla="val 4526"/>
                              <a:gd name="gd215" fmla="val 4148"/>
                              <a:gd name="gd216" fmla="val 4528"/>
                              <a:gd name="gd217" fmla="val 4148"/>
                              <a:gd name="gd218" fmla="val 4528"/>
                              <a:gd name="gd219" fmla="val 4173"/>
                              <a:gd name="gd220" fmla="val 4521"/>
                              <a:gd name="gd221" fmla="val 4194"/>
                              <a:gd name="gd222" fmla="val 4508"/>
                              <a:gd name="gd223" fmla="val 4210"/>
                              <a:gd name="gd224" fmla="val 4488"/>
                              <a:gd name="gd225" fmla="val 4217"/>
                              <a:gd name="gd226" fmla="val 4466"/>
                              <a:gd name="gd227" fmla="val 4219"/>
                              <a:gd name="gd228" fmla="val 4442"/>
                              <a:gd name="gd229" fmla="val 2083"/>
                              <a:gd name="gd230" fmla="val 4397"/>
                              <a:gd name="gd231" fmla="val 2079"/>
                              <a:gd name="gd232" fmla="val 4404"/>
                              <a:gd name="gd233" fmla="val 2079"/>
                              <a:gd name="gd234" fmla="val 4417"/>
                              <a:gd name="gd235" fmla="val 2081"/>
                              <a:gd name="gd236" fmla="val 4428"/>
                              <a:gd name="gd237" fmla="val 2087"/>
                              <a:gd name="gd238" fmla="val 4433"/>
                              <a:gd name="gd239" fmla="val 2089"/>
                              <a:gd name="gd240" fmla="val 4431"/>
                              <a:gd name="gd241" fmla="val 2090"/>
                              <a:gd name="gd242" fmla="val 4417"/>
                              <a:gd name="gd243" fmla="val 2087"/>
                              <a:gd name="gd244" fmla="val 4402"/>
                              <a:gd name="gd245" fmla="val 2083"/>
                              <a:gd name="gd246" fmla="val 4397"/>
                              <a:gd name="gd247" fmla="val 3951"/>
                              <a:gd name="gd248" fmla="val 4397"/>
                              <a:gd name="gd249" fmla="val 3947"/>
                              <a:gd name="gd250" fmla="val 4402"/>
                              <a:gd name="gd251" fmla="val 3941"/>
                              <a:gd name="gd252" fmla="val 4417"/>
                              <a:gd name="gd253" fmla="val 3943"/>
                              <a:gd name="gd254" fmla="val 4431"/>
                              <a:gd name="gd255" fmla="val 3947"/>
                              <a:gd name="gd256" fmla="val 4433"/>
                              <a:gd name="gd257" fmla="val 3951"/>
                              <a:gd name="gd258" fmla="val 4428"/>
                              <a:gd name="gd259" fmla="val 3952"/>
                              <a:gd name="gd260" fmla="val 4417"/>
                              <a:gd name="gd261" fmla="val 3952"/>
                              <a:gd name="gd262" fmla="val 4404"/>
                              <a:gd name="gd263" fmla="val 3951"/>
                              <a:gd name="gd264" fmla="val 4397"/>
                              <a:gd name="gd265" fmla="val 1864"/>
                              <a:gd name="gd266" fmla="val 4387"/>
                              <a:gd name="gd267" fmla="val 1853"/>
                              <a:gd name="gd268" fmla="val 4387"/>
                              <a:gd name="gd269" fmla="val 1833"/>
                              <a:gd name="gd270" fmla="val 4397"/>
                              <a:gd name="gd271" fmla="val 1820"/>
                              <a:gd name="gd272" fmla="val 4415"/>
                              <a:gd name="gd273" fmla="val 1813"/>
                              <a:gd name="gd274" fmla="val 4437"/>
                              <a:gd name="gd275" fmla="val 1825"/>
                              <a:gd name="gd276" fmla="val 4442"/>
                              <a:gd name="gd277" fmla="val 1844"/>
                              <a:gd name="gd278" fmla="val 4459"/>
                              <a:gd name="gd279" fmla="val 1864"/>
                              <a:gd name="gd280" fmla="val 4484"/>
                              <a:gd name="gd281" fmla="val 1878"/>
                              <a:gd name="gd282" fmla="val 4508"/>
                              <a:gd name="gd283" fmla="val 1893"/>
                              <a:gd name="gd284" fmla="val 4528"/>
                              <a:gd name="gd285" fmla="val 1902"/>
                              <a:gd name="gd286" fmla="val 4530"/>
                              <a:gd name="gd287" fmla="val 1915"/>
                              <a:gd name="gd288" fmla="val 4530"/>
                              <a:gd name="gd289" fmla="val 1902"/>
                              <a:gd name="gd290" fmla="val 4506"/>
                              <a:gd name="gd291" fmla="val 1893"/>
                              <a:gd name="gd292" fmla="val 4481"/>
                              <a:gd name="gd293" fmla="val 1886"/>
                              <a:gd name="gd294" fmla="val 4455"/>
                              <a:gd name="gd295" fmla="val 1880"/>
                              <a:gd name="gd296" fmla="val 4430"/>
                              <a:gd name="gd297" fmla="val 1869"/>
                              <a:gd name="gd298" fmla="val 4395"/>
                              <a:gd name="gd299" fmla="val 1864"/>
                              <a:gd name="gd300" fmla="val 4387"/>
                              <a:gd name="gd301" fmla="val 4168"/>
                              <a:gd name="gd302" fmla="val 4387"/>
                              <a:gd name="gd303" fmla="val 4163"/>
                              <a:gd name="gd304" fmla="val 4395"/>
                              <a:gd name="gd305" fmla="val 4153"/>
                              <a:gd name="gd306" fmla="val 4430"/>
                              <a:gd name="gd307" fmla="val 4146"/>
                              <a:gd name="gd308" fmla="val 4455"/>
                              <a:gd name="gd309" fmla="val 4139"/>
                              <a:gd name="gd310" fmla="val 4481"/>
                              <a:gd name="gd311" fmla="val 4130"/>
                              <a:gd name="gd312" fmla="val 4506"/>
                              <a:gd name="gd313" fmla="val 4117"/>
                              <a:gd name="gd314" fmla="val 4530"/>
                              <a:gd name="gd315" fmla="val 4130"/>
                              <a:gd name="gd316" fmla="val 4530"/>
                              <a:gd name="gd317" fmla="val 4139"/>
                              <a:gd name="gd318" fmla="val 4528"/>
                              <a:gd name="gd319" fmla="val 4153"/>
                              <a:gd name="gd320" fmla="val 4508"/>
                              <a:gd name="gd321" fmla="val 4168"/>
                              <a:gd name="gd322" fmla="val 4484"/>
                              <a:gd name="gd323" fmla="val 4188"/>
                              <a:gd name="gd324" fmla="val 4459"/>
                              <a:gd name="gd325" fmla="val 4206"/>
                              <a:gd name="gd326" fmla="val 4442"/>
                              <a:gd name="gd327" fmla="val 4219"/>
                              <a:gd name="gd328" fmla="val 4437"/>
                              <a:gd name="gd329" fmla="val 4212"/>
                              <a:gd name="gd330" fmla="val 4415"/>
                              <a:gd name="gd331" fmla="val 4199"/>
                              <a:gd name="gd332" fmla="val 4397"/>
                              <a:gd name="gd333" fmla="val 4179"/>
                              <a:gd name="gd334" fmla="val 4387"/>
                              <a:gd name="gd335" fmla="val 4168"/>
                              <a:gd name="gd336" fmla="val 4387"/>
                              <a:gd name="gd337" fmla="val 2012"/>
                              <a:gd name="gd338" fmla="val 4367"/>
                              <a:gd name="gd339" fmla="val 2041"/>
                              <a:gd name="gd340" fmla="val 4367"/>
                              <a:gd name="gd341" fmla="val 2063"/>
                              <a:gd name="gd342" fmla="val 4377"/>
                              <a:gd name="gd343" fmla="val 2079"/>
                              <a:gd name="gd344" fmla="val 4387"/>
                              <a:gd name="gd345" fmla="val 2083"/>
                              <a:gd name="gd346" fmla="val 4391"/>
                              <a:gd name="gd347" fmla="val 2085"/>
                              <a:gd name="gd348" fmla="val 4387"/>
                              <a:gd name="gd349" fmla="val 2098"/>
                              <a:gd name="gd350" fmla="val 4377"/>
                              <a:gd name="gd351" fmla="val 2085"/>
                              <a:gd name="gd352" fmla="val 4389"/>
                              <a:gd name="gd353" fmla="val 2083"/>
                              <a:gd name="gd354" fmla="val 4393"/>
                              <a:gd name="gd355" fmla="val 2090"/>
                              <a:gd name="gd356" fmla="val 4402"/>
                              <a:gd name="gd357" fmla="val 2096"/>
                              <a:gd name="gd358" fmla="val 4417"/>
                              <a:gd name="gd359" fmla="val 2094"/>
                              <a:gd name="gd360" fmla="val 4433"/>
                              <a:gd name="gd361" fmla="val 2090"/>
                              <a:gd name="gd362" fmla="val 4439"/>
                              <a:gd name="gd363" fmla="val 2085"/>
                              <a:gd name="gd364" fmla="val 4437"/>
                              <a:gd name="gd365" fmla="val 2079"/>
                              <a:gd name="gd366" fmla="val 4430"/>
                              <a:gd name="gd367" fmla="val 2076"/>
                              <a:gd name="gd368" fmla="val 4417"/>
                              <a:gd name="gd369" fmla="val 2078"/>
                              <a:gd name="gd370" fmla="val 4402"/>
                              <a:gd name="gd371" fmla="val 2081"/>
                              <a:gd name="gd372" fmla="val 4395"/>
                              <a:gd name="gd373" fmla="val 2076"/>
                              <a:gd name="gd374" fmla="val 4389"/>
                              <a:gd name="gd375" fmla="val 2059"/>
                              <a:gd name="gd376" fmla="val 4378"/>
                              <a:gd name="gd377" fmla="val 2039"/>
                              <a:gd name="gd378" fmla="val 4371"/>
                              <a:gd name="gd379" fmla="val 2012"/>
                              <a:gd name="gd380" fmla="val 4371"/>
                              <a:gd name="gd381" fmla="val 1986"/>
                              <a:gd name="gd382" fmla="val 4378"/>
                              <a:gd name="gd383" fmla="val 1964"/>
                              <a:gd name="gd384" fmla="val 4393"/>
                              <a:gd name="gd385" fmla="val 1948"/>
                              <a:gd name="gd386" fmla="val 4413"/>
                              <a:gd name="gd387" fmla="val 1935"/>
                              <a:gd name="gd388" fmla="val 4439"/>
                              <a:gd name="gd389" fmla="val 1931"/>
                              <a:gd name="gd390" fmla="val 4466"/>
                              <a:gd name="gd391" fmla="val 1931"/>
                              <a:gd name="gd392" fmla="val 4490"/>
                              <a:gd name="gd393" fmla="val 1939"/>
                              <a:gd name="gd394" fmla="val 4515"/>
                              <a:gd name="gd395" fmla="val 1950"/>
                              <a:gd name="gd396" fmla="val 4539"/>
                              <a:gd name="gd397" fmla="val 1968"/>
                              <a:gd name="gd398" fmla="val 4563"/>
                              <a:gd name="gd399" fmla="val 1992"/>
                              <a:gd name="gd400" fmla="val 4585"/>
                              <a:gd name="gd401" fmla="val 2023"/>
                              <a:gd name="gd402" fmla="val 4601"/>
                              <a:gd name="gd403" fmla="val 2058"/>
                              <a:gd name="gd404" fmla="val 4612"/>
                              <a:gd name="gd405" fmla="val 2092"/>
                              <a:gd name="gd406" fmla="val 4614"/>
                              <a:gd name="gd407" fmla="val 2127"/>
                              <a:gd name="gd408" fmla="val 4610"/>
                              <a:gd name="gd409" fmla="val 2162"/>
                              <a:gd name="gd410" fmla="val 4601"/>
                              <a:gd name="gd411" fmla="val 2198"/>
                              <a:gd name="gd412" fmla="val 4587"/>
                              <a:gd name="gd413" fmla="val 2233"/>
                              <a:gd name="gd414" fmla="val 4570"/>
                              <a:gd name="gd415" fmla="val 2269"/>
                              <a:gd name="gd416" fmla="val 4552"/>
                              <a:gd name="gd417" fmla="val 2308"/>
                              <a:gd name="gd418" fmla="val 4532"/>
                              <a:gd name="gd419" fmla="val 2346"/>
                              <a:gd name="gd420" fmla="val 4514"/>
                              <a:gd name="gd421" fmla="val 2386"/>
                              <a:gd name="gd422" fmla="val 4497"/>
                              <a:gd name="gd423" fmla="val 2430"/>
                              <a:gd name="gd424" fmla="val 4482"/>
                              <a:gd name="gd425" fmla="val 2474"/>
                              <a:gd name="gd426" fmla="val 4473"/>
                              <a:gd name="gd427" fmla="val 2522"/>
                              <a:gd name="gd428" fmla="val 4470"/>
                              <a:gd name="gd429" fmla="val 2573"/>
                              <a:gd name="gd430" fmla="val 4473"/>
                              <a:gd name="gd431" fmla="val 2626"/>
                              <a:gd name="gd432" fmla="val 4486"/>
                              <a:gd name="gd433" fmla="val 2573"/>
                              <a:gd name="gd434" fmla="val 4477"/>
                              <a:gd name="gd435" fmla="val 2523"/>
                              <a:gd name="gd436" fmla="val 4475"/>
                              <a:gd name="gd437" fmla="val 2476"/>
                              <a:gd name="gd438" fmla="val 4482"/>
                              <a:gd name="gd439" fmla="val 2430"/>
                              <a:gd name="gd440" fmla="val 4495"/>
                              <a:gd name="gd441" fmla="val 2385"/>
                              <a:gd name="gd442" fmla="val 4512"/>
                              <a:gd name="gd443" fmla="val 2343"/>
                              <a:gd name="gd444" fmla="val 4530"/>
                              <a:gd name="gd445" fmla="val 2301"/>
                              <a:gd name="gd446" fmla="val 4552"/>
                              <a:gd name="gd447" fmla="val 2260"/>
                              <a:gd name="gd448" fmla="val 4572"/>
                              <a:gd name="gd449" fmla="val 2220"/>
                              <a:gd name="gd450" fmla="val 4590"/>
                              <a:gd name="gd451" fmla="val 2182"/>
                              <a:gd name="gd452" fmla="val 4605"/>
                              <a:gd name="gd453" fmla="val 2142"/>
                              <a:gd name="gd454" fmla="val 4616"/>
                              <a:gd name="gd455" fmla="val 2101"/>
                              <a:gd name="gd456" fmla="val 4620"/>
                              <a:gd name="gd457" fmla="val 2061"/>
                              <a:gd name="gd458" fmla="val 4618"/>
                              <a:gd name="gd459" fmla="val 2021"/>
                              <a:gd name="gd460" fmla="val 4605"/>
                              <a:gd name="gd461" fmla="val 1990"/>
                              <a:gd name="gd462" fmla="val 4588"/>
                              <a:gd name="gd463" fmla="val 1966"/>
                              <a:gd name="gd464" fmla="val 4568"/>
                              <a:gd name="gd465" fmla="val 1948"/>
                              <a:gd name="gd466" fmla="val 4545"/>
                              <a:gd name="gd467" fmla="val 1935"/>
                              <a:gd name="gd468" fmla="val 4517"/>
                              <a:gd name="gd469" fmla="val 1928"/>
                              <a:gd name="gd470" fmla="val 4492"/>
                              <a:gd name="gd471" fmla="val 1928"/>
                              <a:gd name="gd472" fmla="val 4464"/>
                              <a:gd name="gd473" fmla="val 1933"/>
                              <a:gd name="gd474" fmla="val 4435"/>
                              <a:gd name="gd475" fmla="val 1946"/>
                              <a:gd name="gd476" fmla="val 4409"/>
                              <a:gd name="gd477" fmla="val 1964"/>
                              <a:gd name="gd478" fmla="val 4389"/>
                              <a:gd name="gd479" fmla="val 1986"/>
                              <a:gd name="gd480" fmla="val 4375"/>
                              <a:gd name="gd481" fmla="val 2012"/>
                              <a:gd name="gd482" fmla="val 4367"/>
                              <a:gd name="gd483" fmla="val 4020"/>
                              <a:gd name="gd484" fmla="val 4367"/>
                              <a:gd name="gd485" fmla="val 4046"/>
                              <a:gd name="gd486" fmla="val 4375"/>
                              <a:gd name="gd487" fmla="val 4068"/>
                              <a:gd name="gd488" fmla="val 4389"/>
                              <a:gd name="gd489" fmla="val 4086"/>
                              <a:gd name="gd490" fmla="val 4409"/>
                              <a:gd name="gd491" fmla="val 4099"/>
                              <a:gd name="gd492" fmla="val 4435"/>
                              <a:gd name="gd493" fmla="val 4106"/>
                              <a:gd name="gd494" fmla="val 4464"/>
                              <a:gd name="gd495" fmla="val 4104"/>
                              <a:gd name="gd496" fmla="val 4492"/>
                              <a:gd name="gd497" fmla="val 4097"/>
                              <a:gd name="gd498" fmla="val 4517"/>
                              <a:gd name="gd499" fmla="val 4084"/>
                              <a:gd name="gd500" fmla="val 4545"/>
                              <a:gd name="gd501" fmla="val 4066"/>
                              <a:gd name="gd502" fmla="val 4568"/>
                              <a:gd name="gd503" fmla="val 4042"/>
                              <a:gd name="gd504" fmla="val 4588"/>
                              <a:gd name="gd505" fmla="val 4011"/>
                              <a:gd name="gd506" fmla="val 4605"/>
                              <a:gd name="gd507" fmla="val 3971"/>
                              <a:gd name="gd508" fmla="val 4618"/>
                              <a:gd name="gd509" fmla="val 3930"/>
                              <a:gd name="gd510" fmla="val 4620"/>
                              <a:gd name="gd511" fmla="val 3890"/>
                              <a:gd name="gd512" fmla="val 4616"/>
                              <a:gd name="gd513" fmla="val 3850"/>
                              <a:gd name="gd514" fmla="val 4605"/>
                              <a:gd name="gd515" fmla="val 3812"/>
                              <a:gd name="gd516" fmla="val 4590"/>
                              <a:gd name="gd517" fmla="val 3771"/>
                              <a:gd name="gd518" fmla="val 4572"/>
                              <a:gd name="gd519" fmla="val 3731"/>
                              <a:gd name="gd520" fmla="val 4552"/>
                              <a:gd name="gd521" fmla="val 3689"/>
                              <a:gd name="gd522" fmla="val 4530"/>
                              <a:gd name="gd523" fmla="val 3647"/>
                              <a:gd name="gd524" fmla="val 4512"/>
                              <a:gd name="gd525" fmla="val 3603"/>
                              <a:gd name="gd526" fmla="val 4495"/>
                              <a:gd name="gd527" fmla="val 3558"/>
                              <a:gd name="gd528" fmla="val 4482"/>
                              <a:gd name="gd529" fmla="val 3508"/>
                              <a:gd name="gd530" fmla="val 4475"/>
                              <a:gd name="gd531" fmla="val 3459"/>
                              <a:gd name="gd532" fmla="val 4477"/>
                              <a:gd name="gd533" fmla="val 3406"/>
                              <a:gd name="gd534" fmla="val 4486"/>
                              <a:gd name="gd535" fmla="val 3459"/>
                              <a:gd name="gd536" fmla="val 4473"/>
                              <a:gd name="gd537" fmla="val 3510"/>
                              <a:gd name="gd538" fmla="val 4470"/>
                              <a:gd name="gd539" fmla="val 3558"/>
                              <a:gd name="gd540" fmla="val 4473"/>
                              <a:gd name="gd541" fmla="val 3602"/>
                              <a:gd name="gd542" fmla="val 4482"/>
                              <a:gd name="gd543" fmla="val 3645"/>
                              <a:gd name="gd544" fmla="val 4497"/>
                              <a:gd name="gd545" fmla="val 3686"/>
                              <a:gd name="gd546" fmla="val 4514"/>
                              <a:gd name="gd547" fmla="val 3726"/>
                              <a:gd name="gd548" fmla="val 4532"/>
                              <a:gd name="gd549" fmla="val 3762"/>
                              <a:gd name="gd550" fmla="val 4552"/>
                              <a:gd name="gd551" fmla="val 3799"/>
                              <a:gd name="gd552" fmla="val 4570"/>
                              <a:gd name="gd553" fmla="val 3835"/>
                              <a:gd name="gd554" fmla="val 4587"/>
                              <a:gd name="gd555" fmla="val 3870"/>
                              <a:gd name="gd556" fmla="val 4601"/>
                              <a:gd name="gd557" fmla="val 3905"/>
                              <a:gd name="gd558" fmla="val 4610"/>
                              <a:gd name="gd559" fmla="val 3940"/>
                              <a:gd name="gd560" fmla="val 4614"/>
                              <a:gd name="gd561" fmla="val 3974"/>
                              <a:gd name="gd562" fmla="val 4612"/>
                              <a:gd name="gd563" fmla="val 4009"/>
                              <a:gd name="gd564" fmla="val 4601"/>
                              <a:gd name="gd565" fmla="val 4040"/>
                              <a:gd name="gd566" fmla="val 4585"/>
                              <a:gd name="gd567" fmla="val 4066"/>
                              <a:gd name="gd568" fmla="val 4563"/>
                              <a:gd name="gd569" fmla="val 4082"/>
                              <a:gd name="gd570" fmla="val 4539"/>
                              <a:gd name="gd571" fmla="val 4093"/>
                              <a:gd name="gd572" fmla="val 4515"/>
                              <a:gd name="gd573" fmla="val 4100"/>
                              <a:gd name="gd574" fmla="val 4490"/>
                              <a:gd name="gd575" fmla="val 4102"/>
                              <a:gd name="gd576" fmla="val 4466"/>
                              <a:gd name="gd577" fmla="val 4097"/>
                              <a:gd name="gd578" fmla="val 4439"/>
                              <a:gd name="gd579" fmla="val 4084"/>
                              <a:gd name="gd580" fmla="val 4413"/>
                              <a:gd name="gd581" fmla="val 4068"/>
                              <a:gd name="gd582" fmla="val 4393"/>
                              <a:gd name="gd583" fmla="val 4046"/>
                              <a:gd name="gd584" fmla="val 4378"/>
                              <a:gd name="gd585" fmla="val 4020"/>
                              <a:gd name="gd586" fmla="val 4371"/>
                              <a:gd name="gd587" fmla="val 3993"/>
                              <a:gd name="gd588" fmla="val 4371"/>
                              <a:gd name="gd589" fmla="val 3972"/>
                              <a:gd name="gd590" fmla="val 4378"/>
                              <a:gd name="gd591" fmla="val 3956"/>
                              <a:gd name="gd592" fmla="val 4389"/>
                              <a:gd name="gd593" fmla="val 3951"/>
                              <a:gd name="gd594" fmla="val 4395"/>
                              <a:gd name="gd595" fmla="val 3954"/>
                              <a:gd name="gd596" fmla="val 4402"/>
                              <a:gd name="gd597" fmla="val 3956"/>
                              <a:gd name="gd598" fmla="val 4417"/>
                              <a:gd name="gd599" fmla="val 3952"/>
                              <a:gd name="gd600" fmla="val 4430"/>
                              <a:gd name="gd601" fmla="val 3949"/>
                              <a:gd name="gd602" fmla="val 4437"/>
                              <a:gd name="gd603" fmla="val 3941"/>
                              <a:gd name="gd604" fmla="val 4439"/>
                              <a:gd name="gd605" fmla="val 3938"/>
                              <a:gd name="gd606" fmla="val 4433"/>
                              <a:gd name="gd607" fmla="val 3936"/>
                              <a:gd name="gd608" fmla="val 4417"/>
                              <a:gd name="gd609" fmla="val 3941"/>
                              <a:gd name="gd610" fmla="val 4402"/>
                              <a:gd name="gd611" fmla="val 3949"/>
                              <a:gd name="gd612" fmla="val 4393"/>
                              <a:gd name="gd613" fmla="val 3947"/>
                              <a:gd name="gd614" fmla="val 4389"/>
                              <a:gd name="gd615" fmla="val 3934"/>
                              <a:gd name="gd616" fmla="val 4377"/>
                              <a:gd name="gd617" fmla="val 3949"/>
                              <a:gd name="gd618" fmla="val 4387"/>
                              <a:gd name="gd619" fmla="val 3949"/>
                              <a:gd name="gd620" fmla="val 4393"/>
                              <a:gd name="gd621" fmla="val 3952"/>
                              <a:gd name="gd622" fmla="val 4387"/>
                              <a:gd name="gd623" fmla="val 3969"/>
                              <a:gd name="gd624" fmla="val 4377"/>
                              <a:gd name="gd625" fmla="val 3991"/>
                              <a:gd name="gd626" fmla="val 4367"/>
                              <a:gd name="gd627" fmla="val 4020"/>
                              <a:gd name="gd628" fmla="val 4367"/>
                              <a:gd name="gd629" fmla="val 4205"/>
                              <a:gd name="gd630" fmla="val 4349"/>
                              <a:gd name="gd631" fmla="val 4216"/>
                              <a:gd name="gd632" fmla="val 4351"/>
                              <a:gd name="gd633" fmla="val 4226"/>
                              <a:gd name="gd634" fmla="val 4355"/>
                              <a:gd name="gd635" fmla="val 4232"/>
                              <a:gd name="gd636" fmla="val 4366"/>
                              <a:gd name="gd637" fmla="val 4232"/>
                              <a:gd name="gd638" fmla="val 4380"/>
                              <a:gd name="gd639" fmla="val 4230"/>
                              <a:gd name="gd640" fmla="val 4382"/>
                              <a:gd name="gd641" fmla="val 4230"/>
                              <a:gd name="gd642" fmla="val 4384"/>
                              <a:gd name="gd643" fmla="val 4228"/>
                              <a:gd name="gd644" fmla="val 4382"/>
                              <a:gd name="gd645" fmla="val 4230"/>
                              <a:gd name="gd646" fmla="val 4378"/>
                              <a:gd name="gd647" fmla="val 4232"/>
                              <a:gd name="gd648" fmla="val 4371"/>
                              <a:gd name="gd649" fmla="val 4230"/>
                              <a:gd name="gd650" fmla="val 4366"/>
                              <a:gd name="gd651" fmla="val 4228"/>
                              <a:gd name="gd652" fmla="val 4362"/>
                              <a:gd name="gd653" fmla="val 4226"/>
                              <a:gd name="gd654" fmla="val 4358"/>
                              <a:gd name="gd655" fmla="val 4223"/>
                              <a:gd name="gd656" fmla="val 4355"/>
                              <a:gd name="gd657" fmla="val 4217"/>
                              <a:gd name="gd658" fmla="val 4353"/>
                              <a:gd name="gd659" fmla="val 4214"/>
                              <a:gd name="gd660" fmla="val 4351"/>
                              <a:gd name="gd661" fmla="val 4208"/>
                              <a:gd name="gd662" fmla="val 4351"/>
                              <a:gd name="gd663" fmla="val 4205"/>
                              <a:gd name="gd664" fmla="val 4351"/>
                              <a:gd name="gd665" fmla="val 4188"/>
                              <a:gd name="gd666" fmla="val 4358"/>
                              <a:gd name="gd667" fmla="val 4175"/>
                              <a:gd name="gd668" fmla="val 4371"/>
                              <a:gd name="gd669" fmla="val 4168"/>
                              <a:gd name="gd670" fmla="val 4384"/>
                              <a:gd name="gd671" fmla="val 4181"/>
                              <a:gd name="gd672" fmla="val 4386"/>
                              <a:gd name="gd673" fmla="val 4195"/>
                              <a:gd name="gd674" fmla="val 4391"/>
                              <a:gd name="gd675" fmla="val 4212"/>
                              <a:gd name="gd676" fmla="val 4404"/>
                              <a:gd name="gd677" fmla="val 4223"/>
                              <a:gd name="gd678" fmla="val 4422"/>
                              <a:gd name="gd679" fmla="val 4226"/>
                              <a:gd name="gd680" fmla="val 4435"/>
                              <a:gd name="gd681" fmla="val 4226"/>
                              <a:gd name="gd682" fmla="val 4435"/>
                              <a:gd name="gd683" fmla="val 4245"/>
                              <a:gd name="gd684" fmla="val 4431"/>
                              <a:gd name="gd685" fmla="val 4259"/>
                              <a:gd name="gd686" fmla="val 4433"/>
                              <a:gd name="gd687" fmla="val 4272"/>
                              <a:gd name="gd688" fmla="val 4437"/>
                              <a:gd name="gd689" fmla="val 4281"/>
                              <a:gd name="gd690" fmla="val 4440"/>
                              <a:gd name="gd691" fmla="val 4283"/>
                              <a:gd name="gd692" fmla="val 4442"/>
                              <a:gd name="gd693" fmla="val 4285"/>
                              <a:gd name="gd694" fmla="val 4442"/>
                              <a:gd name="gd695" fmla="val 4285"/>
                              <a:gd name="gd696" fmla="val 4444"/>
                              <a:gd name="gd697" fmla="val 4283"/>
                              <a:gd name="gd698" fmla="val 4442"/>
                              <a:gd name="gd699" fmla="val 4281"/>
                              <a:gd name="gd700" fmla="val 4442"/>
                              <a:gd name="gd701" fmla="val 4269"/>
                              <a:gd name="gd702" fmla="val 4437"/>
                              <a:gd name="gd703" fmla="val 4254"/>
                              <a:gd name="gd704" fmla="val 4433"/>
                              <a:gd name="gd705" fmla="val 4237"/>
                              <a:gd name="gd706" fmla="val 4435"/>
                              <a:gd name="gd707" fmla="val 4226"/>
                              <a:gd name="gd708" fmla="val 4439"/>
                              <a:gd name="gd709" fmla="val 4228"/>
                              <a:gd name="gd710" fmla="val 4444"/>
                              <a:gd name="gd711" fmla="val 4226"/>
                              <a:gd name="gd712" fmla="val 4472"/>
                              <a:gd name="gd713" fmla="val 4219"/>
                              <a:gd name="gd714" fmla="val 4490"/>
                              <a:gd name="gd715" fmla="val 4206"/>
                              <a:gd name="gd716" fmla="val 4506"/>
                              <a:gd name="gd717" fmla="val 4190"/>
                              <a:gd name="gd718" fmla="val 4517"/>
                              <a:gd name="gd719" fmla="val 4172"/>
                              <a:gd name="gd720" fmla="val 4526"/>
                              <a:gd name="gd721" fmla="val 4152"/>
                              <a:gd name="gd722" fmla="val 4530"/>
                              <a:gd name="gd723" fmla="val 4144"/>
                              <a:gd name="gd724" fmla="val 4530"/>
                              <a:gd name="gd725" fmla="val 4128"/>
                              <a:gd name="gd726" fmla="val 4550"/>
                              <a:gd name="gd727" fmla="val 4099"/>
                              <a:gd name="gd728" fmla="val 4574"/>
                              <a:gd name="gd729" fmla="val 4064"/>
                              <a:gd name="gd730" fmla="val 4596"/>
                              <a:gd name="gd731" fmla="val 4095"/>
                              <a:gd name="gd732" fmla="val 4574"/>
                              <a:gd name="gd733" fmla="val 4119"/>
                              <a:gd name="gd734" fmla="val 4554"/>
                              <a:gd name="gd735" fmla="val 4137"/>
                              <a:gd name="gd736" fmla="val 4532"/>
                              <a:gd name="gd737" fmla="val 4137"/>
                              <a:gd name="gd738" fmla="val 4530"/>
                              <a:gd name="gd739" fmla="val 4131"/>
                              <a:gd name="gd740" fmla="val 4532"/>
                              <a:gd name="gd741" fmla="val 4117"/>
                              <a:gd name="gd742" fmla="val 4530"/>
                              <a:gd name="gd743" fmla="val 4099"/>
                              <a:gd name="gd744" fmla="val 4554"/>
                              <a:gd name="gd745" fmla="val 4075"/>
                              <a:gd name="gd746" fmla="val 4578"/>
                              <a:gd name="gd747" fmla="val 4046"/>
                              <a:gd name="gd748" fmla="val 4598"/>
                              <a:gd name="gd749" fmla="val 4007"/>
                              <a:gd name="gd750" fmla="val 4616"/>
                              <a:gd name="gd751" fmla="val 4046"/>
                              <a:gd name="gd752" fmla="val 4596"/>
                              <a:gd name="gd753" fmla="val 4075"/>
                              <a:gd name="gd754" fmla="val 4576"/>
                              <a:gd name="gd755" fmla="val 4097"/>
                              <a:gd name="gd756" fmla="val 4554"/>
                              <a:gd name="gd757" fmla="val 4111"/>
                              <a:gd name="gd758" fmla="val 4530"/>
                              <a:gd name="gd759" fmla="val 4100"/>
                              <a:gd name="gd760" fmla="val 4528"/>
                              <a:gd name="gd761" fmla="val 4113"/>
                              <a:gd name="gd762" fmla="val 4530"/>
                              <a:gd name="gd763" fmla="val 4113"/>
                              <a:gd name="gd764" fmla="val 4528"/>
                              <a:gd name="gd765" fmla="val 4124"/>
                              <a:gd name="gd766" fmla="val 4504"/>
                              <a:gd name="gd767" fmla="val 4133"/>
                              <a:gd name="gd768" fmla="val 4479"/>
                              <a:gd name="gd769" fmla="val 4139"/>
                              <a:gd name="gd770" fmla="val 4453"/>
                              <a:gd name="gd771" fmla="val 4144"/>
                              <a:gd name="gd772" fmla="val 4428"/>
                              <a:gd name="gd773" fmla="val 4153"/>
                              <a:gd name="gd774" fmla="val 4400"/>
                              <a:gd name="gd775" fmla="val 4159"/>
                              <a:gd name="gd776" fmla="val 4387"/>
                              <a:gd name="gd777" fmla="val 4159"/>
                              <a:gd name="gd778" fmla="val 4387"/>
                              <a:gd name="gd779" fmla="val 4144"/>
                              <a:gd name="gd780" fmla="val 4391"/>
                              <a:gd name="gd781" fmla="val 4133"/>
                              <a:gd name="gd782" fmla="val 4402"/>
                              <a:gd name="gd783" fmla="val 4128"/>
                              <a:gd name="gd784" fmla="val 4417"/>
                              <a:gd name="gd785" fmla="val 4128"/>
                              <a:gd name="gd786" fmla="val 4433"/>
                              <a:gd name="gd787" fmla="val 4128"/>
                              <a:gd name="gd788" fmla="val 4435"/>
                              <a:gd name="gd789" fmla="val 4128"/>
                              <a:gd name="gd790" fmla="val 4435"/>
                              <a:gd name="gd791" fmla="val 4126"/>
                              <a:gd name="gd792" fmla="val 4433"/>
                              <a:gd name="gd793" fmla="val 4126"/>
                              <a:gd name="gd794" fmla="val 4415"/>
                              <a:gd name="gd795" fmla="val 4131"/>
                              <a:gd name="gd796" fmla="val 4400"/>
                              <a:gd name="gd797" fmla="val 4141"/>
                              <a:gd name="gd798" fmla="val 4391"/>
                              <a:gd name="gd799" fmla="val 4153"/>
                              <a:gd name="gd800" fmla="val 4386"/>
                              <a:gd name="gd801" fmla="val 4161"/>
                              <a:gd name="gd802" fmla="val 4386"/>
                              <a:gd name="gd803" fmla="val 4163"/>
                              <a:gd name="gd804" fmla="val 4378"/>
                              <a:gd name="gd805" fmla="val 4175"/>
                              <a:gd name="gd806" fmla="val 4364"/>
                              <a:gd name="gd807" fmla="val 4190"/>
                              <a:gd name="gd808" fmla="val 4355"/>
                              <a:gd name="gd809" fmla="val 4205"/>
                              <a:gd name="gd810" fmla="val 4349"/>
                              <a:gd name="gd811" fmla="val 1829"/>
                              <a:gd name="gd812" fmla="val 4349"/>
                              <a:gd name="gd813" fmla="val 1844"/>
                              <a:gd name="gd814" fmla="val 4355"/>
                              <a:gd name="gd815" fmla="val 1857"/>
                              <a:gd name="gd816" fmla="val 4364"/>
                              <a:gd name="gd817" fmla="val 1869"/>
                              <a:gd name="gd818" fmla="val 4378"/>
                              <a:gd name="gd819" fmla="val 1871"/>
                              <a:gd name="gd820" fmla="val 4386"/>
                              <a:gd name="gd821" fmla="val 1878"/>
                              <a:gd name="gd822" fmla="val 4386"/>
                              <a:gd name="gd823" fmla="val 1891"/>
                              <a:gd name="gd824" fmla="val 4391"/>
                              <a:gd name="gd825" fmla="val 1900"/>
                              <a:gd name="gd826" fmla="val 4400"/>
                              <a:gd name="gd827" fmla="val 1906"/>
                              <a:gd name="gd828" fmla="val 4415"/>
                              <a:gd name="gd829" fmla="val 1906"/>
                              <a:gd name="gd830" fmla="val 4433"/>
                              <a:gd name="gd831" fmla="val 1906"/>
                              <a:gd name="gd832" fmla="val 4435"/>
                              <a:gd name="gd833" fmla="val 1904"/>
                              <a:gd name="gd834" fmla="val 4435"/>
                              <a:gd name="gd835" fmla="val 1904"/>
                              <a:gd name="gd836" fmla="val 4433"/>
                              <a:gd name="gd837" fmla="val 1904"/>
                              <a:gd name="gd838" fmla="val 4417"/>
                              <a:gd name="gd839" fmla="val 1899"/>
                              <a:gd name="gd840" fmla="val 4402"/>
                              <a:gd name="gd841" fmla="val 1888"/>
                              <a:gd name="gd842" fmla="val 4391"/>
                              <a:gd name="gd843" fmla="val 1873"/>
                              <a:gd name="gd844" fmla="val 4387"/>
                              <a:gd name="gd845" fmla="val 1873"/>
                              <a:gd name="gd846" fmla="val 4387"/>
                              <a:gd name="gd847" fmla="val 1880"/>
                              <a:gd name="gd848" fmla="val 4400"/>
                              <a:gd name="gd849" fmla="val 1888"/>
                              <a:gd name="gd850" fmla="val 4428"/>
                              <a:gd name="gd851" fmla="val 1893"/>
                              <a:gd name="gd852" fmla="val 4453"/>
                              <a:gd name="gd853" fmla="val 1899"/>
                              <a:gd name="gd854" fmla="val 4479"/>
                              <a:gd name="gd855" fmla="val 1908"/>
                              <a:gd name="gd856" fmla="val 4504"/>
                              <a:gd name="gd857" fmla="val 1919"/>
                              <a:gd name="gd858" fmla="val 4528"/>
                              <a:gd name="gd859" fmla="val 1919"/>
                              <a:gd name="gd860" fmla="val 4530"/>
                              <a:gd name="gd861" fmla="val 1931"/>
                              <a:gd name="gd862" fmla="val 4528"/>
                              <a:gd name="gd863" fmla="val 1920"/>
                              <a:gd name="gd864" fmla="val 4530"/>
                              <a:gd name="gd865" fmla="val 1935"/>
                              <a:gd name="gd866" fmla="val 4554"/>
                              <a:gd name="gd867" fmla="val 1957"/>
                              <a:gd name="gd868" fmla="val 4576"/>
                              <a:gd name="gd869" fmla="val 1986"/>
                              <a:gd name="gd870" fmla="val 4596"/>
                              <a:gd name="gd871" fmla="val 2025"/>
                              <a:gd name="gd872" fmla="val 4616"/>
                              <a:gd name="gd873" fmla="val 1986"/>
                              <a:gd name="gd874" fmla="val 4598"/>
                              <a:gd name="gd875" fmla="val 1957"/>
                              <a:gd name="gd876" fmla="val 4578"/>
                              <a:gd name="gd877" fmla="val 1933"/>
                              <a:gd name="gd878" fmla="val 4554"/>
                              <a:gd name="gd879" fmla="val 1917"/>
                              <a:gd name="gd880" fmla="val 4530"/>
                              <a:gd name="gd881" fmla="val 1900"/>
                              <a:gd name="gd882" fmla="val 4532"/>
                              <a:gd name="gd883" fmla="val 1895"/>
                              <a:gd name="gd884" fmla="val 4530"/>
                              <a:gd name="gd885" fmla="val 1895"/>
                              <a:gd name="gd886" fmla="val 4532"/>
                              <a:gd name="gd887" fmla="val 1913"/>
                              <a:gd name="gd888" fmla="val 4554"/>
                              <a:gd name="gd889" fmla="val 1937"/>
                              <a:gd name="gd890" fmla="val 4574"/>
                              <a:gd name="gd891" fmla="val 1968"/>
                              <a:gd name="gd892" fmla="val 4596"/>
                              <a:gd name="gd893" fmla="val 1933"/>
                              <a:gd name="gd894" fmla="val 4574"/>
                              <a:gd name="gd895" fmla="val 1904"/>
                              <a:gd name="gd896" fmla="val 4550"/>
                              <a:gd name="gd897" fmla="val 1888"/>
                              <a:gd name="gd898" fmla="val 4530"/>
                              <a:gd name="gd899" fmla="val 1882"/>
                              <a:gd name="gd900" fmla="val 4530"/>
                              <a:gd name="gd901" fmla="val 1860"/>
                              <a:gd name="gd902" fmla="val 4526"/>
                              <a:gd name="gd903" fmla="val 1842"/>
                              <a:gd name="gd904" fmla="val 4517"/>
                              <a:gd name="gd905" fmla="val 1825"/>
                              <a:gd name="gd906" fmla="val 4506"/>
                              <a:gd name="gd907" fmla="val 1813"/>
                              <a:gd name="gd908" fmla="val 4490"/>
                              <a:gd name="gd909" fmla="val 1805"/>
                              <a:gd name="gd910" fmla="val 4472"/>
                              <a:gd name="gd911" fmla="val 1804"/>
                              <a:gd name="gd912" fmla="val 4444"/>
                              <a:gd name="gd913" fmla="val 1805"/>
                              <a:gd name="gd914" fmla="val 4439"/>
                              <a:gd name="gd915" fmla="val 1796"/>
                              <a:gd name="gd916" fmla="val 4435"/>
                              <a:gd name="gd917" fmla="val 1778"/>
                              <a:gd name="gd918" fmla="val 4433"/>
                              <a:gd name="gd919" fmla="val 1763"/>
                              <a:gd name="gd920" fmla="val 4437"/>
                              <a:gd name="gd921" fmla="val 1751"/>
                              <a:gd name="gd922" fmla="val 4442"/>
                              <a:gd name="gd923" fmla="val 1749"/>
                              <a:gd name="gd924" fmla="val 4442"/>
                              <a:gd name="gd925" fmla="val 1747"/>
                              <a:gd name="gd926" fmla="val 4444"/>
                              <a:gd name="gd927" fmla="val 1747"/>
                              <a:gd name="gd928" fmla="val 4442"/>
                              <a:gd name="gd929" fmla="val 1749"/>
                              <a:gd name="gd930" fmla="val 4442"/>
                              <a:gd name="gd931" fmla="val 1751"/>
                              <a:gd name="gd932" fmla="val 4440"/>
                              <a:gd name="gd933" fmla="val 1760"/>
                              <a:gd name="gd934" fmla="val 4437"/>
                              <a:gd name="gd935" fmla="val 1772"/>
                              <a:gd name="gd936" fmla="val 4433"/>
                              <a:gd name="gd937" fmla="val 1787"/>
                              <a:gd name="gd938" fmla="val 4431"/>
                              <a:gd name="gd939" fmla="val 1805"/>
                              <a:gd name="gd940" fmla="val 4435"/>
                              <a:gd name="gd941" fmla="val 1805"/>
                              <a:gd name="gd942" fmla="val 4435"/>
                              <a:gd name="gd943" fmla="val 1809"/>
                              <a:gd name="gd944" fmla="val 4422"/>
                              <a:gd name="gd945" fmla="val 1822"/>
                              <a:gd name="gd946" fmla="val 4404"/>
                              <a:gd name="gd947" fmla="val 1836"/>
                              <a:gd name="gd948" fmla="val 4391"/>
                              <a:gd name="gd949" fmla="val 1851"/>
                              <a:gd name="gd950" fmla="val 4386"/>
                              <a:gd name="gd951" fmla="val 1864"/>
                              <a:gd name="gd952" fmla="val 4384"/>
                              <a:gd name="gd953" fmla="val 1857"/>
                              <a:gd name="gd954" fmla="val 4371"/>
                              <a:gd name="gd955" fmla="val 1844"/>
                              <a:gd name="gd956" fmla="val 4358"/>
                              <a:gd name="gd957" fmla="val 1829"/>
                              <a:gd name="gd958" fmla="val 4351"/>
                              <a:gd name="gd959" fmla="val 1824"/>
                              <a:gd name="gd960" fmla="val 4351"/>
                              <a:gd name="gd961" fmla="val 1818"/>
                              <a:gd name="gd962" fmla="val 4351"/>
                              <a:gd name="gd963" fmla="val 1814"/>
                              <a:gd name="gd964" fmla="val 4353"/>
                              <a:gd name="gd965" fmla="val 1809"/>
                              <a:gd name="gd966" fmla="val 4355"/>
                              <a:gd name="gd967" fmla="val 1805"/>
                              <a:gd name="gd968" fmla="val 4358"/>
                              <a:gd name="gd969" fmla="val 1804"/>
                              <a:gd name="gd970" fmla="val 4362"/>
                              <a:gd name="gd971" fmla="val 1802"/>
                              <a:gd name="gd972" fmla="val 4366"/>
                              <a:gd name="gd973" fmla="val 1802"/>
                              <a:gd name="gd974" fmla="val 4373"/>
                              <a:gd name="gd975" fmla="val 1802"/>
                              <a:gd name="gd976" fmla="val 4378"/>
                              <a:gd name="gd977" fmla="val 1804"/>
                              <a:gd name="gd978" fmla="val 4382"/>
                              <a:gd name="gd979" fmla="val 1804"/>
                              <a:gd name="gd980" fmla="val 4384"/>
                              <a:gd name="gd981" fmla="val 1802"/>
                              <a:gd name="gd982" fmla="val 4382"/>
                              <a:gd name="gd983" fmla="val 1802"/>
                              <a:gd name="gd984" fmla="val 4380"/>
                              <a:gd name="gd985" fmla="val 1800"/>
                              <a:gd name="gd986" fmla="val 4366"/>
                              <a:gd name="gd987" fmla="val 1805"/>
                              <a:gd name="gd988" fmla="val 4355"/>
                              <a:gd name="gd989" fmla="val 1816"/>
                              <a:gd name="gd990" fmla="val 4351"/>
                              <a:gd name="gd991" fmla="val 1829"/>
                              <a:gd name="gd992" fmla="val 4349"/>
                              <a:gd name="gd993" fmla="val 5551"/>
                              <a:gd name="gd994" fmla="val 4055"/>
                              <a:gd name="gd995" fmla="val 5573"/>
                              <a:gd name="gd996" fmla="val 4057"/>
                              <a:gd name="gd997" fmla="val 5590"/>
                              <a:gd name="gd998" fmla="val 4064"/>
                              <a:gd name="gd999" fmla="val 5602"/>
                              <a:gd name="gd1000" fmla="val 4077"/>
                              <a:gd name="gd1001" fmla="val 5610"/>
                              <a:gd name="gd1002" fmla="val 4091"/>
                              <a:gd name="gd1003" fmla="val 5612"/>
                              <a:gd name="gd1004" fmla="val 4110"/>
                              <a:gd name="gd1005" fmla="val 5606"/>
                              <a:gd name="gd1006" fmla="val 4124"/>
                              <a:gd name="gd1007" fmla="val 5593"/>
                              <a:gd name="gd1008" fmla="val 4137"/>
                              <a:gd name="gd1009" fmla="val 5575"/>
                              <a:gd name="gd1010" fmla="val 4143"/>
                              <a:gd name="gd1011" fmla="val 5562"/>
                              <a:gd name="gd1012" fmla="val 4139"/>
                              <a:gd name="gd1013" fmla="val 5551"/>
                              <a:gd name="gd1014" fmla="val 4130"/>
                              <a:gd name="gd1015" fmla="val 5546"/>
                              <a:gd name="gd1016" fmla="val 4119"/>
                              <a:gd name="gd1017" fmla="val 5548"/>
                              <a:gd name="gd1018" fmla="val 4106"/>
                              <a:gd name="gd1019" fmla="val 5557"/>
                              <a:gd name="gd1020" fmla="val 4095"/>
                              <a:gd name="gd1021" fmla="val 5560"/>
                              <a:gd name="gd1022" fmla="val 4093"/>
                              <a:gd name="gd1023" fmla="val 5564"/>
                              <a:gd name="gd1024" fmla="val 4091"/>
                              <a:gd name="gd1025" fmla="val 5570"/>
                              <a:gd name="gd1026" fmla="val 4093"/>
                              <a:gd name="gd1027" fmla="val 5573"/>
                              <a:gd name="gd1028" fmla="val 4095"/>
                              <a:gd name="gd1029" fmla="val 5577"/>
                              <a:gd name="gd1030" fmla="val 4097"/>
                              <a:gd name="gd1031" fmla="val 5579"/>
                              <a:gd name="gd1032" fmla="val 4101"/>
                              <a:gd name="gd1033" fmla="val 5579"/>
                              <a:gd name="gd1034" fmla="val 4104"/>
                              <a:gd name="gd1035" fmla="val 5577"/>
                              <a:gd name="gd1036" fmla="val 4108"/>
                              <a:gd name="gd1037" fmla="val 5573"/>
                              <a:gd name="gd1038" fmla="val 4112"/>
                              <a:gd name="gd1039" fmla="val 5571"/>
                              <a:gd name="gd1040" fmla="val 4112"/>
                              <a:gd name="gd1041" fmla="val 5571"/>
                              <a:gd name="gd1042" fmla="val 4112"/>
                              <a:gd name="gd1043" fmla="val 5570"/>
                              <a:gd name="gd1044" fmla="val 4108"/>
                              <a:gd name="gd1045" fmla="val 5568"/>
                              <a:gd name="gd1046" fmla="val 4106"/>
                              <a:gd name="gd1047" fmla="val 5568"/>
                              <a:gd name="gd1048" fmla="val 4102"/>
                              <a:gd name="gd1049" fmla="val 5566"/>
                              <a:gd name="gd1050" fmla="val 4101"/>
                              <a:gd name="gd1051" fmla="val 5564"/>
                              <a:gd name="gd1052" fmla="val 4099"/>
                              <a:gd name="gd1053" fmla="val 5560"/>
                              <a:gd name="gd1054" fmla="val 4097"/>
                              <a:gd name="gd1055" fmla="val 5559"/>
                              <a:gd name="gd1056" fmla="val 4099"/>
                              <a:gd name="gd1057" fmla="val 5555"/>
                              <a:gd name="gd1058" fmla="val 4102"/>
                              <a:gd name="gd1059" fmla="val 5551"/>
                              <a:gd name="gd1060" fmla="val 4112"/>
                              <a:gd name="gd1061" fmla="val 5555"/>
                              <a:gd name="gd1062" fmla="val 4121"/>
                              <a:gd name="gd1063" fmla="val 5562"/>
                              <a:gd name="gd1064" fmla="val 4128"/>
                              <a:gd name="gd1065" fmla="val 5573"/>
                              <a:gd name="gd1066" fmla="val 4130"/>
                              <a:gd name="gd1067" fmla="val 5586"/>
                              <a:gd name="gd1068" fmla="val 4126"/>
                              <a:gd name="gd1069" fmla="val 5595"/>
                              <a:gd name="gd1070" fmla="val 4115"/>
                              <a:gd name="gd1071" fmla="val 5599"/>
                              <a:gd name="gd1072" fmla="val 4102"/>
                              <a:gd name="gd1073" fmla="val 5597"/>
                              <a:gd name="gd1074" fmla="val 4088"/>
                              <a:gd name="gd1075" fmla="val 5591"/>
                              <a:gd name="gd1076" fmla="val 4075"/>
                              <a:gd name="gd1077" fmla="val 5580"/>
                              <a:gd name="gd1078" fmla="val 4066"/>
                              <a:gd name="gd1079" fmla="val 5568"/>
                              <a:gd name="gd1080" fmla="val 4059"/>
                              <a:gd name="gd1081" fmla="val 5551"/>
                              <a:gd name="gd1082" fmla="val 4059"/>
                              <a:gd name="gd1083" fmla="val 5533"/>
                              <a:gd name="gd1084" fmla="val 4066"/>
                              <a:gd name="gd1085" fmla="val 5518"/>
                              <a:gd name="gd1086" fmla="val 4082"/>
                              <a:gd name="gd1087" fmla="val 5509"/>
                              <a:gd name="gd1088" fmla="val 4102"/>
                              <a:gd name="gd1089" fmla="val 5509"/>
                              <a:gd name="gd1090" fmla="val 4126"/>
                              <a:gd name="gd1091" fmla="val 5518"/>
                              <a:gd name="gd1092" fmla="val 4152"/>
                              <a:gd name="gd1093" fmla="val 5533"/>
                              <a:gd name="gd1094" fmla="val 4168"/>
                              <a:gd name="gd1095" fmla="val 5551"/>
                              <a:gd name="gd1096" fmla="val 4181"/>
                              <a:gd name="gd1097" fmla="val 5573"/>
                              <a:gd name="gd1098" fmla="val 4186"/>
                              <a:gd name="gd1099" fmla="val 5599"/>
                              <a:gd name="gd1100" fmla="val 4186"/>
                              <a:gd name="gd1101" fmla="val 5626"/>
                              <a:gd name="gd1102" fmla="val 4181"/>
                              <a:gd name="gd1103" fmla="val 5655"/>
                              <a:gd name="gd1104" fmla="val 4172"/>
                              <a:gd name="gd1105" fmla="val 5685"/>
                              <a:gd name="gd1106" fmla="val 4159"/>
                              <a:gd name="gd1107" fmla="val 5712"/>
                              <a:gd name="gd1108" fmla="val 4143"/>
                              <a:gd name="gd1109" fmla="val 5741"/>
                              <a:gd name="gd1110" fmla="val 4128"/>
                              <a:gd name="gd1111" fmla="val 5774"/>
                              <a:gd name="gd1112" fmla="val 4119"/>
                              <a:gd name="gd1113" fmla="val 5809"/>
                              <a:gd name="gd1114" fmla="val 4113"/>
                              <a:gd name="gd1115" fmla="val 5845"/>
                              <a:gd name="gd1116" fmla="val 4115"/>
                              <a:gd name="gd1117" fmla="val 5880"/>
                              <a:gd name="gd1118" fmla="val 4122"/>
                              <a:gd name="gd1119" fmla="val 5915"/>
                              <a:gd name="gd1120" fmla="val 4135"/>
                              <a:gd name="gd1121" fmla="val 5946"/>
                              <a:gd name="gd1122" fmla="val 4154"/>
                              <a:gd name="gd1123" fmla="val 5973"/>
                              <a:gd name="gd1124" fmla="val 4181"/>
                              <a:gd name="gd1125" fmla="val 5995"/>
                              <a:gd name="gd1126" fmla="val 4216"/>
                              <a:gd name="gd1127" fmla="val 5972"/>
                              <a:gd name="gd1128" fmla="val 4183"/>
                              <a:gd name="gd1129" fmla="val 5942"/>
                              <a:gd name="gd1130" fmla="val 4159"/>
                              <a:gd name="gd1131" fmla="val 5909"/>
                              <a:gd name="gd1132" fmla="val 4143"/>
                              <a:gd name="gd1133" fmla="val 5875"/>
                              <a:gd name="gd1134" fmla="val 4132"/>
                              <a:gd name="gd1135" fmla="val 5840"/>
                              <a:gd name="gd1136" fmla="val 4126"/>
                              <a:gd name="gd1137" fmla="val 5807"/>
                              <a:gd name="gd1138" fmla="val 4126"/>
                              <a:gd name="gd1139" fmla="val 5774"/>
                              <a:gd name="gd1140" fmla="val 4130"/>
                              <a:gd name="gd1141" fmla="val 5747"/>
                              <a:gd name="gd1142" fmla="val 4137"/>
                              <a:gd name="gd1143" fmla="val 5723"/>
                              <a:gd name="gd1144" fmla="val 4148"/>
                              <a:gd name="gd1145" fmla="val 5683"/>
                              <a:gd name="gd1146" fmla="val 4172"/>
                              <a:gd name="gd1147" fmla="val 5646"/>
                              <a:gd name="gd1148" fmla="val 4186"/>
                              <a:gd name="gd1149" fmla="val 5612"/>
                              <a:gd name="gd1150" fmla="val 4196"/>
                              <a:gd name="gd1151" fmla="val 5580"/>
                              <a:gd name="gd1152" fmla="val 4197"/>
                              <a:gd name="gd1153" fmla="val 5555"/>
                              <a:gd name="gd1154" fmla="val 4192"/>
                              <a:gd name="gd1155" fmla="val 5533"/>
                              <a:gd name="gd1156" fmla="val 4179"/>
                              <a:gd name="gd1157" fmla="val 5517"/>
                              <a:gd name="gd1158" fmla="val 4157"/>
                              <a:gd name="gd1159" fmla="val 5506"/>
                              <a:gd name="gd1160" fmla="val 4133"/>
                              <a:gd name="gd1161" fmla="val 5504"/>
                              <a:gd name="gd1162" fmla="val 4110"/>
                              <a:gd name="gd1163" fmla="val 5509"/>
                              <a:gd name="gd1164" fmla="val 4090"/>
                              <a:gd name="gd1165" fmla="val 5520"/>
                              <a:gd name="gd1166" fmla="val 4073"/>
                              <a:gd name="gd1167" fmla="val 5535"/>
                              <a:gd name="gd1168" fmla="val 4062"/>
                              <a:gd name="gd1169" fmla="val 5551"/>
                              <a:gd name="gd1170" fmla="val 4055"/>
                              <a:gd name="gd1171" fmla="val 475"/>
                              <a:gd name="gd1172" fmla="val 4055"/>
                              <a:gd name="gd1173" fmla="val 492"/>
                              <a:gd name="gd1174" fmla="val 4062"/>
                              <a:gd name="gd1175" fmla="val 506"/>
                              <a:gd name="gd1176" fmla="val 4073"/>
                              <a:gd name="gd1177" fmla="val 517"/>
                              <a:gd name="gd1178" fmla="val 4090"/>
                              <a:gd name="gd1179" fmla="val 523"/>
                              <a:gd name="gd1180" fmla="val 4110"/>
                              <a:gd name="gd1181" fmla="val 521"/>
                              <a:gd name="gd1182" fmla="val 4133"/>
                              <a:gd name="gd1183" fmla="val 510"/>
                              <a:gd name="gd1184" fmla="val 4157"/>
                              <a:gd name="gd1185" fmla="val 492"/>
                              <a:gd name="gd1186" fmla="val 4179"/>
                              <a:gd name="gd1187" fmla="val 470"/>
                              <a:gd name="gd1188" fmla="val 4192"/>
                              <a:gd name="gd1189" fmla="val 444"/>
                              <a:gd name="gd1190" fmla="val 4197"/>
                              <a:gd name="gd1191" fmla="val 415"/>
                              <a:gd name="gd1192" fmla="val 4196"/>
                              <a:gd name="gd1193" fmla="val 380"/>
                              <a:gd name="gd1194" fmla="val 4186"/>
                              <a:gd name="gd1195" fmla="val 342"/>
                              <a:gd name="gd1196" fmla="val 4172"/>
                              <a:gd name="gd1197" fmla="val 302"/>
                              <a:gd name="gd1198" fmla="val 4148"/>
                              <a:gd name="gd1199" fmla="val 280"/>
                              <a:gd name="gd1200" fmla="val 4137"/>
                              <a:gd name="gd1201" fmla="val 250"/>
                              <a:gd name="gd1202" fmla="val 4130"/>
                              <a:gd name="gd1203" fmla="val 219"/>
                              <a:gd name="gd1204" fmla="val 4126"/>
                              <a:gd name="gd1205" fmla="val 185"/>
                              <a:gd name="gd1206" fmla="val 4126"/>
                              <a:gd name="gd1207" fmla="val 150"/>
                              <a:gd name="gd1208" fmla="val 4132"/>
                              <a:gd name="gd1209" fmla="val 115"/>
                              <a:gd name="gd1210" fmla="val 4143"/>
                              <a:gd name="gd1211" fmla="val 82"/>
                              <a:gd name="gd1212" fmla="val 4159"/>
                              <a:gd name="gd1213" fmla="val 53"/>
                              <a:gd name="gd1214" fmla="val 4183"/>
                              <a:gd name="gd1215" fmla="val 29"/>
                              <a:gd name="gd1216" fmla="val 4216"/>
                              <a:gd name="gd1217" fmla="val 51"/>
                              <a:gd name="gd1218" fmla="val 4181"/>
                              <a:gd name="gd1219" fmla="val 80"/>
                              <a:gd name="gd1220" fmla="val 4154"/>
                              <a:gd name="gd1221" fmla="val 111"/>
                              <a:gd name="gd1222" fmla="val 4135"/>
                              <a:gd name="gd1223" fmla="val 144"/>
                              <a:gd name="gd1224" fmla="val 4122"/>
                              <a:gd name="gd1225" fmla="val 181"/>
                              <a:gd name="gd1226" fmla="val 4115"/>
                              <a:gd name="gd1227" fmla="val 216"/>
                              <a:gd name="gd1228" fmla="val 4113"/>
                              <a:gd name="gd1229" fmla="val 250"/>
                              <a:gd name="gd1230" fmla="val 4119"/>
                              <a:gd name="gd1231" fmla="val 283"/>
                              <a:gd name="gd1232" fmla="val 4128"/>
                              <a:gd name="gd1233" fmla="val 312"/>
                              <a:gd name="gd1234" fmla="val 4143"/>
                              <a:gd name="gd1235" fmla="val 342"/>
                              <a:gd name="gd1236" fmla="val 4159"/>
                              <a:gd name="gd1237" fmla="val 371"/>
                              <a:gd name="gd1238" fmla="val 4172"/>
                              <a:gd name="gd1239" fmla="val 400"/>
                              <a:gd name="gd1240" fmla="val 4181"/>
                              <a:gd name="gd1241" fmla="val 426"/>
                              <a:gd name="gd1242" fmla="val 4186"/>
                              <a:gd name="gd1243" fmla="val 451"/>
                              <a:gd name="gd1244" fmla="val 4186"/>
                              <a:gd name="gd1245" fmla="val 473"/>
                              <a:gd name="gd1246" fmla="val 4181"/>
                              <a:gd name="gd1247" fmla="val 493"/>
                              <a:gd name="gd1248" fmla="val 4168"/>
                              <a:gd name="gd1249" fmla="val 508"/>
                              <a:gd name="gd1250" fmla="val 4152"/>
                              <a:gd name="gd1251" fmla="val 517"/>
                              <a:gd name="gd1252" fmla="val 4126"/>
                              <a:gd name="gd1253" fmla="val 515"/>
                              <a:gd name="gd1254" fmla="val 4102"/>
                              <a:gd name="gd1255" fmla="val 508"/>
                              <a:gd name="gd1256" fmla="val 4082"/>
                              <a:gd name="gd1257" fmla="val 493"/>
                              <a:gd name="gd1258" fmla="val 4066"/>
                              <a:gd name="gd1259" fmla="val 473"/>
                              <a:gd name="gd1260" fmla="val 4059"/>
                              <a:gd name="gd1261" fmla="val 459"/>
                              <a:gd name="gd1262" fmla="val 4059"/>
                              <a:gd name="gd1263" fmla="val 444"/>
                              <a:gd name="gd1264" fmla="val 4066"/>
                              <a:gd name="gd1265" fmla="val 435"/>
                              <a:gd name="gd1266" fmla="val 4075"/>
                              <a:gd name="gd1267" fmla="val 428"/>
                              <a:gd name="gd1268" fmla="val 4088"/>
                              <a:gd name="gd1269" fmla="val 426"/>
                              <a:gd name="gd1270" fmla="val 4102"/>
                              <a:gd name="gd1271" fmla="val 429"/>
                              <a:gd name="gd1272" fmla="val 4115"/>
                              <a:gd name="gd1273" fmla="val 440"/>
                              <a:gd name="gd1274" fmla="val 4126"/>
                              <a:gd name="gd1275" fmla="val 451"/>
                              <a:gd name="gd1276" fmla="val 4130"/>
                              <a:gd name="gd1277" fmla="val 462"/>
                              <a:gd name="gd1278" fmla="val 4128"/>
                              <a:gd name="gd1279" fmla="val 471"/>
                              <a:gd name="gd1280" fmla="val 4121"/>
                              <a:gd name="gd1281" fmla="val 473"/>
                              <a:gd name="gd1282" fmla="val 4112"/>
                              <a:gd name="gd1283" fmla="val 470"/>
                              <a:gd name="gd1284" fmla="val 4102"/>
                              <a:gd name="gd1285" fmla="val 468"/>
                              <a:gd name="gd1286" fmla="val 4099"/>
                              <a:gd name="gd1287" fmla="val 464"/>
                              <a:gd name="gd1288" fmla="val 4097"/>
                              <a:gd name="gd1289" fmla="val 462"/>
                              <a:gd name="gd1290" fmla="val 4099"/>
                              <a:gd name="gd1291" fmla="val 460"/>
                              <a:gd name="gd1292" fmla="val 4101"/>
                              <a:gd name="gd1293" fmla="val 459"/>
                              <a:gd name="gd1294" fmla="val 4102"/>
                              <a:gd name="gd1295" fmla="val 457"/>
                              <a:gd name="gd1296" fmla="val 4106"/>
                              <a:gd name="gd1297" fmla="val 457"/>
                              <a:gd name="gd1298" fmla="val 4108"/>
                              <a:gd name="gd1299" fmla="val 455"/>
                              <a:gd name="gd1300" fmla="val 4112"/>
                              <a:gd name="gd1301" fmla="val 453"/>
                              <a:gd name="gd1302" fmla="val 4112"/>
                              <a:gd name="gd1303" fmla="val 451"/>
                              <a:gd name="gd1304" fmla="val 4112"/>
                              <a:gd name="gd1305" fmla="val 448"/>
                              <a:gd name="gd1306" fmla="val 4108"/>
                              <a:gd name="gd1307" fmla="val 448"/>
                              <a:gd name="gd1308" fmla="val 4104"/>
                              <a:gd name="gd1309" fmla="val 448"/>
                              <a:gd name="gd1310" fmla="val 4101"/>
                              <a:gd name="gd1311" fmla="val 450"/>
                              <a:gd name="gd1312" fmla="val 4097"/>
                              <a:gd name="gd1313" fmla="val 453"/>
                              <a:gd name="gd1314" fmla="val 4095"/>
                              <a:gd name="gd1315" fmla="val 457"/>
                              <a:gd name="gd1316" fmla="val 4093"/>
                              <a:gd name="gd1317" fmla="val 460"/>
                              <a:gd name="gd1318" fmla="val 4091"/>
                              <a:gd name="gd1319" fmla="val 466"/>
                              <a:gd name="gd1320" fmla="val 4093"/>
                              <a:gd name="gd1321" fmla="val 470"/>
                              <a:gd name="gd1322" fmla="val 4095"/>
                              <a:gd name="gd1323" fmla="val 479"/>
                              <a:gd name="gd1324" fmla="val 4106"/>
                              <a:gd name="gd1325" fmla="val 479"/>
                              <a:gd name="gd1326" fmla="val 4119"/>
                              <a:gd name="gd1327" fmla="val 475"/>
                              <a:gd name="gd1328" fmla="val 4130"/>
                              <a:gd name="gd1329" fmla="val 464"/>
                              <a:gd name="gd1330" fmla="val 4139"/>
                              <a:gd name="gd1331" fmla="val 450"/>
                              <a:gd name="gd1332" fmla="val 4143"/>
                              <a:gd name="gd1333" fmla="val 433"/>
                              <a:gd name="gd1334" fmla="val 4137"/>
                              <a:gd name="gd1335" fmla="val 420"/>
                              <a:gd name="gd1336" fmla="val 4124"/>
                              <a:gd name="gd1337" fmla="val 415"/>
                              <a:gd name="gd1338" fmla="val 4110"/>
                              <a:gd name="gd1339" fmla="val 415"/>
                              <a:gd name="gd1340" fmla="val 4091"/>
                              <a:gd name="gd1341" fmla="val 422"/>
                              <a:gd name="gd1342" fmla="val 4077"/>
                              <a:gd name="gd1343" fmla="val 435"/>
                              <a:gd name="gd1344" fmla="val 4064"/>
                              <a:gd name="gd1345" fmla="val 453"/>
                              <a:gd name="gd1346" fmla="val 4057"/>
                              <a:gd name="gd1347" fmla="val 475"/>
                              <a:gd name="gd1348" fmla="val 4055"/>
                              <a:gd name="gd1349" fmla="val 5712"/>
                              <a:gd name="gd1350" fmla="val 4006"/>
                              <a:gd name="gd1351" fmla="val 5707"/>
                              <a:gd name="gd1352" fmla="val 4009"/>
                              <a:gd name="gd1353" fmla="val 5697"/>
                              <a:gd name="gd1354" fmla="val 4018"/>
                              <a:gd name="gd1355" fmla="val 5692"/>
                              <a:gd name="gd1356" fmla="val 4029"/>
                              <a:gd name="gd1357" fmla="val 5690"/>
                              <a:gd name="gd1358" fmla="val 4042"/>
                              <a:gd name="gd1359" fmla="val 5692"/>
                              <a:gd name="gd1360" fmla="val 4059"/>
                              <a:gd name="gd1361" fmla="val 5699"/>
                              <a:gd name="gd1362" fmla="val 4073"/>
                              <a:gd name="gd1363" fmla="val 5714"/>
                              <a:gd name="gd1364" fmla="val 4086"/>
                              <a:gd name="gd1365" fmla="val 5734"/>
                              <a:gd name="gd1366" fmla="val 4095"/>
                              <a:gd name="gd1367" fmla="val 5756"/>
                              <a:gd name="gd1368" fmla="val 4095"/>
                              <a:gd name="gd1369" fmla="val 5776"/>
                              <a:gd name="gd1370" fmla="val 4091"/>
                              <a:gd name="gd1371" fmla="val 5796"/>
                              <a:gd name="gd1372" fmla="val 4086"/>
                              <a:gd name="gd1373" fmla="val 5818"/>
                              <a:gd name="gd1374" fmla="val 4079"/>
                              <a:gd name="gd1375" fmla="val 5842"/>
                              <a:gd name="gd1376" fmla="val 4075"/>
                              <a:gd name="gd1377" fmla="val 5866"/>
                              <a:gd name="gd1378" fmla="val 4077"/>
                              <a:gd name="gd1379" fmla="val 5891"/>
                              <a:gd name="gd1380" fmla="val 4084"/>
                              <a:gd name="gd1381" fmla="val 5919"/>
                              <a:gd name="gd1382" fmla="val 4102"/>
                              <a:gd name="gd1383" fmla="val 5889"/>
                              <a:gd name="gd1384" fmla="val 4088"/>
                              <a:gd name="gd1385" fmla="val 5860"/>
                              <a:gd name="gd1386" fmla="val 4080"/>
                              <a:gd name="gd1387" fmla="val 5834"/>
                              <a:gd name="gd1388" fmla="val 4080"/>
                              <a:gd name="gd1389" fmla="val 5809"/>
                              <a:gd name="gd1390" fmla="val 4084"/>
                              <a:gd name="gd1391" fmla="val 5787"/>
                              <a:gd name="gd1392" fmla="val 4090"/>
                              <a:gd name="gd1393" fmla="val 5765"/>
                              <a:gd name="gd1394" fmla="val 4095"/>
                              <a:gd name="gd1395" fmla="val 5745"/>
                              <a:gd name="gd1396" fmla="val 4099"/>
                              <a:gd name="gd1397" fmla="val 5725"/>
                              <a:gd name="gd1398" fmla="val 4099"/>
                              <a:gd name="gd1399" fmla="val 5707"/>
                              <a:gd name="gd1400" fmla="val 4091"/>
                              <a:gd name="gd1401" fmla="val 5692"/>
                              <a:gd name="gd1402" fmla="val 4079"/>
                              <a:gd name="gd1403" fmla="val 5685"/>
                              <a:gd name="gd1404" fmla="val 4064"/>
                              <a:gd name="gd1405" fmla="val 5683"/>
                              <a:gd name="gd1406" fmla="val 4049"/>
                              <a:gd name="gd1407" fmla="val 5685"/>
                              <a:gd name="gd1408" fmla="val 4035"/>
                              <a:gd name="gd1409" fmla="val 5690"/>
                              <a:gd name="gd1410" fmla="val 4022"/>
                              <a:gd name="gd1411" fmla="val 5703"/>
                              <a:gd name="gd1412" fmla="val 4011"/>
                              <a:gd name="gd1413" fmla="val 5712"/>
                              <a:gd name="gd1414" fmla="val 4006"/>
                              <a:gd name="gd1415" fmla="val 312"/>
                              <a:gd name="gd1416" fmla="val 4006"/>
                              <a:gd name="gd1417" fmla="val 323"/>
                              <a:gd name="gd1418" fmla="val 4011"/>
                              <a:gd name="gd1419" fmla="val 334"/>
                              <a:gd name="gd1420" fmla="val 4022"/>
                              <a:gd name="gd1421" fmla="val 340"/>
                              <a:gd name="gd1422" fmla="val 4035"/>
                              <a:gd name="gd1423" fmla="val 344"/>
                              <a:gd name="gd1424" fmla="val 4049"/>
                              <a:gd name="gd1425" fmla="val 340"/>
                              <a:gd name="gd1426" fmla="val 4064"/>
                              <a:gd name="gd1427" fmla="val 333"/>
                              <a:gd name="gd1428" fmla="val 4079"/>
                              <a:gd name="gd1429" fmla="val 320"/>
                              <a:gd name="gd1430" fmla="val 4091"/>
                              <a:gd name="gd1431" fmla="val 300"/>
                              <a:gd name="gd1432" fmla="val 4099"/>
                              <a:gd name="gd1433" fmla="val 281"/>
                              <a:gd name="gd1434" fmla="val 4099"/>
                              <a:gd name="gd1435" fmla="val 261"/>
                              <a:gd name="gd1436" fmla="val 4095"/>
                              <a:gd name="gd1437" fmla="val 239"/>
                              <a:gd name="gd1438" fmla="val 4090"/>
                              <a:gd name="gd1439" fmla="val 216"/>
                              <a:gd name="gd1440" fmla="val 4084"/>
                              <a:gd name="gd1441" fmla="val 192"/>
                              <a:gd name="gd1442" fmla="val 4080"/>
                              <a:gd name="gd1443" fmla="val 164"/>
                              <a:gd name="gd1444" fmla="val 4080"/>
                              <a:gd name="gd1445" fmla="val 137"/>
                              <a:gd name="gd1446" fmla="val 4088"/>
                              <a:gd name="gd1447" fmla="val 106"/>
                              <a:gd name="gd1448" fmla="val 4102"/>
                              <a:gd name="gd1449" fmla="val 133"/>
                              <a:gd name="gd1450" fmla="val 4084"/>
                              <a:gd name="gd1451" fmla="val 159"/>
                              <a:gd name="gd1452" fmla="val 4077"/>
                              <a:gd name="gd1453" fmla="val 185"/>
                              <a:gd name="gd1454" fmla="val 4075"/>
                              <a:gd name="gd1455" fmla="val 206"/>
                              <a:gd name="gd1456" fmla="val 4079"/>
                              <a:gd name="gd1457" fmla="val 228"/>
                              <a:gd name="gd1458" fmla="val 4086"/>
                              <a:gd name="gd1459" fmla="val 250"/>
                              <a:gd name="gd1460" fmla="val 4091"/>
                              <a:gd name="gd1461" fmla="val 270"/>
                              <a:gd name="gd1462" fmla="val 4095"/>
                              <a:gd name="gd1463" fmla="val 291"/>
                              <a:gd name="gd1464" fmla="val 4095"/>
                              <a:gd name="gd1465" fmla="val 311"/>
                              <a:gd name="gd1466" fmla="val 4086"/>
                              <a:gd name="gd1467" fmla="val 325"/>
                              <a:gd name="gd1468" fmla="val 4073"/>
                              <a:gd name="gd1469" fmla="val 334"/>
                              <a:gd name="gd1470" fmla="val 4059"/>
                              <a:gd name="gd1471" fmla="val 336"/>
                              <a:gd name="gd1472" fmla="val 4042"/>
                              <a:gd name="gd1473" fmla="val 333"/>
                              <a:gd name="gd1474" fmla="val 4029"/>
                              <a:gd name="gd1475" fmla="val 327"/>
                              <a:gd name="gd1476" fmla="val 4018"/>
                              <a:gd name="gd1477" fmla="val 320"/>
                              <a:gd name="gd1478" fmla="val 4009"/>
                              <a:gd name="gd1479" fmla="val 312"/>
                              <a:gd name="gd1480" fmla="val 4006"/>
                              <a:gd name="gd1481" fmla="val 292"/>
                              <a:gd name="gd1482" fmla="val 3998"/>
                              <a:gd name="gd1483" fmla="val 307"/>
                              <a:gd name="gd1484" fmla="val 4002"/>
                              <a:gd name="gd1485" fmla="val 312"/>
                              <a:gd name="gd1486" fmla="val 4006"/>
                              <a:gd name="gd1487" fmla="val 307"/>
                              <a:gd name="gd1488" fmla="val 4004"/>
                              <a:gd name="gd1489" fmla="val 291"/>
                              <a:gd name="gd1490" fmla="val 4000"/>
                              <a:gd name="gd1491" fmla="val 276"/>
                              <a:gd name="gd1492" fmla="val 4004"/>
                              <a:gd name="gd1493" fmla="val 261"/>
                              <a:gd name="gd1494" fmla="val 4013"/>
                              <a:gd name="gd1495" fmla="val 254"/>
                              <a:gd name="gd1496" fmla="val 4027"/>
                              <a:gd name="gd1497" fmla="val 254"/>
                              <a:gd name="gd1498" fmla="val 4042"/>
                              <a:gd name="gd1499" fmla="val 259"/>
                              <a:gd name="gd1500" fmla="val 4055"/>
                              <a:gd name="gd1501" fmla="val 272"/>
                              <a:gd name="gd1502" fmla="val 4062"/>
                              <a:gd name="gd1503" fmla="val 287"/>
                              <a:gd name="gd1504" fmla="val 4066"/>
                              <a:gd name="gd1505" fmla="val 298"/>
                              <a:gd name="gd1506" fmla="val 4060"/>
                              <a:gd name="gd1507" fmla="val 305"/>
                              <a:gd name="gd1508" fmla="val 4053"/>
                              <a:gd name="gd1509" fmla="val 307"/>
                              <a:gd name="gd1510" fmla="val 4044"/>
                              <a:gd name="gd1511" fmla="val 303"/>
                              <a:gd name="gd1512" fmla="val 4035"/>
                              <a:gd name="gd1513" fmla="val 294"/>
                              <a:gd name="gd1514" fmla="val 4029"/>
                              <a:gd name="gd1515" fmla="val 289"/>
                              <a:gd name="gd1516" fmla="val 4029"/>
                              <a:gd name="gd1517" fmla="val 285"/>
                              <a:gd name="gd1518" fmla="val 4031"/>
                              <a:gd name="gd1519" fmla="val 281"/>
                              <a:gd name="gd1520" fmla="val 4035"/>
                              <a:gd name="gd1521" fmla="val 280"/>
                              <a:gd name="gd1522" fmla="val 4038"/>
                              <a:gd name="gd1523" fmla="val 280"/>
                              <a:gd name="gd1524" fmla="val 4042"/>
                              <a:gd name="gd1525" fmla="val 283"/>
                              <a:gd name="gd1526" fmla="val 4048"/>
                              <a:gd name="gd1527" fmla="val 285"/>
                              <a:gd name="gd1528" fmla="val 4049"/>
                              <a:gd name="gd1529" fmla="val 287"/>
                              <a:gd name="gd1530" fmla="val 4048"/>
                              <a:gd name="gd1531" fmla="val 289"/>
                              <a:gd name="gd1532" fmla="val 4048"/>
                              <a:gd name="gd1533" fmla="val 291"/>
                              <a:gd name="gd1534" fmla="val 4046"/>
                              <a:gd name="gd1535" fmla="val 292"/>
                              <a:gd name="gd1536" fmla="val 4044"/>
                              <a:gd name="gd1537" fmla="val 294"/>
                              <a:gd name="gd1538" fmla="val 4044"/>
                              <a:gd name="gd1539" fmla="val 296"/>
                              <a:gd name="gd1540" fmla="val 4046"/>
                              <a:gd name="gd1541" fmla="val 298"/>
                              <a:gd name="gd1542" fmla="val 4048"/>
                              <a:gd name="gd1543" fmla="val 296"/>
                              <a:gd name="gd1544" fmla="val 4049"/>
                              <a:gd name="gd1545" fmla="val 294"/>
                              <a:gd name="gd1546" fmla="val 4051"/>
                              <a:gd name="gd1547" fmla="val 289"/>
                              <a:gd name="gd1548" fmla="val 4053"/>
                              <a:gd name="gd1549" fmla="val 283"/>
                              <a:gd name="gd1550" fmla="val 4051"/>
                              <a:gd name="gd1551" fmla="val 280"/>
                              <a:gd name="gd1552" fmla="val 4049"/>
                              <a:gd name="gd1553" fmla="val 278"/>
                              <a:gd name="gd1554" fmla="val 4046"/>
                              <a:gd name="gd1555" fmla="val 276"/>
                              <a:gd name="gd1556" fmla="val 4042"/>
                              <a:gd name="gd1557" fmla="val 276"/>
                              <a:gd name="gd1558" fmla="val 4037"/>
                              <a:gd name="gd1559" fmla="val 278"/>
                              <a:gd name="gd1560" fmla="val 4033"/>
                              <a:gd name="gd1561" fmla="val 281"/>
                              <a:gd name="gd1562" fmla="val 4029"/>
                              <a:gd name="gd1563" fmla="val 285"/>
                              <a:gd name="gd1564" fmla="val 4027"/>
                              <a:gd name="gd1565" fmla="val 292"/>
                              <a:gd name="gd1566" fmla="val 4026"/>
                              <a:gd name="gd1567" fmla="val 302"/>
                              <a:gd name="gd1568" fmla="val 4029"/>
                              <a:gd name="gd1569" fmla="val 307"/>
                              <a:gd name="gd1570" fmla="val 4038"/>
                              <a:gd name="gd1571" fmla="val 307"/>
                              <a:gd name="gd1572" fmla="val 4048"/>
                              <a:gd name="gd1573" fmla="val 303"/>
                              <a:gd name="gd1574" fmla="val 4057"/>
                              <a:gd name="gd1575" fmla="val 294"/>
                              <a:gd name="gd1576" fmla="val 4064"/>
                              <a:gd name="gd1577" fmla="val 278"/>
                              <a:gd name="gd1578" fmla="val 4066"/>
                              <a:gd name="gd1579" fmla="val 263"/>
                              <a:gd name="gd1580" fmla="val 4060"/>
                              <a:gd name="gd1581" fmla="val 252"/>
                              <a:gd name="gd1582" fmla="val 4049"/>
                              <a:gd name="gd1583" fmla="val 249"/>
                              <a:gd name="gd1584" fmla="val 4037"/>
                              <a:gd name="gd1585" fmla="val 252"/>
                              <a:gd name="gd1586" fmla="val 4020"/>
                              <a:gd name="gd1587" fmla="val 261"/>
                              <a:gd name="gd1588" fmla="val 4007"/>
                              <a:gd name="gd1589" fmla="val 278"/>
                              <a:gd name="gd1590" fmla="val 3998"/>
                              <a:gd name="gd1591" fmla="val 292"/>
                              <a:gd name="gd1592" fmla="val 3998"/>
                              <a:gd name="gd1593" fmla="val 5732"/>
                              <a:gd name="gd1594" fmla="val 3998"/>
                              <a:gd name="gd1595" fmla="val 5749"/>
                              <a:gd name="gd1596" fmla="val 3998"/>
                              <a:gd name="gd1597" fmla="val 5763"/>
                              <a:gd name="gd1598" fmla="val 4007"/>
                              <a:gd name="gd1599" fmla="val 5774"/>
                              <a:gd name="gd1600" fmla="val 4020"/>
                              <a:gd name="gd1601" fmla="val 5776"/>
                              <a:gd name="gd1602" fmla="val 4037"/>
                              <a:gd name="gd1603" fmla="val 5772"/>
                              <a:gd name="gd1604" fmla="val 4049"/>
                              <a:gd name="gd1605" fmla="val 5763"/>
                              <a:gd name="gd1606" fmla="val 4060"/>
                              <a:gd name="gd1607" fmla="val 5747"/>
                              <a:gd name="gd1608" fmla="val 4066"/>
                              <a:gd name="gd1609" fmla="val 5732"/>
                              <a:gd name="gd1610" fmla="val 4064"/>
                              <a:gd name="gd1611" fmla="val 5723"/>
                              <a:gd name="gd1612" fmla="val 4057"/>
                              <a:gd name="gd1613" fmla="val 5718"/>
                              <a:gd name="gd1614" fmla="val 4048"/>
                              <a:gd name="gd1615" fmla="val 5719"/>
                              <a:gd name="gd1616" fmla="val 4038"/>
                              <a:gd name="gd1617" fmla="val 5723"/>
                              <a:gd name="gd1618" fmla="val 4029"/>
                              <a:gd name="gd1619" fmla="val 5734"/>
                              <a:gd name="gd1620" fmla="val 4026"/>
                              <a:gd name="gd1621" fmla="val 5739"/>
                              <a:gd name="gd1622" fmla="val 4027"/>
                              <a:gd name="gd1623" fmla="val 5745"/>
                              <a:gd name="gd1624" fmla="val 4029"/>
                              <a:gd name="gd1625" fmla="val 5747"/>
                              <a:gd name="gd1626" fmla="val 4033"/>
                              <a:gd name="gd1627" fmla="val 5749"/>
                              <a:gd name="gd1628" fmla="val 4037"/>
                              <a:gd name="gd1629" fmla="val 5749"/>
                              <a:gd name="gd1630" fmla="val 4042"/>
                              <a:gd name="gd1631" fmla="val 5749"/>
                              <a:gd name="gd1632" fmla="val 4046"/>
                              <a:gd name="gd1633" fmla="val 5745"/>
                              <a:gd name="gd1634" fmla="val 4049"/>
                              <a:gd name="gd1635" fmla="val 5741"/>
                              <a:gd name="gd1636" fmla="val 4051"/>
                              <a:gd name="gd1637" fmla="val 5738"/>
                              <a:gd name="gd1638" fmla="val 4053"/>
                              <a:gd name="gd1639" fmla="val 5732"/>
                              <a:gd name="gd1640" fmla="val 4051"/>
                              <a:gd name="gd1641" fmla="val 5729"/>
                              <a:gd name="gd1642" fmla="val 4049"/>
                              <a:gd name="gd1643" fmla="val 5729"/>
                              <a:gd name="gd1644" fmla="val 4048"/>
                              <a:gd name="gd1645" fmla="val 5729"/>
                              <a:gd name="gd1646" fmla="val 4046"/>
                              <a:gd name="gd1647" fmla="val 5730"/>
                              <a:gd name="gd1648" fmla="val 4044"/>
                              <a:gd name="gd1649" fmla="val 5732"/>
                              <a:gd name="gd1650" fmla="val 4044"/>
                              <a:gd name="gd1651" fmla="val 5736"/>
                              <a:gd name="gd1652" fmla="val 4046"/>
                              <a:gd name="gd1653" fmla="val 5738"/>
                              <a:gd name="gd1654" fmla="val 4048"/>
                              <a:gd name="gd1655" fmla="val 5739"/>
                              <a:gd name="gd1656" fmla="val 4048"/>
                              <a:gd name="gd1657" fmla="val 5741"/>
                              <a:gd name="gd1658" fmla="val 4049"/>
                              <a:gd name="gd1659" fmla="val 5743"/>
                              <a:gd name="gd1660" fmla="val 4048"/>
                              <a:gd name="gd1661" fmla="val 5745"/>
                              <a:gd name="gd1662" fmla="val 4042"/>
                              <a:gd name="gd1663" fmla="val 5747"/>
                              <a:gd name="gd1664" fmla="val 4038"/>
                              <a:gd name="gd1665" fmla="val 5743"/>
                              <a:gd name="gd1666" fmla="val 4035"/>
                              <a:gd name="gd1667" fmla="val 5741"/>
                              <a:gd name="gd1668" fmla="val 4031"/>
                              <a:gd name="gd1669" fmla="val 5736"/>
                              <a:gd name="gd1670" fmla="val 4029"/>
                              <a:gd name="gd1671" fmla="val 5730"/>
                              <a:gd name="gd1672" fmla="val 4029"/>
                              <a:gd name="gd1673" fmla="val 5723"/>
                              <a:gd name="gd1674" fmla="val 4035"/>
                              <a:gd name="gd1675" fmla="val 5719"/>
                              <a:gd name="gd1676" fmla="val 4044"/>
                              <a:gd name="gd1677" fmla="val 5721"/>
                              <a:gd name="gd1678" fmla="val 4053"/>
                              <a:gd name="gd1679" fmla="val 5729"/>
                              <a:gd name="gd1680" fmla="val 4060"/>
                              <a:gd name="gd1681" fmla="val 5739"/>
                              <a:gd name="gd1682" fmla="val 4066"/>
                              <a:gd name="gd1683" fmla="val 5754"/>
                              <a:gd name="gd1684" fmla="val 4062"/>
                              <a:gd name="gd1685" fmla="val 5765"/>
                              <a:gd name="gd1686" fmla="val 4055"/>
                              <a:gd name="gd1687" fmla="val 5772"/>
                              <a:gd name="gd1688" fmla="val 4042"/>
                              <a:gd name="gd1689" fmla="val 5771"/>
                              <a:gd name="gd1690" fmla="val 4027"/>
                              <a:gd name="gd1691" fmla="val 5763"/>
                              <a:gd name="gd1692" fmla="val 4013"/>
                              <a:gd name="gd1693" fmla="val 5750"/>
                              <a:gd name="gd1694" fmla="val 4004"/>
                              <a:gd name="gd1695" fmla="val 5734"/>
                              <a:gd name="gd1696" fmla="val 4000"/>
                              <a:gd name="gd1697" fmla="val 5718"/>
                              <a:gd name="gd1698" fmla="val 4004"/>
                              <a:gd name="gd1699" fmla="val 5712"/>
                              <a:gd name="gd1700" fmla="val 4006"/>
                              <a:gd name="gd1701" fmla="val 5718"/>
                              <a:gd name="gd1702" fmla="val 4002"/>
                              <a:gd name="gd1703" fmla="val 5732"/>
                              <a:gd name="gd1704" fmla="val 3998"/>
                              <a:gd name="gd1705" fmla="val 68"/>
                              <a:gd name="gd1706" fmla="val 3759"/>
                              <a:gd name="gd1707" fmla="val 88"/>
                              <a:gd name="gd1708" fmla="val 3761"/>
                              <a:gd name="gd1709" fmla="val 110"/>
                              <a:gd name="gd1710" fmla="val 3772"/>
                              <a:gd name="gd1711" fmla="val 110"/>
                              <a:gd name="gd1712" fmla="val 3772"/>
                              <a:gd name="gd1713" fmla="val 111"/>
                              <a:gd name="gd1714" fmla="val 3773"/>
                              <a:gd name="gd1715" fmla="val 115"/>
                              <a:gd name="gd1716" fmla="val 3775"/>
                              <a:gd name="gd1717" fmla="val 119"/>
                              <a:gd name="gd1718" fmla="val 3777"/>
                              <a:gd name="gd1719" fmla="val 122"/>
                              <a:gd name="gd1720" fmla="val 3783"/>
                              <a:gd name="gd1721" fmla="val 122"/>
                              <a:gd name="gd1722" fmla="val 3783"/>
                              <a:gd name="gd1723" fmla="val 122"/>
                              <a:gd name="gd1724" fmla="val 3783"/>
                              <a:gd name="gd1725" fmla="val 133"/>
                              <a:gd name="gd1726" fmla="val 3794"/>
                              <a:gd name="gd1727" fmla="val 143"/>
                              <a:gd name="gd1728" fmla="val 3810"/>
                              <a:gd name="gd1729" fmla="val 152"/>
                              <a:gd name="gd1730" fmla="val 3830"/>
                              <a:gd name="gd1731" fmla="val 155"/>
                              <a:gd name="gd1732" fmla="val 3852"/>
                              <a:gd name="gd1733" fmla="val 157"/>
                              <a:gd name="gd1734" fmla="val 3879"/>
                              <a:gd name="gd1735" fmla="val 150"/>
                              <a:gd name="gd1736" fmla="val 3909"/>
                              <a:gd name="gd1737" fmla="val 137"/>
                              <a:gd name="gd1738" fmla="val 3942"/>
                              <a:gd name="gd1739" fmla="val 113"/>
                              <a:gd name="gd1740" fmla="val 3976"/>
                              <a:gd name="gd1741" fmla="val 90"/>
                              <a:gd name="gd1742" fmla="val 4007"/>
                              <a:gd name="gd1743" fmla="val 66"/>
                              <a:gd name="gd1744" fmla="val 4038"/>
                              <a:gd name="gd1745" fmla="val 46"/>
                              <a:gd name="gd1746" fmla="val 4071"/>
                              <a:gd name="gd1747" fmla="val 27"/>
                              <a:gd name="gd1748" fmla="val 4108"/>
                              <a:gd name="gd1749" fmla="val 11"/>
                              <a:gd name="gd1750" fmla="val 4150"/>
                              <a:gd name="gd1751" fmla="val 0"/>
                              <a:gd name="gd1752" fmla="val 4201"/>
                              <a:gd name="gd1753" fmla="val 11"/>
                              <a:gd name="gd1754" fmla="val 4144"/>
                              <a:gd name="gd1755" fmla="val 27"/>
                              <a:gd name="gd1756" fmla="val 4095"/>
                              <a:gd name="gd1757" fmla="val 46"/>
                              <a:gd name="gd1758" fmla="val 4053"/>
                              <a:gd name="gd1759" fmla="val 68"/>
                              <a:gd name="gd1760" fmla="val 4017"/>
                              <a:gd name="gd1761" fmla="val 90"/>
                              <a:gd name="gd1762" fmla="val 3985"/>
                              <a:gd name="gd1763" fmla="val 108"/>
                              <a:gd name="gd1764" fmla="val 3960"/>
                              <a:gd name="gd1765" fmla="val 130"/>
                              <a:gd name="gd1766" fmla="val 3925"/>
                              <a:gd name="gd1767" fmla="val 144"/>
                              <a:gd name="gd1768" fmla="val 3894"/>
                              <a:gd name="gd1769" fmla="val 150"/>
                              <a:gd name="gd1770" fmla="val 3867"/>
                              <a:gd name="gd1771" fmla="val 150"/>
                              <a:gd name="gd1772" fmla="val 3841"/>
                              <a:gd name="gd1773" fmla="val 144"/>
                              <a:gd name="gd1774" fmla="val 3819"/>
                              <a:gd name="gd1775" fmla="val 137"/>
                              <a:gd name="gd1776" fmla="val 3801"/>
                              <a:gd name="gd1777" fmla="val 126"/>
                              <a:gd name="gd1778" fmla="val 3786"/>
                              <a:gd name="gd1779" fmla="val 113"/>
                              <a:gd name="gd1780" fmla="val 3775"/>
                              <a:gd name="gd1781" fmla="val 111"/>
                              <a:gd name="gd1782" fmla="val 3773"/>
                              <a:gd name="gd1783" fmla="val 91"/>
                              <a:gd name="gd1784" fmla="val 3764"/>
                              <a:gd name="gd1785" fmla="val 71"/>
                              <a:gd name="gd1786" fmla="val 3762"/>
                              <a:gd name="gd1787" fmla="val 57"/>
                              <a:gd name="gd1788" fmla="val 3768"/>
                              <a:gd name="gd1789" fmla="val 44"/>
                              <a:gd name="gd1790" fmla="val 3779"/>
                              <a:gd name="gd1791" fmla="val 37"/>
                              <a:gd name="gd1792" fmla="val 3792"/>
                              <a:gd name="gd1793" fmla="val 37"/>
                              <a:gd name="gd1794" fmla="val 3810"/>
                              <a:gd name="gd1795" fmla="val 42"/>
                              <a:gd name="gd1796" fmla="val 3825"/>
                              <a:gd name="gd1797" fmla="val 53"/>
                              <a:gd name="gd1798" fmla="val 3834"/>
                              <a:gd name="gd1799" fmla="val 64"/>
                              <a:gd name="gd1800" fmla="val 3837"/>
                              <a:gd name="gd1801" fmla="val 71"/>
                              <a:gd name="gd1802" fmla="val 3837"/>
                              <a:gd name="gd1803" fmla="val 75"/>
                              <a:gd name="gd1804" fmla="val 3836"/>
                              <a:gd name="gd1805" fmla="val 80"/>
                              <a:gd name="gd1806" fmla="val 3832"/>
                              <a:gd name="gd1807" fmla="val 84"/>
                              <a:gd name="gd1808" fmla="val 3828"/>
                              <a:gd name="gd1809" fmla="val 86"/>
                              <a:gd name="gd1810" fmla="val 3823"/>
                              <a:gd name="gd1811" fmla="val 86"/>
                              <a:gd name="gd1812" fmla="val 3817"/>
                              <a:gd name="gd1813" fmla="val 86"/>
                              <a:gd name="gd1814" fmla="val 3812"/>
                              <a:gd name="gd1815" fmla="val 84"/>
                              <a:gd name="gd1816" fmla="val 3808"/>
                              <a:gd name="gd1817" fmla="val 80"/>
                              <a:gd name="gd1818" fmla="val 3805"/>
                              <a:gd name="gd1819" fmla="val 77"/>
                              <a:gd name="gd1820" fmla="val 3803"/>
                              <a:gd name="gd1821" fmla="val 73"/>
                              <a:gd name="gd1822" fmla="val 3803"/>
                              <a:gd name="gd1823" fmla="val 69"/>
                              <a:gd name="gd1824" fmla="val 3803"/>
                              <a:gd name="gd1825" fmla="val 68"/>
                              <a:gd name="gd1826" fmla="val 3805"/>
                              <a:gd name="gd1827" fmla="val 66"/>
                              <a:gd name="gd1828" fmla="val 3808"/>
                              <a:gd name="gd1829" fmla="val 66"/>
                              <a:gd name="gd1830" fmla="val 3810"/>
                              <a:gd name="gd1831" fmla="val 69"/>
                              <a:gd name="gd1832" fmla="val 3812"/>
                              <a:gd name="gd1833" fmla="val 69"/>
                              <a:gd name="gd1834" fmla="val 3810"/>
                              <a:gd name="gd1835" fmla="val 71"/>
                              <a:gd name="gd1836" fmla="val 3808"/>
                              <a:gd name="gd1837" fmla="val 73"/>
                              <a:gd name="gd1838" fmla="val 3808"/>
                              <a:gd name="gd1839" fmla="val 73"/>
                              <a:gd name="gd1840" fmla="val 3810"/>
                              <a:gd name="gd1841" fmla="val 75"/>
                              <a:gd name="gd1842" fmla="val 3812"/>
                              <a:gd name="gd1843" fmla="val 73"/>
                              <a:gd name="gd1844" fmla="val 3815"/>
                              <a:gd name="gd1845" fmla="val 71"/>
                              <a:gd name="gd1846" fmla="val 3817"/>
                              <a:gd name="gd1847" fmla="val 68"/>
                              <a:gd name="gd1848" fmla="val 3817"/>
                              <a:gd name="gd1849" fmla="val 66"/>
                              <a:gd name="gd1850" fmla="val 3815"/>
                              <a:gd name="gd1851" fmla="val 62"/>
                              <a:gd name="gd1852" fmla="val 3814"/>
                              <a:gd name="gd1853" fmla="val 60"/>
                              <a:gd name="gd1854" fmla="val 3810"/>
                              <a:gd name="gd1855" fmla="val 60"/>
                              <a:gd name="gd1856" fmla="val 3806"/>
                              <a:gd name="gd1857" fmla="val 62"/>
                              <a:gd name="gd1858" fmla="val 3803"/>
                              <a:gd name="gd1859" fmla="val 66"/>
                              <a:gd name="gd1860" fmla="val 3799"/>
                              <a:gd name="gd1861" fmla="val 69"/>
                              <a:gd name="gd1862" fmla="val 3797"/>
                              <a:gd name="gd1863" fmla="val 75"/>
                              <a:gd name="gd1864" fmla="val 3797"/>
                              <a:gd name="gd1865" fmla="val 79"/>
                              <a:gd name="gd1866" fmla="val 3797"/>
                              <a:gd name="gd1867" fmla="val 82"/>
                              <a:gd name="gd1868" fmla="val 3799"/>
                              <a:gd name="gd1869" fmla="val 86"/>
                              <a:gd name="gd1870" fmla="val 3803"/>
                              <a:gd name="gd1871" fmla="val 88"/>
                              <a:gd name="gd1872" fmla="val 3806"/>
                              <a:gd name="gd1873" fmla="val 90"/>
                              <a:gd name="gd1874" fmla="val 3812"/>
                              <a:gd name="gd1875" fmla="val 90"/>
                              <a:gd name="gd1876" fmla="val 3817"/>
                              <a:gd name="gd1877" fmla="val 88"/>
                              <a:gd name="gd1878" fmla="val 3823"/>
                              <a:gd name="gd1879" fmla="val 86"/>
                              <a:gd name="gd1880" fmla="val 3828"/>
                              <a:gd name="gd1881" fmla="val 82"/>
                              <a:gd name="gd1882" fmla="val 3834"/>
                              <a:gd name="gd1883" fmla="val 77"/>
                              <a:gd name="gd1884" fmla="val 3837"/>
                              <a:gd name="gd1885" fmla="val 71"/>
                              <a:gd name="gd1886" fmla="val 3839"/>
                              <a:gd name="gd1887" fmla="val 64"/>
                              <a:gd name="gd1888" fmla="val 3839"/>
                              <a:gd name="gd1889" fmla="val 48"/>
                              <a:gd name="gd1890" fmla="val 3836"/>
                              <a:gd name="gd1891" fmla="val 35"/>
                              <a:gd name="gd1892" fmla="val 3825"/>
                              <a:gd name="gd1893" fmla="val 27"/>
                              <a:gd name="gd1894" fmla="val 3810"/>
                              <a:gd name="gd1895" fmla="val 29"/>
                              <a:gd name="gd1896" fmla="val 3790"/>
                              <a:gd name="gd1897" fmla="val 37"/>
                              <a:gd name="gd1898" fmla="val 3775"/>
                              <a:gd name="gd1899" fmla="val 51"/>
                              <a:gd name="gd1900" fmla="val 3764"/>
                              <a:gd name="gd1901" fmla="val 68"/>
                              <a:gd name="gd1902" fmla="val 3759"/>
                              <a:gd name="gd1903" fmla="val 5957"/>
                              <a:gd name="gd1904" fmla="val 3759"/>
                              <a:gd name="gd1905" fmla="val 5975"/>
                              <a:gd name="gd1906" fmla="val 3764"/>
                              <a:gd name="gd1907" fmla="val 5988"/>
                              <a:gd name="gd1908" fmla="val 3775"/>
                              <a:gd name="gd1909" fmla="val 5997"/>
                              <a:gd name="gd1910" fmla="val 3790"/>
                              <a:gd name="gd1911" fmla="val 5997"/>
                              <a:gd name="gd1912" fmla="val 3810"/>
                              <a:gd name="gd1913" fmla="val 5992"/>
                              <a:gd name="gd1914" fmla="val 3825"/>
                              <a:gd name="gd1915" fmla="val 5979"/>
                              <a:gd name="gd1916" fmla="val 3836"/>
                              <a:gd name="gd1917" fmla="val 5961"/>
                              <a:gd name="gd1918" fmla="val 3839"/>
                              <a:gd name="gd1919" fmla="val 5955"/>
                              <a:gd name="gd1920" fmla="val 3839"/>
                              <a:gd name="gd1921" fmla="val 5950"/>
                              <a:gd name="gd1922" fmla="val 3837"/>
                              <a:gd name="gd1923" fmla="val 5944"/>
                              <a:gd name="gd1924" fmla="val 3834"/>
                              <a:gd name="gd1925" fmla="val 5940"/>
                              <a:gd name="gd1926" fmla="val 3828"/>
                              <a:gd name="gd1927" fmla="val 5937"/>
                              <a:gd name="gd1928" fmla="val 3823"/>
                              <a:gd name="gd1929" fmla="val 5935"/>
                              <a:gd name="gd1930" fmla="val 3817"/>
                              <a:gd name="gd1931" fmla="val 5937"/>
                              <a:gd name="gd1932" fmla="val 3812"/>
                              <a:gd name="gd1933" fmla="val 5937"/>
                              <a:gd name="gd1934" fmla="val 3806"/>
                              <a:gd name="gd1935" fmla="val 5940"/>
                              <a:gd name="gd1936" fmla="val 3803"/>
                              <a:gd name="gd1937" fmla="val 5944"/>
                              <a:gd name="gd1938" fmla="val 3799"/>
                              <a:gd name="gd1939" fmla="val 5948"/>
                              <a:gd name="gd1940" fmla="val 3797"/>
                              <a:gd name="gd1941" fmla="val 5951"/>
                              <a:gd name="gd1942" fmla="val 3797"/>
                              <a:gd name="gd1943" fmla="val 5955"/>
                              <a:gd name="gd1944" fmla="val 3797"/>
                              <a:gd name="gd1945" fmla="val 5961"/>
                              <a:gd name="gd1946" fmla="val 3799"/>
                              <a:gd name="gd1947" fmla="val 5962"/>
                              <a:gd name="gd1948" fmla="val 3803"/>
                              <a:gd name="gd1949" fmla="val 5964"/>
                              <a:gd name="gd1950" fmla="val 3806"/>
                              <a:gd name="gd1951" fmla="val 5964"/>
                              <a:gd name="gd1952" fmla="val 3810"/>
                              <a:gd name="gd1953" fmla="val 5962"/>
                              <a:gd name="gd1954" fmla="val 3814"/>
                              <a:gd name="gd1955" fmla="val 5961"/>
                              <a:gd name="gd1956" fmla="val 3815"/>
                              <a:gd name="gd1957" fmla="val 5957"/>
                              <a:gd name="gd1958" fmla="val 3817"/>
                              <a:gd name="gd1959" fmla="val 5953"/>
                              <a:gd name="gd1960" fmla="val 3817"/>
                              <a:gd name="gd1961" fmla="val 5951"/>
                              <a:gd name="gd1962" fmla="val 3815"/>
                              <a:gd name="gd1963" fmla="val 5951"/>
                              <a:gd name="gd1964" fmla="val 3812"/>
                              <a:gd name="gd1965" fmla="val 5951"/>
                              <a:gd name="gd1966" fmla="val 3810"/>
                              <a:gd name="gd1967" fmla="val 5953"/>
                              <a:gd name="gd1968" fmla="val 3808"/>
                              <a:gd name="gd1969" fmla="val 5955"/>
                              <a:gd name="gd1970" fmla="val 3808"/>
                              <a:gd name="gd1971" fmla="val 5957"/>
                              <a:gd name="gd1972" fmla="val 3810"/>
                              <a:gd name="gd1973" fmla="val 5957"/>
                              <a:gd name="gd1974" fmla="val 3812"/>
                              <a:gd name="gd1975" fmla="val 5959"/>
                              <a:gd name="gd1976" fmla="val 3810"/>
                              <a:gd name="gd1977" fmla="val 5959"/>
                              <a:gd name="gd1978" fmla="val 3808"/>
                              <a:gd name="gd1979" fmla="val 5959"/>
                              <a:gd name="gd1980" fmla="val 3805"/>
                              <a:gd name="gd1981" fmla="val 5955"/>
                              <a:gd name="gd1982" fmla="val 3803"/>
                              <a:gd name="gd1983" fmla="val 5951"/>
                              <a:gd name="gd1984" fmla="val 3803"/>
                              <a:gd name="gd1985" fmla="val 5948"/>
                              <a:gd name="gd1986" fmla="val 3803"/>
                              <a:gd name="gd1987" fmla="val 5944"/>
                              <a:gd name="gd1988" fmla="val 3805"/>
                              <a:gd name="gd1989" fmla="val 5940"/>
                              <a:gd name="gd1990" fmla="val 3808"/>
                              <a:gd name="gd1991" fmla="val 5939"/>
                              <a:gd name="gd1992" fmla="val 3812"/>
                              <a:gd name="gd1993" fmla="val 5939"/>
                              <a:gd name="gd1994" fmla="val 3817"/>
                              <a:gd name="gd1995" fmla="val 5940"/>
                              <a:gd name="gd1996" fmla="val 3823"/>
                              <a:gd name="gd1997" fmla="val 5942"/>
                              <a:gd name="gd1998" fmla="val 3828"/>
                              <a:gd name="gd1999" fmla="val 5946"/>
                              <a:gd name="gd2000" fmla="val 3832"/>
                              <a:gd name="gd2001" fmla="val 5950"/>
                              <a:gd name="gd2002" fmla="val 3836"/>
                              <a:gd name="gd2003" fmla="val 5955"/>
                              <a:gd name="gd2004" fmla="val 3837"/>
                              <a:gd name="gd2005" fmla="val 5961"/>
                              <a:gd name="gd2006" fmla="val 3837"/>
                              <a:gd name="gd2007" fmla="val 5973"/>
                              <a:gd name="gd2008" fmla="val 3834"/>
                              <a:gd name="gd2009" fmla="val 5984"/>
                              <a:gd name="gd2010" fmla="val 3825"/>
                              <a:gd name="gd2011" fmla="val 5990"/>
                              <a:gd name="gd2012" fmla="val 3810"/>
                              <a:gd name="gd2013" fmla="val 5988"/>
                              <a:gd name="gd2014" fmla="val 3792"/>
                              <a:gd name="gd2015" fmla="val 5981"/>
                              <a:gd name="gd2016" fmla="val 3779"/>
                              <a:gd name="gd2017" fmla="val 5970"/>
                              <a:gd name="gd2018" fmla="val 3768"/>
                              <a:gd name="gd2019" fmla="val 5953"/>
                              <a:gd name="gd2020" fmla="val 3762"/>
                              <a:gd name="gd2021" fmla="val 5935"/>
                              <a:gd name="gd2022" fmla="val 3764"/>
                              <a:gd name="gd2023" fmla="val 5913"/>
                              <a:gd name="gd2024" fmla="val 3773"/>
                              <a:gd name="gd2025" fmla="val 5911"/>
                              <a:gd name="gd2026" fmla="val 3775"/>
                              <a:gd name="gd2027" fmla="val 5900"/>
                              <a:gd name="gd2028" fmla="val 3786"/>
                              <a:gd name="gd2029" fmla="val 5889"/>
                              <a:gd name="gd2030" fmla="val 3801"/>
                              <a:gd name="gd2031" fmla="val 5880"/>
                              <a:gd name="gd2032" fmla="val 3819"/>
                              <a:gd name="gd2033" fmla="val 5875"/>
                              <a:gd name="gd2034" fmla="val 3841"/>
                              <a:gd name="gd2035" fmla="val 5875"/>
                              <a:gd name="gd2036" fmla="val 3867"/>
                              <a:gd name="gd2037" fmla="val 5882"/>
                              <a:gd name="gd2038" fmla="val 3894"/>
                              <a:gd name="gd2039" fmla="val 5895"/>
                              <a:gd name="gd2040" fmla="val 3925"/>
                              <a:gd name="gd2041" fmla="val 5919"/>
                              <a:gd name="gd2042" fmla="val 3960"/>
                              <a:gd name="gd2043" fmla="val 5937"/>
                              <a:gd name="gd2044" fmla="val 3985"/>
                              <a:gd name="gd2045" fmla="val 5957"/>
                              <a:gd name="gd2046" fmla="val 4017"/>
                              <a:gd name="gd2047" fmla="val 5979"/>
                              <a:gd name="gd2048" fmla="val 4053"/>
                              <a:gd name="gd2049" fmla="val 5999"/>
                              <a:gd name="gd2050" fmla="val 4095"/>
                              <a:gd name="gd2051" fmla="val 6015"/>
                              <a:gd name="gd2052" fmla="val 4144"/>
                              <a:gd name="gd2053" fmla="val 6026"/>
                              <a:gd name="gd2054" fmla="val 4201"/>
                              <a:gd name="gd2055" fmla="val 6014"/>
                              <a:gd name="gd2056" fmla="val 4150"/>
                              <a:gd name="gd2057" fmla="val 5999"/>
                              <a:gd name="gd2058" fmla="val 4108"/>
                              <a:gd name="gd2059" fmla="val 5981"/>
                              <a:gd name="gd2060" fmla="val 4071"/>
                              <a:gd name="gd2061" fmla="val 5959"/>
                              <a:gd name="gd2062" fmla="val 4038"/>
                              <a:gd name="gd2063" fmla="val 5937"/>
                              <a:gd name="gd2064" fmla="val 4007"/>
                              <a:gd name="gd2065" fmla="val 5911"/>
                              <a:gd name="gd2066" fmla="val 3976"/>
                              <a:gd name="gd2067" fmla="val 5889"/>
                              <a:gd name="gd2068" fmla="val 3942"/>
                              <a:gd name="gd2069" fmla="val 5875"/>
                              <a:gd name="gd2070" fmla="val 3909"/>
                              <a:gd name="gd2071" fmla="val 5869"/>
                              <a:gd name="gd2072" fmla="val 3879"/>
                              <a:gd name="gd2073" fmla="val 5869"/>
                              <a:gd name="gd2074" fmla="val 3852"/>
                              <a:gd name="gd2075" fmla="val 5875"/>
                              <a:gd name="gd2076" fmla="val 3830"/>
                              <a:gd name="gd2077" fmla="val 5882"/>
                              <a:gd name="gd2078" fmla="val 3810"/>
                              <a:gd name="gd2079" fmla="val 5893"/>
                              <a:gd name="gd2080" fmla="val 3794"/>
                              <a:gd name="gd2081" fmla="val 5902"/>
                              <a:gd name="gd2082" fmla="val 3783"/>
                              <a:gd name="gd2083" fmla="val 5902"/>
                              <a:gd name="gd2084" fmla="val 3783"/>
                              <a:gd name="gd2085" fmla="val 5902"/>
                              <a:gd name="gd2086" fmla="val 3783"/>
                              <a:gd name="gd2087" fmla="val 5908"/>
                              <a:gd name="gd2088" fmla="val 3777"/>
                              <a:gd name="gd2089" fmla="val 5911"/>
                              <a:gd name="gd2090" fmla="val 3775"/>
                              <a:gd name="gd2091" fmla="val 5913"/>
                              <a:gd name="gd2092" fmla="val 3773"/>
                              <a:gd name="gd2093" fmla="val 5915"/>
                              <a:gd name="gd2094" fmla="val 3772"/>
                              <a:gd name="gd2095" fmla="val 5917"/>
                              <a:gd name="gd2096" fmla="val 3772"/>
                              <a:gd name="gd2097" fmla="val 5937"/>
                              <a:gd name="gd2098" fmla="val 3761"/>
                              <a:gd name="gd2099" fmla="val 5957"/>
                              <a:gd name="gd2100" fmla="val 3759"/>
                              <a:gd name="gd2101" fmla="val 5995"/>
                              <a:gd name="gd2102" fmla="val 407"/>
                              <a:gd name="gd2103" fmla="val 5973"/>
                              <a:gd name="gd2104" fmla="val 440"/>
                              <a:gd name="gd2105" fmla="val 5946"/>
                              <a:gd name="gd2106" fmla="val 468"/>
                              <a:gd name="gd2107" fmla="val 5915"/>
                              <a:gd name="gd2108" fmla="val 488"/>
                              <a:gd name="gd2109" fmla="val 5880"/>
                              <a:gd name="gd2110" fmla="val 501"/>
                              <a:gd name="gd2111" fmla="val 5845"/>
                              <a:gd name="gd2112" fmla="val 506"/>
                              <a:gd name="gd2113" fmla="val 5809"/>
                              <a:gd name="gd2114" fmla="val 508"/>
                              <a:gd name="gd2115" fmla="val 5774"/>
                              <a:gd name="gd2116" fmla="val 502"/>
                              <a:gd name="gd2117" fmla="val 5741"/>
                              <a:gd name="gd2118" fmla="val 493"/>
                              <a:gd name="gd2119" fmla="val 5712"/>
                              <a:gd name="gd2120" fmla="val 479"/>
                              <a:gd name="gd2121" fmla="val 5685"/>
                              <a:gd name="gd2122" fmla="val 462"/>
                              <a:gd name="gd2123" fmla="val 5655"/>
                              <a:gd name="gd2124" fmla="val 449"/>
                              <a:gd name="gd2125" fmla="val 5626"/>
                              <a:gd name="gd2126" fmla="val 440"/>
                              <a:gd name="gd2127" fmla="val 5599"/>
                              <a:gd name="gd2128" fmla="val 437"/>
                              <a:gd name="gd2129" fmla="val 5573"/>
                              <a:gd name="gd2130" fmla="val 437"/>
                              <a:gd name="gd2131" fmla="val 5551"/>
                              <a:gd name="gd2132" fmla="val 442"/>
                              <a:gd name="gd2133" fmla="val 5533"/>
                              <a:gd name="gd2134" fmla="val 453"/>
                              <a:gd name="gd2135" fmla="val 5518"/>
                              <a:gd name="gd2136" fmla="val 471"/>
                              <a:gd name="gd2137" fmla="val 5509"/>
                              <a:gd name="gd2138" fmla="val 495"/>
                              <a:gd name="gd2139" fmla="val 5509"/>
                              <a:gd name="gd2140" fmla="val 519"/>
                              <a:gd name="gd2141" fmla="val 5518"/>
                              <a:gd name="gd2142" fmla="val 541"/>
                              <a:gd name="gd2143" fmla="val 5533"/>
                              <a:gd name="gd2144" fmla="val 555"/>
                              <a:gd name="gd2145" fmla="val 5551"/>
                              <a:gd name="gd2146" fmla="val 563"/>
                              <a:gd name="gd2147" fmla="val 5568"/>
                              <a:gd name="gd2148" fmla="val 563"/>
                              <a:gd name="gd2149" fmla="val 5580"/>
                              <a:gd name="gd2150" fmla="val 557"/>
                              <a:gd name="gd2151" fmla="val 5591"/>
                              <a:gd name="gd2152" fmla="val 546"/>
                              <a:gd name="gd2153" fmla="val 5597"/>
                              <a:gd name="gd2154" fmla="val 533"/>
                              <a:gd name="gd2155" fmla="val 5599"/>
                              <a:gd name="gd2156" fmla="val 519"/>
                              <a:gd name="gd2157" fmla="val 5595"/>
                              <a:gd name="gd2158" fmla="val 506"/>
                              <a:gd name="gd2159" fmla="val 5586"/>
                              <a:gd name="gd2160" fmla="val 497"/>
                              <a:gd name="gd2161" fmla="val 5573"/>
                              <a:gd name="gd2162" fmla="val 491"/>
                              <a:gd name="gd2163" fmla="val 5562"/>
                              <a:gd name="gd2164" fmla="val 495"/>
                              <a:gd name="gd2165" fmla="val 5555"/>
                              <a:gd name="gd2166" fmla="val 501"/>
                              <a:gd name="gd2167" fmla="val 5551"/>
                              <a:gd name="gd2168" fmla="val 510"/>
                              <a:gd name="gd2169" fmla="val 5555"/>
                              <a:gd name="gd2170" fmla="val 519"/>
                              <a:gd name="gd2171" fmla="val 5559"/>
                              <a:gd name="gd2172" fmla="val 522"/>
                              <a:gd name="gd2173" fmla="val 5560"/>
                              <a:gd name="gd2174" fmla="val 524"/>
                              <a:gd name="gd2175" fmla="val 5564"/>
                              <a:gd name="gd2176" fmla="val 524"/>
                              <a:gd name="gd2177" fmla="val 5566"/>
                              <a:gd name="gd2178" fmla="val 522"/>
                              <a:gd name="gd2179" fmla="val 5568"/>
                              <a:gd name="gd2180" fmla="val 519"/>
                              <a:gd name="gd2181" fmla="val 5568"/>
                              <a:gd name="gd2182" fmla="val 517"/>
                              <a:gd name="gd2183" fmla="val 5570"/>
                              <a:gd name="gd2184" fmla="val 513"/>
                              <a:gd name="gd2185" fmla="val 5571"/>
                              <a:gd name="gd2186" fmla="val 512"/>
                              <a:gd name="gd2187" fmla="val 5571"/>
                              <a:gd name="gd2188" fmla="val 510"/>
                              <a:gd name="gd2189" fmla="val 5573"/>
                              <a:gd name="gd2190" fmla="val 510"/>
                              <a:gd name="gd2191" fmla="val 5577"/>
                              <a:gd name="gd2192" fmla="val 513"/>
                              <a:gd name="gd2193" fmla="val 5579"/>
                              <a:gd name="gd2194" fmla="val 517"/>
                              <a:gd name="gd2195" fmla="val 5579"/>
                              <a:gd name="gd2196" fmla="val 521"/>
                              <a:gd name="gd2197" fmla="val 5577"/>
                              <a:gd name="gd2198" fmla="val 524"/>
                              <a:gd name="gd2199" fmla="val 5573"/>
                              <a:gd name="gd2200" fmla="val 528"/>
                              <a:gd name="gd2201" fmla="val 5570"/>
                              <a:gd name="gd2202" fmla="val 530"/>
                              <a:gd name="gd2203" fmla="val 5564"/>
                              <a:gd name="gd2204" fmla="val 530"/>
                              <a:gd name="gd2205" fmla="val 5560"/>
                              <a:gd name="gd2206" fmla="val 530"/>
                              <a:gd name="gd2207" fmla="val 5557"/>
                              <a:gd name="gd2208" fmla="val 528"/>
                              <a:gd name="gd2209" fmla="val 5548"/>
                              <a:gd name="gd2210" fmla="val 517"/>
                              <a:gd name="gd2211" fmla="val 5546"/>
                              <a:gd name="gd2212" fmla="val 504"/>
                              <a:gd name="gd2213" fmla="val 5551"/>
                              <a:gd name="gd2214" fmla="val 491"/>
                              <a:gd name="gd2215" fmla="val 5562"/>
                              <a:gd name="gd2216" fmla="val 482"/>
                              <a:gd name="gd2217" fmla="val 5575"/>
                              <a:gd name="gd2218" fmla="val 480"/>
                              <a:gd name="gd2219" fmla="val 5593"/>
                              <a:gd name="gd2220" fmla="val 486"/>
                              <a:gd name="gd2221" fmla="val 5606"/>
                              <a:gd name="gd2222" fmla="val 497"/>
                              <a:gd name="gd2223" fmla="val 5612"/>
                              <a:gd name="gd2224" fmla="val 513"/>
                              <a:gd name="gd2225" fmla="val 5610"/>
                              <a:gd name="gd2226" fmla="val 530"/>
                              <a:gd name="gd2227" fmla="val 5602"/>
                              <a:gd name="gd2228" fmla="val 546"/>
                              <a:gd name="gd2229" fmla="val 5590"/>
                              <a:gd name="gd2230" fmla="val 559"/>
                              <a:gd name="gd2231" fmla="val 5573"/>
                              <a:gd name="gd2232" fmla="val 566"/>
                              <a:gd name="gd2233" fmla="val 5551"/>
                              <a:gd name="gd2234" fmla="val 566"/>
                              <a:gd name="gd2235" fmla="val 5535"/>
                              <a:gd name="gd2236" fmla="val 559"/>
                              <a:gd name="gd2237" fmla="val 5520"/>
                              <a:gd name="gd2238" fmla="val 548"/>
                              <a:gd name="gd2239" fmla="val 5509"/>
                              <a:gd name="gd2240" fmla="val 532"/>
                              <a:gd name="gd2241" fmla="val 5504"/>
                              <a:gd name="gd2242" fmla="val 512"/>
                              <a:gd name="gd2243" fmla="val 5506"/>
                              <a:gd name="gd2244" fmla="val 488"/>
                              <a:gd name="gd2245" fmla="val 5517"/>
                              <a:gd name="gd2246" fmla="val 464"/>
                              <a:gd name="gd2247" fmla="val 5533"/>
                              <a:gd name="gd2248" fmla="val 444"/>
                              <a:gd name="gd2249" fmla="val 5555"/>
                              <a:gd name="gd2250" fmla="val 431"/>
                              <a:gd name="gd2251" fmla="val 5580"/>
                              <a:gd name="gd2252" fmla="val 426"/>
                              <a:gd name="gd2253" fmla="val 5612"/>
                              <a:gd name="gd2254" fmla="val 427"/>
                              <a:gd name="gd2255" fmla="val 5646"/>
                              <a:gd name="gd2256" fmla="val 435"/>
                              <a:gd name="gd2257" fmla="val 5683"/>
                              <a:gd name="gd2258" fmla="val 451"/>
                              <a:gd name="gd2259" fmla="val 5723"/>
                              <a:gd name="gd2260" fmla="val 473"/>
                              <a:gd name="gd2261" fmla="val 5747"/>
                              <a:gd name="gd2262" fmla="val 484"/>
                              <a:gd name="gd2263" fmla="val 5774"/>
                              <a:gd name="gd2264" fmla="val 491"/>
                              <a:gd name="gd2265" fmla="val 5807"/>
                              <a:gd name="gd2266" fmla="val 495"/>
                              <a:gd name="gd2267" fmla="val 5840"/>
                              <a:gd name="gd2268" fmla="val 495"/>
                              <a:gd name="gd2269" fmla="val 5875"/>
                              <a:gd name="gd2270" fmla="val 490"/>
                              <a:gd name="gd2271" fmla="val 5909"/>
                              <a:gd name="gd2272" fmla="val 479"/>
                              <a:gd name="gd2273" fmla="val 5942"/>
                              <a:gd name="gd2274" fmla="val 462"/>
                              <a:gd name="gd2275" fmla="val 5972"/>
                              <a:gd name="gd2276" fmla="val 438"/>
                              <a:gd name="gd2277" fmla="val 5995"/>
                              <a:gd name="gd2278" fmla="val 407"/>
                              <a:gd name="gd2279" fmla="val 29"/>
                              <a:gd name="gd2280" fmla="val 407"/>
                              <a:gd name="gd2281" fmla="val 53"/>
                              <a:gd name="gd2282" fmla="val 438"/>
                              <a:gd name="gd2283" fmla="val 82"/>
                              <a:gd name="gd2284" fmla="val 462"/>
                              <a:gd name="gd2285" fmla="val 115"/>
                              <a:gd name="gd2286" fmla="val 479"/>
                              <a:gd name="gd2287" fmla="val 150"/>
                              <a:gd name="gd2288" fmla="val 490"/>
                              <a:gd name="gd2289" fmla="val 185"/>
                              <a:gd name="gd2290" fmla="val 495"/>
                              <a:gd name="gd2291" fmla="val 219"/>
                              <a:gd name="gd2292" fmla="val 495"/>
                              <a:gd name="gd2293" fmla="val 250"/>
                              <a:gd name="gd2294" fmla="val 491"/>
                              <a:gd name="gd2295" fmla="val 280"/>
                              <a:gd name="gd2296" fmla="val 484"/>
                              <a:gd name="gd2297" fmla="val 302"/>
                              <a:gd name="gd2298" fmla="val 473"/>
                              <a:gd name="gd2299" fmla="val 342"/>
                              <a:gd name="gd2300" fmla="val 451"/>
                              <a:gd name="gd2301" fmla="val 380"/>
                              <a:gd name="gd2302" fmla="val 435"/>
                              <a:gd name="gd2303" fmla="val 415"/>
                              <a:gd name="gd2304" fmla="val 427"/>
                              <a:gd name="gd2305" fmla="val 444"/>
                              <a:gd name="gd2306" fmla="val 426"/>
                              <a:gd name="gd2307" fmla="val 470"/>
                              <a:gd name="gd2308" fmla="val 431"/>
                              <a:gd name="gd2309" fmla="val 492"/>
                              <a:gd name="gd2310" fmla="val 444"/>
                              <a:gd name="gd2311" fmla="val 510"/>
                              <a:gd name="gd2312" fmla="val 464"/>
                              <a:gd name="gd2313" fmla="val 521"/>
                              <a:gd name="gd2314" fmla="val 488"/>
                              <a:gd name="gd2315" fmla="val 523"/>
                              <a:gd name="gd2316" fmla="val 512"/>
                              <a:gd name="gd2317" fmla="val 517"/>
                              <a:gd name="gd2318" fmla="val 532"/>
                              <a:gd name="gd2319" fmla="val 506"/>
                              <a:gd name="gd2320" fmla="val 548"/>
                              <a:gd name="gd2321" fmla="val 492"/>
                              <a:gd name="gd2322" fmla="val 559"/>
                              <a:gd name="gd2323" fmla="val 475"/>
                              <a:gd name="gd2324" fmla="val 566"/>
                              <a:gd name="gd2325" fmla="val 453"/>
                              <a:gd name="gd2326" fmla="val 566"/>
                              <a:gd name="gd2327" fmla="val 435"/>
                              <a:gd name="gd2328" fmla="val 559"/>
                              <a:gd name="gd2329" fmla="val 422"/>
                              <a:gd name="gd2330" fmla="val 546"/>
                              <a:gd name="gd2331" fmla="val 415"/>
                              <a:gd name="gd2332" fmla="val 530"/>
                              <a:gd name="gd2333" fmla="val 415"/>
                              <a:gd name="gd2334" fmla="val 513"/>
                              <a:gd name="gd2335" fmla="val 420"/>
                              <a:gd name="gd2336" fmla="val 497"/>
                              <a:gd name="gd2337" fmla="val 433"/>
                              <a:gd name="gd2338" fmla="val 486"/>
                              <a:gd name="gd2339" fmla="val 450"/>
                              <a:gd name="gd2340" fmla="val 480"/>
                              <a:gd name="gd2341" fmla="val 464"/>
                              <a:gd name="gd2342" fmla="val 482"/>
                              <a:gd name="gd2343" fmla="val 475"/>
                              <a:gd name="gd2344" fmla="val 491"/>
                              <a:gd name="gd2345" fmla="val 479"/>
                              <a:gd name="gd2346" fmla="val 504"/>
                              <a:gd name="gd2347" fmla="val 479"/>
                              <a:gd name="gd2348" fmla="val 517"/>
                              <a:gd name="gd2349" fmla="val 470"/>
                              <a:gd name="gd2350" fmla="val 528"/>
                              <a:gd name="gd2351" fmla="val 466"/>
                              <a:gd name="gd2352" fmla="val 530"/>
                              <a:gd name="gd2353" fmla="val 460"/>
                              <a:gd name="gd2354" fmla="val 530"/>
                              <a:gd name="gd2355" fmla="val 457"/>
                              <a:gd name="gd2356" fmla="val 530"/>
                              <a:gd name="gd2357" fmla="val 453"/>
                              <a:gd name="gd2358" fmla="val 528"/>
                              <a:gd name="gd2359" fmla="val 450"/>
                              <a:gd name="gd2360" fmla="val 524"/>
                              <a:gd name="gd2361" fmla="val 448"/>
                              <a:gd name="gd2362" fmla="val 521"/>
                              <a:gd name="gd2363" fmla="val 448"/>
                              <a:gd name="gd2364" fmla="val 517"/>
                              <a:gd name="gd2365" fmla="val 448"/>
                              <a:gd name="gd2366" fmla="val 513"/>
                              <a:gd name="gd2367" fmla="val 451"/>
                              <a:gd name="gd2368" fmla="val 510"/>
                              <a:gd name="gd2369" fmla="val 453"/>
                              <a:gd name="gd2370" fmla="val 510"/>
                              <a:gd name="gd2371" fmla="val 455"/>
                              <a:gd name="gd2372" fmla="val 512"/>
                              <a:gd name="gd2373" fmla="val 457"/>
                              <a:gd name="gd2374" fmla="val 513"/>
                              <a:gd name="gd2375" fmla="val 457"/>
                              <a:gd name="gd2376" fmla="val 517"/>
                              <a:gd name="gd2377" fmla="val 459"/>
                              <a:gd name="gd2378" fmla="val 519"/>
                              <a:gd name="gd2379" fmla="val 460"/>
                              <a:gd name="gd2380" fmla="val 522"/>
                              <a:gd name="gd2381" fmla="val 462"/>
                              <a:gd name="gd2382" fmla="val 524"/>
                              <a:gd name="gd2383" fmla="val 464"/>
                              <a:gd name="gd2384" fmla="val 524"/>
                              <a:gd name="gd2385" fmla="val 468"/>
                              <a:gd name="gd2386" fmla="val 522"/>
                              <a:gd name="gd2387" fmla="val 470"/>
                              <a:gd name="gd2388" fmla="val 519"/>
                              <a:gd name="gd2389" fmla="val 473"/>
                              <a:gd name="gd2390" fmla="val 510"/>
                              <a:gd name="gd2391" fmla="val 471"/>
                              <a:gd name="gd2392" fmla="val 501"/>
                              <a:gd name="gd2393" fmla="val 462"/>
                              <a:gd name="gd2394" fmla="val 495"/>
                              <a:gd name="gd2395" fmla="val 451"/>
                              <a:gd name="gd2396" fmla="val 491"/>
                              <a:gd name="gd2397" fmla="val 440"/>
                              <a:gd name="gd2398" fmla="val 497"/>
                              <a:gd name="gd2399" fmla="val 429"/>
                              <a:gd name="gd2400" fmla="val 506"/>
                              <a:gd name="gd2401" fmla="val 426"/>
                              <a:gd name="gd2402" fmla="val 519"/>
                              <a:gd name="gd2403" fmla="val 428"/>
                              <a:gd name="gd2404" fmla="val 533"/>
                              <a:gd name="gd2405" fmla="val 435"/>
                              <a:gd name="gd2406" fmla="val 546"/>
                              <a:gd name="gd2407" fmla="val 444"/>
                              <a:gd name="gd2408" fmla="val 557"/>
                              <a:gd name="gd2409" fmla="val 459"/>
                              <a:gd name="gd2410" fmla="val 563"/>
                              <a:gd name="gd2411" fmla="val 473"/>
                              <a:gd name="gd2412" fmla="val 563"/>
                              <a:gd name="gd2413" fmla="val 493"/>
                              <a:gd name="gd2414" fmla="val 555"/>
                              <a:gd name="gd2415" fmla="val 508"/>
                              <a:gd name="gd2416" fmla="val 541"/>
                              <a:gd name="gd2417" fmla="val 515"/>
                              <a:gd name="gd2418" fmla="val 519"/>
                              <a:gd name="gd2419" fmla="val 517"/>
                              <a:gd name="gd2420" fmla="val 495"/>
                              <a:gd name="gd2421" fmla="val 508"/>
                              <a:gd name="gd2422" fmla="val 471"/>
                              <a:gd name="gd2423" fmla="val 493"/>
                              <a:gd name="gd2424" fmla="val 453"/>
                              <a:gd name="gd2425" fmla="val 473"/>
                              <a:gd name="gd2426" fmla="val 442"/>
                              <a:gd name="gd2427" fmla="val 451"/>
                              <a:gd name="gd2428" fmla="val 437"/>
                              <a:gd name="gd2429" fmla="val 426"/>
                              <a:gd name="gd2430" fmla="val 437"/>
                              <a:gd name="gd2431" fmla="val 400"/>
                              <a:gd name="gd2432" fmla="val 440"/>
                              <a:gd name="gd2433" fmla="val 371"/>
                              <a:gd name="gd2434" fmla="val 449"/>
                              <a:gd name="gd2435" fmla="val 342"/>
                              <a:gd name="gd2436" fmla="val 462"/>
                              <a:gd name="gd2437" fmla="val 312"/>
                              <a:gd name="gd2438" fmla="val 479"/>
                              <a:gd name="gd2439" fmla="val 283"/>
                              <a:gd name="gd2440" fmla="val 493"/>
                              <a:gd name="gd2441" fmla="val 250"/>
                              <a:gd name="gd2442" fmla="val 502"/>
                              <a:gd name="gd2443" fmla="val 216"/>
                              <a:gd name="gd2444" fmla="val 508"/>
                              <a:gd name="gd2445" fmla="val 181"/>
                              <a:gd name="gd2446" fmla="val 506"/>
                              <a:gd name="gd2447" fmla="val 144"/>
                              <a:gd name="gd2448" fmla="val 501"/>
                              <a:gd name="gd2449" fmla="val 111"/>
                              <a:gd name="gd2450" fmla="val 488"/>
                              <a:gd name="gd2451" fmla="val 80"/>
                              <a:gd name="gd2452" fmla="val 468"/>
                              <a:gd name="gd2453" fmla="val 51"/>
                              <a:gd name="gd2454" fmla="val 440"/>
                              <a:gd name="gd2455" fmla="val 29"/>
                              <a:gd name="gd2456" fmla="val 407"/>
                              <a:gd name="gd2457" fmla="val 3921"/>
                              <a:gd name="gd2458" fmla="val 203"/>
                              <a:gd name="gd2459" fmla="val 3918"/>
                              <a:gd name="gd2460" fmla="val 204"/>
                              <a:gd name="gd2461" fmla="val 3916"/>
                              <a:gd name="gd2462" fmla="val 219"/>
                              <a:gd name="gd2463" fmla="val 3921"/>
                              <a:gd name="gd2464" fmla="val 234"/>
                              <a:gd name="gd2465" fmla="val 3925"/>
                              <a:gd name="gd2466" fmla="val 237"/>
                              <a:gd name="gd2467" fmla="val 3927"/>
                              <a:gd name="gd2468" fmla="val 232"/>
                              <a:gd name="gd2469" fmla="val 3927"/>
                              <a:gd name="gd2470" fmla="val 217"/>
                              <a:gd name="gd2471" fmla="val 3925"/>
                              <a:gd name="gd2472" fmla="val 208"/>
                              <a:gd name="gd2473" fmla="val 3921"/>
                              <a:gd name="gd2474" fmla="val 203"/>
                              <a:gd name="gd2475" fmla="val 2061"/>
                              <a:gd name="gd2476" fmla="val 203"/>
                              <a:gd name="gd2477" fmla="val 2058"/>
                              <a:gd name="gd2478" fmla="val 208"/>
                              <a:gd name="gd2479" fmla="val 2054"/>
                              <a:gd name="gd2480" fmla="val 217"/>
                              <a:gd name="gd2481" fmla="val 2054"/>
                              <a:gd name="gd2482" fmla="val 232"/>
                              <a:gd name="gd2483" fmla="val 2058"/>
                              <a:gd name="gd2484" fmla="val 237"/>
                              <a:gd name="gd2485" fmla="val 2061"/>
                              <a:gd name="gd2486" fmla="val 234"/>
                              <a:gd name="gd2487" fmla="val 2065"/>
                              <a:gd name="gd2488" fmla="val 219"/>
                              <a:gd name="gd2489" fmla="val 2065"/>
                              <a:gd name="gd2490" fmla="val 204"/>
                              <a:gd name="gd2491" fmla="val 2061"/>
                              <a:gd name="gd2492" fmla="val 203"/>
                              <a:gd name="gd2493" fmla="val 4122"/>
                              <a:gd name="gd2494" fmla="val 108"/>
                              <a:gd name="gd2495" fmla="val 4124"/>
                              <a:gd name="gd2496" fmla="val 109"/>
                              <a:gd name="gd2497" fmla="val 4141"/>
                              <a:gd name="gd2498" fmla="val 133"/>
                              <a:gd name="gd2499" fmla="val 4153"/>
                              <a:gd name="gd2500" fmla="val 152"/>
                              <a:gd name="gd2501" fmla="val 4173"/>
                              <a:gd name="gd2502" fmla="val 177"/>
                              <a:gd name="gd2503" fmla="val 4194"/>
                              <a:gd name="gd2504" fmla="val 194"/>
                              <a:gd name="gd2505" fmla="val 4194"/>
                              <a:gd name="gd2506" fmla="val 194"/>
                              <a:gd name="gd2507" fmla="val 4194"/>
                              <a:gd name="gd2508" fmla="val 170"/>
                              <a:gd name="gd2509" fmla="val 4184"/>
                              <a:gd name="gd2510" fmla="val 146"/>
                              <a:gd name="gd2511" fmla="val 4170"/>
                              <a:gd name="gd2512" fmla="val 128"/>
                              <a:gd name="gd2513" fmla="val 4148"/>
                              <a:gd name="gd2514" fmla="val 115"/>
                              <a:gd name="gd2515" fmla="val 4122"/>
                              <a:gd name="gd2516" fmla="val 108"/>
                              <a:gd name="gd2517" fmla="val 4122"/>
                              <a:gd name="gd2518" fmla="val 108"/>
                              <a:gd name="gd2519" fmla="val 1860"/>
                              <a:gd name="gd2520" fmla="val 108"/>
                              <a:gd name="gd2521" fmla="val 1858"/>
                              <a:gd name="gd2522" fmla="val 108"/>
                              <a:gd name="gd2523" fmla="val 1833"/>
                              <a:gd name="gd2524" fmla="val 115"/>
                              <a:gd name="gd2525" fmla="val 1813"/>
                              <a:gd name="gd2526" fmla="val 128"/>
                              <a:gd name="gd2527" fmla="val 1798"/>
                              <a:gd name="gd2528" fmla="val 146"/>
                              <a:gd name="gd2529" fmla="val 1789"/>
                              <a:gd name="gd2530" fmla="val 170"/>
                              <a:gd name="gd2531" fmla="val 1787"/>
                              <a:gd name="gd2532" fmla="val 194"/>
                              <a:gd name="gd2533" fmla="val 1789"/>
                              <a:gd name="gd2534" fmla="val 194"/>
                              <a:gd name="gd2535" fmla="val 1809"/>
                              <a:gd name="gd2536" fmla="val 177"/>
                              <a:gd name="gd2537" fmla="val 1829"/>
                              <a:gd name="gd2538" fmla="val 152"/>
                              <a:gd name="gd2539" fmla="val 1840"/>
                              <a:gd name="gd2540" fmla="val 133"/>
                              <a:gd name="gd2541" fmla="val 1858"/>
                              <a:gd name="gd2542" fmla="val 109"/>
                              <a:gd name="gd2543" fmla="val 1860"/>
                              <a:gd name="gd2544" fmla="val 108"/>
                              <a:gd name="gd2545" fmla="val 1889"/>
                              <a:gd name="gd2546" fmla="val 106"/>
                              <a:gd name="gd2547" fmla="val 1877"/>
                              <a:gd name="gd2548" fmla="val 106"/>
                              <a:gd name="gd2549" fmla="val 1867"/>
                              <a:gd name="gd2550" fmla="val 108"/>
                              <a:gd name="gd2551" fmla="val 1853"/>
                              <a:gd name="gd2552" fmla="val 128"/>
                              <a:gd name="gd2553" fmla="val 1838"/>
                              <a:gd name="gd2554" fmla="val 152"/>
                              <a:gd name="gd2555" fmla="val 1820"/>
                              <a:gd name="gd2556" fmla="val 177"/>
                              <a:gd name="gd2557" fmla="val 1800"/>
                              <a:gd name="gd2558" fmla="val 194"/>
                              <a:gd name="gd2559" fmla="val 1787"/>
                              <a:gd name="gd2560" fmla="val 197"/>
                              <a:gd name="gd2561" fmla="val 1794"/>
                              <a:gd name="gd2562" fmla="val 221"/>
                              <a:gd name="gd2563" fmla="val 1809"/>
                              <a:gd name="gd2564" fmla="val 239"/>
                              <a:gd name="gd2565" fmla="val 1827"/>
                              <a:gd name="gd2566" fmla="val 248"/>
                              <a:gd name="gd2567" fmla="val 1840"/>
                              <a:gd name="gd2568" fmla="val 248"/>
                              <a:gd name="gd2569" fmla="val 1844"/>
                              <a:gd name="gd2570" fmla="val 241"/>
                              <a:gd name="gd2571" fmla="val 1855"/>
                              <a:gd name="gd2572" fmla="val 206"/>
                              <a:gd name="gd2573" fmla="val 1860"/>
                              <a:gd name="gd2574" fmla="val 181"/>
                              <a:gd name="gd2575" fmla="val 1867"/>
                              <a:gd name="gd2576" fmla="val 155"/>
                              <a:gd name="gd2577" fmla="val 1878"/>
                              <a:gd name="gd2578" fmla="val 130"/>
                              <a:gd name="gd2579" fmla="val 1889"/>
                              <a:gd name="gd2580" fmla="val 106"/>
                              <a:gd name="gd2581" fmla="val 4091"/>
                              <a:gd name="gd2582" fmla="val 106"/>
                              <a:gd name="gd2583" fmla="val 4104"/>
                              <a:gd name="gd2584" fmla="val 130"/>
                              <a:gd name="gd2585" fmla="val 4113"/>
                              <a:gd name="gd2586" fmla="val 155"/>
                              <a:gd name="gd2587" fmla="val 4121"/>
                              <a:gd name="gd2588" fmla="val 181"/>
                              <a:gd name="gd2589" fmla="val 4128"/>
                              <a:gd name="gd2590" fmla="val 206"/>
                              <a:gd name="gd2591" fmla="val 4139"/>
                              <a:gd name="gd2592" fmla="val 241"/>
                              <a:gd name="gd2593" fmla="val 4142"/>
                              <a:gd name="gd2594" fmla="val 248"/>
                              <a:gd name="gd2595" fmla="val 4153"/>
                              <a:gd name="gd2596" fmla="val 248"/>
                              <a:gd name="gd2597" fmla="val 4173"/>
                              <a:gd name="gd2598" fmla="val 239"/>
                              <a:gd name="gd2599" fmla="val 4188"/>
                              <a:gd name="gd2600" fmla="val 221"/>
                              <a:gd name="gd2601" fmla="val 4194"/>
                              <a:gd name="gd2602" fmla="val 197"/>
                              <a:gd name="gd2603" fmla="val 4183"/>
                              <a:gd name="gd2604" fmla="val 194"/>
                              <a:gd name="gd2605" fmla="val 4163"/>
                              <a:gd name="gd2606" fmla="val 177"/>
                              <a:gd name="gd2607" fmla="val 4142"/>
                              <a:gd name="gd2608" fmla="val 152"/>
                              <a:gd name="gd2609" fmla="val 4128"/>
                              <a:gd name="gd2610" fmla="val 128"/>
                              <a:gd name="gd2611" fmla="val 4113"/>
                              <a:gd name="gd2612" fmla="val 108"/>
                              <a:gd name="gd2613" fmla="val 4104"/>
                              <a:gd name="gd2614" fmla="val 106"/>
                              <a:gd name="gd2615" fmla="val 4091"/>
                              <a:gd name="gd2616" fmla="val 106"/>
                              <a:gd name="gd2617" fmla="val 3982"/>
                              <a:gd name="gd2618" fmla="val 20"/>
                              <a:gd name="gd2619" fmla="val 4020"/>
                              <a:gd name="gd2620" fmla="val 38"/>
                              <a:gd name="gd2621" fmla="val 4051"/>
                              <a:gd name="gd2622" fmla="val 58"/>
                              <a:gd name="gd2623" fmla="val 4073"/>
                              <a:gd name="gd2624" fmla="val 82"/>
                              <a:gd name="gd2625" fmla="val 4091"/>
                              <a:gd name="gd2626" fmla="val 104"/>
                              <a:gd name="gd2627" fmla="val 4106"/>
                              <a:gd name="gd2628" fmla="val 104"/>
                              <a:gd name="gd2629" fmla="val 4113"/>
                              <a:gd name="gd2630" fmla="val 104"/>
                              <a:gd name="gd2631" fmla="val 4111"/>
                              <a:gd name="gd2632" fmla="val 104"/>
                              <a:gd name="gd2633" fmla="val 4093"/>
                              <a:gd name="gd2634" fmla="val 82"/>
                              <a:gd name="gd2635" fmla="val 4069"/>
                              <a:gd name="gd2636" fmla="val 60"/>
                              <a:gd name="gd2637" fmla="val 4038"/>
                              <a:gd name="gd2638" fmla="val 40"/>
                              <a:gd name="gd2639" fmla="val 4075"/>
                              <a:gd name="gd2640" fmla="val 62"/>
                              <a:gd name="gd2641" fmla="val 4102"/>
                              <a:gd name="gd2642" fmla="val 86"/>
                              <a:gd name="gd2643" fmla="val 4121"/>
                              <a:gd name="gd2644" fmla="val 106"/>
                              <a:gd name="gd2645" fmla="val 4126"/>
                              <a:gd name="gd2646" fmla="val 106"/>
                              <a:gd name="gd2647" fmla="val 4146"/>
                              <a:gd name="gd2648" fmla="val 109"/>
                              <a:gd name="gd2649" fmla="val 4164"/>
                              <a:gd name="gd2650" fmla="val 117"/>
                              <a:gd name="gd2651" fmla="val 4181"/>
                              <a:gd name="gd2652" fmla="val 130"/>
                              <a:gd name="gd2653" fmla="val 4194"/>
                              <a:gd name="gd2654" fmla="val 146"/>
                              <a:gd name="gd2655" fmla="val 4201"/>
                              <a:gd name="gd2656" fmla="val 164"/>
                              <a:gd name="gd2657" fmla="val 4203"/>
                              <a:gd name="gd2658" fmla="val 192"/>
                              <a:gd name="gd2659" fmla="val 4203"/>
                              <a:gd name="gd2660" fmla="val 197"/>
                              <a:gd name="gd2661" fmla="val 4212"/>
                              <a:gd name="gd2662" fmla="val 201"/>
                              <a:gd name="gd2663" fmla="val 4228"/>
                              <a:gd name="gd2664" fmla="val 203"/>
                              <a:gd name="gd2665" fmla="val 4245"/>
                              <a:gd name="gd2666" fmla="val 199"/>
                              <a:gd name="gd2667" fmla="val 4256"/>
                              <a:gd name="gd2668" fmla="val 194"/>
                              <a:gd name="gd2669" fmla="val 4259"/>
                              <a:gd name="gd2670" fmla="val 192"/>
                              <a:gd name="gd2671" fmla="val 4259"/>
                              <a:gd name="gd2672" fmla="val 192"/>
                              <a:gd name="gd2673" fmla="val 4259"/>
                              <a:gd name="gd2674" fmla="val 192"/>
                              <a:gd name="gd2675" fmla="val 4258"/>
                              <a:gd name="gd2676" fmla="val 194"/>
                              <a:gd name="gd2677" fmla="val 4256"/>
                              <a:gd name="gd2678" fmla="val 195"/>
                              <a:gd name="gd2679" fmla="val 4248"/>
                              <a:gd name="gd2680" fmla="val 199"/>
                              <a:gd name="gd2681" fmla="val 4236"/>
                              <a:gd name="gd2682" fmla="val 203"/>
                              <a:gd name="gd2683" fmla="val 4219"/>
                              <a:gd name="gd2684" fmla="val 204"/>
                              <a:gd name="gd2685" fmla="val 4201"/>
                              <a:gd name="gd2686" fmla="val 201"/>
                              <a:gd name="gd2687" fmla="val 4201"/>
                              <a:gd name="gd2688" fmla="val 201"/>
                              <a:gd name="gd2689" fmla="val 4197"/>
                              <a:gd name="gd2690" fmla="val 214"/>
                              <a:gd name="gd2691" fmla="val 4186"/>
                              <a:gd name="gd2692" fmla="val 232"/>
                              <a:gd name="gd2693" fmla="val 4172"/>
                              <a:gd name="gd2694" fmla="val 243"/>
                              <a:gd name="gd2695" fmla="val 4155"/>
                              <a:gd name="gd2696" fmla="val 250"/>
                              <a:gd name="gd2697" fmla="val 4144"/>
                              <a:gd name="gd2698" fmla="val 252"/>
                              <a:gd name="gd2699" fmla="val 4150"/>
                              <a:gd name="gd2700" fmla="val 263"/>
                              <a:gd name="gd2701" fmla="val 4163"/>
                              <a:gd name="gd2702" fmla="val 278"/>
                              <a:gd name="gd2703" fmla="val 4179"/>
                              <a:gd name="gd2704" fmla="val 283"/>
                              <a:gd name="gd2705" fmla="val 4183"/>
                              <a:gd name="gd2706" fmla="val 285"/>
                              <a:gd name="gd2707" fmla="val 4188"/>
                              <a:gd name="gd2708" fmla="val 285"/>
                              <a:gd name="gd2709" fmla="val 4194"/>
                              <a:gd name="gd2710" fmla="val 283"/>
                              <a:gd name="gd2711" fmla="val 4197"/>
                              <a:gd name="gd2712" fmla="val 281"/>
                              <a:gd name="gd2713" fmla="val 4201"/>
                              <a:gd name="gd2714" fmla="val 278"/>
                              <a:gd name="gd2715" fmla="val 4205"/>
                              <a:gd name="gd2716" fmla="val 274"/>
                              <a:gd name="gd2717" fmla="val 4206"/>
                              <a:gd name="gd2718" fmla="val 270"/>
                              <a:gd name="gd2719" fmla="val 4206"/>
                              <a:gd name="gd2720" fmla="val 263"/>
                              <a:gd name="gd2721" fmla="val 4205"/>
                              <a:gd name="gd2722" fmla="val 257"/>
                              <a:gd name="gd2723" fmla="val 4205"/>
                              <a:gd name="gd2724" fmla="val 254"/>
                              <a:gd name="gd2725" fmla="val 4205"/>
                              <a:gd name="gd2726" fmla="val 252"/>
                              <a:gd name="gd2727" fmla="val 4205"/>
                              <a:gd name="gd2728" fmla="val 254"/>
                              <a:gd name="gd2729" fmla="val 4206"/>
                              <a:gd name="gd2730" fmla="val 256"/>
                              <a:gd name="gd2731" fmla="val 4206"/>
                              <a:gd name="gd2732" fmla="val 270"/>
                              <a:gd name="gd2733" fmla="val 4201"/>
                              <a:gd name="gd2734" fmla="val 279"/>
                              <a:gd name="gd2735" fmla="val 4190"/>
                              <a:gd name="gd2736" fmla="val 285"/>
                              <a:gd name="gd2737" fmla="val 4179"/>
                              <a:gd name="gd2738" fmla="val 285"/>
                              <a:gd name="gd2739" fmla="val 4164"/>
                              <a:gd name="gd2740" fmla="val 281"/>
                              <a:gd name="gd2741" fmla="val 4150"/>
                              <a:gd name="gd2742" fmla="val 272"/>
                              <a:gd name="gd2743" fmla="val 4139"/>
                              <a:gd name="gd2744" fmla="val 256"/>
                              <a:gd name="gd2745" fmla="val 4135"/>
                              <a:gd name="gd2746" fmla="val 250"/>
                              <a:gd name="gd2747" fmla="val 4130"/>
                              <a:gd name="gd2748" fmla="val 250"/>
                              <a:gd name="gd2749" fmla="val 4117"/>
                              <a:gd name="gd2750" fmla="val 245"/>
                              <a:gd name="gd2751" fmla="val 4106"/>
                              <a:gd name="gd2752" fmla="val 234"/>
                              <a:gd name="gd2753" fmla="val 4100"/>
                              <a:gd name="gd2754" fmla="val 221"/>
                              <a:gd name="gd2755" fmla="val 4100"/>
                              <a:gd name="gd2756" fmla="val 203"/>
                              <a:gd name="gd2757" fmla="val 4102"/>
                              <a:gd name="gd2758" fmla="val 201"/>
                              <a:gd name="gd2759" fmla="val 4102"/>
                              <a:gd name="gd2760" fmla="val 201"/>
                              <a:gd name="gd2761" fmla="val 4102"/>
                              <a:gd name="gd2762" fmla="val 203"/>
                              <a:gd name="gd2763" fmla="val 4102"/>
                              <a:gd name="gd2764" fmla="val 219"/>
                              <a:gd name="gd2765" fmla="val 4108"/>
                              <a:gd name="gd2766" fmla="val 234"/>
                              <a:gd name="gd2767" fmla="val 4119"/>
                              <a:gd name="gd2768" fmla="val 243"/>
                              <a:gd name="gd2769" fmla="val 4135"/>
                              <a:gd name="gd2770" fmla="val 248"/>
                              <a:gd name="gd2771" fmla="val 4135"/>
                              <a:gd name="gd2772" fmla="val 248"/>
                              <a:gd name="gd2773" fmla="val 4128"/>
                              <a:gd name="gd2774" fmla="val 236"/>
                              <a:gd name="gd2775" fmla="val 4119"/>
                              <a:gd name="gd2776" fmla="val 208"/>
                              <a:gd name="gd2777" fmla="val 4113"/>
                              <a:gd name="gd2778" fmla="val 183"/>
                              <a:gd name="gd2779" fmla="val 4108"/>
                              <a:gd name="gd2780" fmla="val 157"/>
                              <a:gd name="gd2781" fmla="val 4099"/>
                              <a:gd name="gd2782" fmla="val 131"/>
                              <a:gd name="gd2783" fmla="val 4088"/>
                              <a:gd name="gd2784" fmla="val 106"/>
                              <a:gd name="gd2785" fmla="val 4088"/>
                              <a:gd name="gd2786" fmla="val 106"/>
                              <a:gd name="gd2787" fmla="val 4075"/>
                              <a:gd name="gd2788" fmla="val 106"/>
                              <a:gd name="gd2789" fmla="val 4088"/>
                              <a:gd name="gd2790" fmla="val 106"/>
                              <a:gd name="gd2791" fmla="val 4071"/>
                              <a:gd name="gd2792" fmla="val 82"/>
                              <a:gd name="gd2793" fmla="val 4049"/>
                              <a:gd name="gd2794" fmla="val 60"/>
                              <a:gd name="gd2795" fmla="val 4020"/>
                              <a:gd name="gd2796" fmla="val 40"/>
                              <a:gd name="gd2797" fmla="val 3982"/>
                              <a:gd name="gd2798" fmla="val 20"/>
                              <a:gd name="gd2799" fmla="val 1999"/>
                              <a:gd name="gd2800" fmla="val 20"/>
                              <a:gd name="gd2801" fmla="val 1961"/>
                              <a:gd name="gd2802" fmla="val 40"/>
                              <a:gd name="gd2803" fmla="val 1931"/>
                              <a:gd name="gd2804" fmla="val 60"/>
                              <a:gd name="gd2805" fmla="val 1910"/>
                              <a:gd name="gd2806" fmla="val 82"/>
                              <a:gd name="gd2807" fmla="val 1895"/>
                              <a:gd name="gd2808" fmla="val 106"/>
                              <a:gd name="gd2809" fmla="val 1906"/>
                              <a:gd name="gd2810" fmla="val 106"/>
                              <a:gd name="gd2811" fmla="val 1895"/>
                              <a:gd name="gd2812" fmla="val 106"/>
                              <a:gd name="gd2813" fmla="val 1893"/>
                              <a:gd name="gd2814" fmla="val 106"/>
                              <a:gd name="gd2815" fmla="val 1882"/>
                              <a:gd name="gd2816" fmla="val 131"/>
                              <a:gd name="gd2817" fmla="val 1875"/>
                              <a:gd name="gd2818" fmla="val 157"/>
                              <a:gd name="gd2819" fmla="val 1867"/>
                              <a:gd name="gd2820" fmla="val 183"/>
                              <a:gd name="gd2821" fmla="val 1862"/>
                              <a:gd name="gd2822" fmla="val 208"/>
                              <a:gd name="gd2823" fmla="val 1855"/>
                              <a:gd name="gd2824" fmla="val 236"/>
                              <a:gd name="gd2825" fmla="val 1847"/>
                              <a:gd name="gd2826" fmla="val 248"/>
                              <a:gd name="gd2827" fmla="val 1847"/>
                              <a:gd name="gd2828" fmla="val 248"/>
                              <a:gd name="gd2829" fmla="val 1864"/>
                              <a:gd name="gd2830" fmla="val 243"/>
                              <a:gd name="gd2831" fmla="val 1875"/>
                              <a:gd name="gd2832" fmla="val 234"/>
                              <a:gd name="gd2833" fmla="val 1880"/>
                              <a:gd name="gd2834" fmla="val 219"/>
                              <a:gd name="gd2835" fmla="val 1878"/>
                              <a:gd name="gd2836" fmla="val 203"/>
                              <a:gd name="gd2837" fmla="val 1878"/>
                              <a:gd name="gd2838" fmla="val 201"/>
                              <a:gd name="gd2839" fmla="val 1880"/>
                              <a:gd name="gd2840" fmla="val 201"/>
                              <a:gd name="gd2841" fmla="val 1880"/>
                              <a:gd name="gd2842" fmla="val 203"/>
                              <a:gd name="gd2843" fmla="val 1880"/>
                              <a:gd name="gd2844" fmla="val 221"/>
                              <a:gd name="gd2845" fmla="val 1875"/>
                              <a:gd name="gd2846" fmla="val 234"/>
                              <a:gd name="gd2847" fmla="val 1866"/>
                              <a:gd name="gd2848" fmla="val 245"/>
                              <a:gd name="gd2849" fmla="val 1853"/>
                              <a:gd name="gd2850" fmla="val 250"/>
                              <a:gd name="gd2851" fmla="val 1847"/>
                              <a:gd name="gd2852" fmla="val 250"/>
                              <a:gd name="gd2853" fmla="val 1844"/>
                              <a:gd name="gd2854" fmla="val 256"/>
                              <a:gd name="gd2855" fmla="val 1831"/>
                              <a:gd name="gd2856" fmla="val 272"/>
                              <a:gd name="gd2857" fmla="val 1818"/>
                              <a:gd name="gd2858" fmla="val 281"/>
                              <a:gd name="gd2859" fmla="val 1804"/>
                              <a:gd name="gd2860" fmla="val 285"/>
                              <a:gd name="gd2861" fmla="val 1791"/>
                              <a:gd name="gd2862" fmla="val 285"/>
                              <a:gd name="gd2863" fmla="val 1782"/>
                              <a:gd name="gd2864" fmla="val 279"/>
                              <a:gd name="gd2865" fmla="val 1774"/>
                              <a:gd name="gd2866" fmla="val 270"/>
                              <a:gd name="gd2867" fmla="val 1776"/>
                              <a:gd name="gd2868" fmla="val 256"/>
                              <a:gd name="gd2869" fmla="val 1776"/>
                              <a:gd name="gd2870" fmla="val 254"/>
                              <a:gd name="gd2871" fmla="val 1778"/>
                              <a:gd name="gd2872" fmla="val 252"/>
                              <a:gd name="gd2873" fmla="val 1778"/>
                              <a:gd name="gd2874" fmla="val 254"/>
                              <a:gd name="gd2875" fmla="val 1776"/>
                              <a:gd name="gd2876" fmla="val 257"/>
                              <a:gd name="gd2877" fmla="val 1776"/>
                              <a:gd name="gd2878" fmla="val 263"/>
                              <a:gd name="gd2879" fmla="val 1776"/>
                              <a:gd name="gd2880" fmla="val 270"/>
                              <a:gd name="gd2881" fmla="val 1778"/>
                              <a:gd name="gd2882" fmla="val 274"/>
                              <a:gd name="gd2883" fmla="val 1780"/>
                              <a:gd name="gd2884" fmla="val 278"/>
                              <a:gd name="gd2885" fmla="val 1785"/>
                              <a:gd name="gd2886" fmla="val 281"/>
                              <a:gd name="gd2887" fmla="val 1789"/>
                              <a:gd name="gd2888" fmla="val 283"/>
                              <a:gd name="gd2889" fmla="val 1794"/>
                              <a:gd name="gd2890" fmla="val 285"/>
                              <a:gd name="gd2891" fmla="val 1798"/>
                              <a:gd name="gd2892" fmla="val 285"/>
                              <a:gd name="gd2893" fmla="val 1804"/>
                              <a:gd name="gd2894" fmla="val 283"/>
                              <a:gd name="gd2895" fmla="val 1818"/>
                              <a:gd name="gd2896" fmla="val 278"/>
                              <a:gd name="gd2897" fmla="val 1831"/>
                              <a:gd name="gd2898" fmla="val 263"/>
                              <a:gd name="gd2899" fmla="val 1838"/>
                              <a:gd name="gd2900" fmla="val 252"/>
                              <a:gd name="gd2901" fmla="val 1827"/>
                              <a:gd name="gd2902" fmla="val 250"/>
                              <a:gd name="gd2903" fmla="val 1811"/>
                              <a:gd name="gd2904" fmla="val 243"/>
                              <a:gd name="gd2905" fmla="val 1796"/>
                              <a:gd name="gd2906" fmla="val 232"/>
                              <a:gd name="gd2907" fmla="val 1783"/>
                              <a:gd name="gd2908" fmla="val 214"/>
                              <a:gd name="gd2909" fmla="val 1782"/>
                              <a:gd name="gd2910" fmla="val 201"/>
                              <a:gd name="gd2911" fmla="val 1780"/>
                              <a:gd name="gd2912" fmla="val 201"/>
                              <a:gd name="gd2913" fmla="val 1763"/>
                              <a:gd name="gd2914" fmla="val 204"/>
                              <a:gd name="gd2915" fmla="val 1747"/>
                              <a:gd name="gd2916" fmla="val 203"/>
                              <a:gd name="gd2917" fmla="val 1734"/>
                              <a:gd name="gd2918" fmla="val 199"/>
                              <a:gd name="gd2919" fmla="val 1725"/>
                              <a:gd name="gd2920" fmla="val 195"/>
                              <a:gd name="gd2921" fmla="val 1723"/>
                              <a:gd name="gd2922" fmla="val 194"/>
                              <a:gd name="gd2923" fmla="val 1721"/>
                              <a:gd name="gd2924" fmla="val 192"/>
                              <a:gd name="gd2925" fmla="val 1721"/>
                              <a:gd name="gd2926" fmla="val 192"/>
                              <a:gd name="gd2927" fmla="val 1723"/>
                              <a:gd name="gd2928" fmla="val 192"/>
                              <a:gd name="gd2929" fmla="val 1725"/>
                              <a:gd name="gd2930" fmla="val 194"/>
                              <a:gd name="gd2931" fmla="val 1738"/>
                              <a:gd name="gd2932" fmla="val 199"/>
                              <a:gd name="gd2933" fmla="val 1752"/>
                              <a:gd name="gd2934" fmla="val 203"/>
                              <a:gd name="gd2935" fmla="val 1771"/>
                              <a:gd name="gd2936" fmla="val 201"/>
                              <a:gd name="gd2937" fmla="val 1780"/>
                              <a:gd name="gd2938" fmla="val 197"/>
                              <a:gd name="gd2939" fmla="val 1778"/>
                              <a:gd name="gd2940" fmla="val 192"/>
                              <a:gd name="gd2941" fmla="val 1780"/>
                              <a:gd name="gd2942" fmla="val 164"/>
                              <a:gd name="gd2943" fmla="val 1787"/>
                              <a:gd name="gd2944" fmla="val 146"/>
                              <a:gd name="gd2945" fmla="val 1800"/>
                              <a:gd name="gd2946" fmla="val 130"/>
                              <a:gd name="gd2947" fmla="val 1816"/>
                              <a:gd name="gd2948" fmla="val 117"/>
                              <a:gd name="gd2949" fmla="val 1836"/>
                              <a:gd name="gd2950" fmla="val 109"/>
                              <a:gd name="gd2951" fmla="val 1857"/>
                              <a:gd name="gd2952" fmla="val 106"/>
                              <a:gd name="gd2953" fmla="val 1862"/>
                              <a:gd name="gd2954" fmla="val 106"/>
                              <a:gd name="gd2955" fmla="val 1880"/>
                              <a:gd name="gd2956" fmla="val 86"/>
                              <a:gd name="gd2957" fmla="val 1908"/>
                              <a:gd name="gd2958" fmla="val 62"/>
                              <a:gd name="gd2959" fmla="val 1942"/>
                              <a:gd name="gd2960" fmla="val 40"/>
                              <a:gd name="gd2961" fmla="val 1911"/>
                              <a:gd name="gd2962" fmla="val 60"/>
                              <a:gd name="gd2963" fmla="val 1888"/>
                              <a:gd name="gd2964" fmla="val 82"/>
                              <a:gd name="gd2965" fmla="val 1869"/>
                              <a:gd name="gd2966" fmla="val 104"/>
                              <a:gd name="gd2967" fmla="val 1869"/>
                              <a:gd name="gd2968" fmla="val 104"/>
                              <a:gd name="gd2969" fmla="val 1875"/>
                              <a:gd name="gd2970" fmla="val 104"/>
                              <a:gd name="gd2971" fmla="val 1891"/>
                              <a:gd name="gd2972" fmla="val 104"/>
                              <a:gd name="gd2973" fmla="val 1908"/>
                              <a:gd name="gd2974" fmla="val 82"/>
                              <a:gd name="gd2975" fmla="val 1931"/>
                              <a:gd name="gd2976" fmla="val 58"/>
                              <a:gd name="gd2977" fmla="val 1961"/>
                              <a:gd name="gd2978" fmla="val 38"/>
                              <a:gd name="gd2979" fmla="val 1999"/>
                              <a:gd name="gd2980" fmla="val 20"/>
                              <a:gd name="gd2981" fmla="val 3905"/>
                              <a:gd name="gd2982" fmla="val 16"/>
                              <a:gd name="gd2983" fmla="val 3945"/>
                              <a:gd name="gd2984" fmla="val 18"/>
                              <a:gd name="gd2985" fmla="val 3985"/>
                              <a:gd name="gd2986" fmla="val 31"/>
                              <a:gd name="gd2987" fmla="val 4016"/>
                              <a:gd name="gd2988" fmla="val 47"/>
                              <a:gd name="gd2989" fmla="val 4040"/>
                              <a:gd name="gd2990" fmla="val 67"/>
                              <a:gd name="gd2991" fmla="val 4060"/>
                              <a:gd name="gd2992" fmla="val 91"/>
                              <a:gd name="gd2993" fmla="val 4073"/>
                              <a:gd name="gd2994" fmla="val 117"/>
                              <a:gd name="gd2995" fmla="val 4078"/>
                              <a:gd name="gd2996" fmla="val 144"/>
                              <a:gd name="gd2997" fmla="val 4080"/>
                              <a:gd name="gd2998" fmla="val 172"/>
                              <a:gd name="gd2999" fmla="val 4073"/>
                              <a:gd name="gd3000" fmla="val 201"/>
                              <a:gd name="gd3001" fmla="val 4062"/>
                              <a:gd name="gd3002" fmla="val 225"/>
                              <a:gd name="gd3003" fmla="val 4044"/>
                              <a:gd name="gd3004" fmla="val 247"/>
                              <a:gd name="gd3005" fmla="val 4020"/>
                              <a:gd name="gd3006" fmla="val 261"/>
                              <a:gd name="gd3007" fmla="val 3994"/>
                              <a:gd name="gd3008" fmla="val 268"/>
                              <a:gd name="gd3009" fmla="val 3965"/>
                              <a:gd name="gd3010" fmla="val 267"/>
                              <a:gd name="gd3011" fmla="val 3943"/>
                              <a:gd name="gd3012" fmla="val 259"/>
                              <a:gd name="gd3013" fmla="val 3927"/>
                              <a:gd name="gd3014" fmla="val 248"/>
                              <a:gd name="gd3015" fmla="val 3925"/>
                              <a:gd name="gd3016" fmla="val 243"/>
                              <a:gd name="gd3017" fmla="val 3923"/>
                              <a:gd name="gd3018" fmla="val 247"/>
                              <a:gd name="gd3019" fmla="val 3909"/>
                              <a:gd name="gd3020" fmla="val 259"/>
                              <a:gd name="gd3021" fmla="val 3921"/>
                              <a:gd name="gd3022" fmla="val 247"/>
                              <a:gd name="gd3023" fmla="val 3923"/>
                              <a:gd name="gd3024" fmla="val 243"/>
                              <a:gd name="gd3025" fmla="val 3916"/>
                              <a:gd name="gd3026" fmla="val 234"/>
                              <a:gd name="gd3027" fmla="val 3912"/>
                              <a:gd name="gd3028" fmla="val 217"/>
                              <a:gd name="gd3029" fmla="val 3912"/>
                              <a:gd name="gd3030" fmla="val 203"/>
                              <a:gd name="gd3031" fmla="val 3918"/>
                              <a:gd name="gd3032" fmla="val 195"/>
                              <a:gd name="gd3033" fmla="val 3923"/>
                              <a:gd name="gd3034" fmla="val 197"/>
                              <a:gd name="gd3035" fmla="val 3927"/>
                              <a:gd name="gd3036" fmla="val 206"/>
                              <a:gd name="gd3037" fmla="val 3930"/>
                              <a:gd name="gd3038" fmla="val 219"/>
                              <a:gd name="gd3039" fmla="val 3929"/>
                              <a:gd name="gd3040" fmla="val 234"/>
                              <a:gd name="gd3041" fmla="val 3925"/>
                              <a:gd name="gd3042" fmla="val 239"/>
                              <a:gd name="gd3043" fmla="val 3930"/>
                              <a:gd name="gd3044" fmla="val 247"/>
                              <a:gd name="gd3045" fmla="val 3947"/>
                              <a:gd name="gd3046" fmla="val 257"/>
                              <a:gd name="gd3047" fmla="val 3967"/>
                              <a:gd name="gd3048" fmla="val 265"/>
                              <a:gd name="gd3049" fmla="val 3994"/>
                              <a:gd name="gd3050" fmla="val 265"/>
                              <a:gd name="gd3051" fmla="val 4020"/>
                              <a:gd name="gd3052" fmla="val 257"/>
                              <a:gd name="gd3053" fmla="val 4042"/>
                              <a:gd name="gd3054" fmla="val 243"/>
                              <a:gd name="gd3055" fmla="val 4058"/>
                              <a:gd name="gd3056" fmla="val 221"/>
                              <a:gd name="gd3057" fmla="val 4071"/>
                              <a:gd name="gd3058" fmla="val 197"/>
                              <a:gd name="gd3059" fmla="val 4077"/>
                              <a:gd name="gd3060" fmla="val 170"/>
                              <a:gd name="gd3061" fmla="val 4075"/>
                              <a:gd name="gd3062" fmla="val 146"/>
                              <a:gd name="gd3063" fmla="val 4069"/>
                              <a:gd name="gd3064" fmla="val 120"/>
                              <a:gd name="gd3065" fmla="val 4057"/>
                              <a:gd name="gd3066" fmla="val 95"/>
                              <a:gd name="gd3067" fmla="val 4040"/>
                              <a:gd name="gd3068" fmla="val 73"/>
                              <a:gd name="gd3069" fmla="val 4016"/>
                              <a:gd name="gd3070" fmla="val 51"/>
                              <a:gd name="gd3071" fmla="val 3985"/>
                              <a:gd name="gd3072" fmla="val 35"/>
                              <a:gd name="gd3073" fmla="val 3949"/>
                              <a:gd name="gd3074" fmla="val 24"/>
                              <a:gd name="gd3075" fmla="val 3914"/>
                              <a:gd name="gd3076" fmla="val 22"/>
                              <a:gd name="gd3077" fmla="val 3879"/>
                              <a:gd name="gd3078" fmla="val 25"/>
                              <a:gd name="gd3079" fmla="val 3845"/>
                              <a:gd name="gd3080" fmla="val 35"/>
                              <a:gd name="gd3081" fmla="val 3810"/>
                              <a:gd name="gd3082" fmla="val 49"/>
                              <a:gd name="gd3083" fmla="val 3773"/>
                              <a:gd name="gd3084" fmla="val 66"/>
                              <a:gd name="gd3085" fmla="val 3737"/>
                              <a:gd name="gd3086" fmla="val 84"/>
                              <a:gd name="gd3087" fmla="val 3700"/>
                              <a:gd name="gd3088" fmla="val 104"/>
                              <a:gd name="gd3089" fmla="val 3660"/>
                              <a:gd name="gd3090" fmla="val 122"/>
                              <a:gd name="gd3091" fmla="val 3620"/>
                              <a:gd name="gd3092" fmla="val 139"/>
                              <a:gd name="gd3093" fmla="val 3578"/>
                              <a:gd name="gd3094" fmla="val 152"/>
                              <a:gd name="gd3095" fmla="val 3532"/>
                              <a:gd name="gd3096" fmla="val 161"/>
                              <a:gd name="gd3097" fmla="val 3485"/>
                              <a:gd name="gd3098" fmla="val 164"/>
                              <a:gd name="gd3099" fmla="val 3435"/>
                              <a:gd name="gd3100" fmla="val 162"/>
                              <a:gd name="gd3101" fmla="val 3380"/>
                              <a:gd name="gd3102" fmla="val 150"/>
                              <a:gd name="gd3103" fmla="val 3433"/>
                              <a:gd name="gd3104" fmla="val 159"/>
                              <a:gd name="gd3105" fmla="val 3485"/>
                              <a:gd name="gd3106" fmla="val 159"/>
                              <a:gd name="gd3107" fmla="val 3532"/>
                              <a:gd name="gd3108" fmla="val 153"/>
                              <a:gd name="gd3109" fmla="val 3578"/>
                              <a:gd name="gd3110" fmla="val 141"/>
                              <a:gd name="gd3111" fmla="val 3622"/>
                              <a:gd name="gd3112" fmla="val 124"/>
                              <a:gd name="gd3113" fmla="val 3664"/>
                              <a:gd name="gd3114" fmla="val 104"/>
                              <a:gd name="gd3115" fmla="val 3706"/>
                              <a:gd name="gd3116" fmla="val 84"/>
                              <a:gd name="gd3117" fmla="val 3746"/>
                              <a:gd name="gd3118" fmla="val 64"/>
                              <a:gd name="gd3119" fmla="val 3786"/>
                              <a:gd name="gd3120" fmla="val 46"/>
                              <a:gd name="gd3121" fmla="val 3826"/>
                              <a:gd name="gd3122" fmla="val 31"/>
                              <a:gd name="gd3123" fmla="val 3865"/>
                              <a:gd name="gd3124" fmla="val 20"/>
                              <a:gd name="gd3125" fmla="val 3905"/>
                              <a:gd name="gd3126" fmla="val 16"/>
                              <a:gd name="gd3127" fmla="val 2078"/>
                              <a:gd name="gd3128" fmla="val 16"/>
                              <a:gd name="gd3129" fmla="val 2116"/>
                              <a:gd name="gd3130" fmla="val 20"/>
                              <a:gd name="gd3131" fmla="val 2156"/>
                              <a:gd name="gd3132" fmla="val 31"/>
                              <a:gd name="gd3133" fmla="val 2196"/>
                              <a:gd name="gd3134" fmla="val 46"/>
                              <a:gd name="gd3135" fmla="val 2235"/>
                              <a:gd name="gd3136" fmla="val 64"/>
                              <a:gd name="gd3137" fmla="val 2277"/>
                              <a:gd name="gd3138" fmla="val 84"/>
                              <a:gd name="gd3139" fmla="val 2317"/>
                              <a:gd name="gd3140" fmla="val 104"/>
                              <a:gd name="gd3141" fmla="val 2361"/>
                              <a:gd name="gd3142" fmla="val 124"/>
                              <a:gd name="gd3143" fmla="val 2405"/>
                              <a:gd name="gd3144" fmla="val 141"/>
                              <a:gd name="gd3145" fmla="val 2450"/>
                              <a:gd name="gd3146" fmla="val 153"/>
                              <a:gd name="gd3147" fmla="val 2498"/>
                              <a:gd name="gd3148" fmla="val 159"/>
                              <a:gd name="gd3149" fmla="val 2547"/>
                              <a:gd name="gd3150" fmla="val 159"/>
                              <a:gd name="gd3151" fmla="val 2600"/>
                              <a:gd name="gd3152" fmla="val 150"/>
                              <a:gd name="gd3153" fmla="val 2547"/>
                              <a:gd name="gd3154" fmla="val 162"/>
                              <a:gd name="gd3155" fmla="val 2496"/>
                              <a:gd name="gd3156" fmla="val 164"/>
                              <a:gd name="gd3157" fmla="val 2449"/>
                              <a:gd name="gd3158" fmla="val 161"/>
                              <a:gd name="gd3159" fmla="val 2405"/>
                              <a:gd name="gd3160" fmla="val 152"/>
                              <a:gd name="gd3161" fmla="val 2361"/>
                              <a:gd name="gd3162" fmla="val 139"/>
                              <a:gd name="gd3163" fmla="val 2321"/>
                              <a:gd name="gd3164" fmla="val 122"/>
                              <a:gd name="gd3165" fmla="val 2282"/>
                              <a:gd name="gd3166" fmla="val 104"/>
                              <a:gd name="gd3167" fmla="val 2244"/>
                              <a:gd name="gd3168" fmla="val 84"/>
                              <a:gd name="gd3169" fmla="val 2207"/>
                              <a:gd name="gd3170" fmla="val 66"/>
                              <a:gd name="gd3171" fmla="val 2173"/>
                              <a:gd name="gd3172" fmla="val 49"/>
                              <a:gd name="gd3173" fmla="val 2138"/>
                              <a:gd name="gd3174" fmla="val 35"/>
                              <a:gd name="gd3175" fmla="val 2103"/>
                              <a:gd name="gd3176" fmla="val 25"/>
                              <a:gd name="gd3177" fmla="val 2068"/>
                              <a:gd name="gd3178" fmla="val 22"/>
                              <a:gd name="gd3179" fmla="val 2032"/>
                              <a:gd name="gd3180" fmla="val 24"/>
                              <a:gd name="gd3181" fmla="val 1997"/>
                              <a:gd name="gd3182" fmla="val 35"/>
                              <a:gd name="gd3183" fmla="val 1966"/>
                              <a:gd name="gd3184" fmla="val 51"/>
                              <a:gd name="gd3185" fmla="val 1942"/>
                              <a:gd name="gd3186" fmla="val 73"/>
                              <a:gd name="gd3187" fmla="val 1924"/>
                              <a:gd name="gd3188" fmla="val 95"/>
                              <a:gd name="gd3189" fmla="val 1913"/>
                              <a:gd name="gd3190" fmla="val 120"/>
                              <a:gd name="gd3191" fmla="val 1908"/>
                              <a:gd name="gd3192" fmla="val 146"/>
                              <a:gd name="gd3193" fmla="val 1906"/>
                              <a:gd name="gd3194" fmla="val 170"/>
                              <a:gd name="gd3195" fmla="val 1911"/>
                              <a:gd name="gd3196" fmla="val 197"/>
                              <a:gd name="gd3197" fmla="val 1922"/>
                              <a:gd name="gd3198" fmla="val 221"/>
                              <a:gd name="gd3199" fmla="val 1941"/>
                              <a:gd name="gd3200" fmla="val 243"/>
                              <a:gd name="gd3201" fmla="val 1962"/>
                              <a:gd name="gd3202" fmla="val 257"/>
                              <a:gd name="gd3203" fmla="val 1986"/>
                              <a:gd name="gd3204" fmla="val 265"/>
                              <a:gd name="gd3205" fmla="val 2014"/>
                              <a:gd name="gd3206" fmla="val 265"/>
                              <a:gd name="gd3207" fmla="val 2034"/>
                              <a:gd name="gd3208" fmla="val 257"/>
                              <a:gd name="gd3209" fmla="val 2050"/>
                              <a:gd name="gd3210" fmla="val 247"/>
                              <a:gd name="gd3211" fmla="val 2056"/>
                              <a:gd name="gd3212" fmla="val 239"/>
                              <a:gd name="gd3213" fmla="val 2052"/>
                              <a:gd name="gd3214" fmla="val 234"/>
                              <a:gd name="gd3215" fmla="val 2052"/>
                              <a:gd name="gd3216" fmla="val 219"/>
                              <a:gd name="gd3217" fmla="val 2054"/>
                              <a:gd name="gd3218" fmla="val 206"/>
                              <a:gd name="gd3219" fmla="val 2059"/>
                              <a:gd name="gd3220" fmla="val 197"/>
                              <a:gd name="gd3221" fmla="val 2065"/>
                              <a:gd name="gd3222" fmla="val 195"/>
                              <a:gd name="gd3223" fmla="val 2068"/>
                              <a:gd name="gd3224" fmla="val 203"/>
                              <a:gd name="gd3225" fmla="val 2070"/>
                              <a:gd name="gd3226" fmla="val 217"/>
                              <a:gd name="gd3227" fmla="val 2065"/>
                              <a:gd name="gd3228" fmla="val 234"/>
                              <a:gd name="gd3229" fmla="val 2059"/>
                              <a:gd name="gd3230" fmla="val 243"/>
                              <a:gd name="gd3231" fmla="val 2059"/>
                              <a:gd name="gd3232" fmla="val 247"/>
                              <a:gd name="gd3233" fmla="val 2072"/>
                              <a:gd name="gd3234" fmla="val 259"/>
                              <a:gd name="gd3235" fmla="val 2059"/>
                              <a:gd name="gd3236" fmla="val 247"/>
                              <a:gd name="gd3237" fmla="val 2058"/>
                              <a:gd name="gd3238" fmla="val 243"/>
                              <a:gd name="gd3239" fmla="val 2054"/>
                              <a:gd name="gd3240" fmla="val 248"/>
                              <a:gd name="gd3241" fmla="val 2037"/>
                              <a:gd name="gd3242" fmla="val 259"/>
                              <a:gd name="gd3243" fmla="val 2017"/>
                              <a:gd name="gd3244" fmla="val 267"/>
                              <a:gd name="gd3245" fmla="val 1988"/>
                              <a:gd name="gd3246" fmla="val 268"/>
                              <a:gd name="gd3247" fmla="val 1961"/>
                              <a:gd name="gd3248" fmla="val 261"/>
                              <a:gd name="gd3249" fmla="val 1939"/>
                              <a:gd name="gd3250" fmla="val 247"/>
                              <a:gd name="gd3251" fmla="val 1920"/>
                              <a:gd name="gd3252" fmla="val 225"/>
                              <a:gd name="gd3253" fmla="val 1908"/>
                              <a:gd name="gd3254" fmla="val 201"/>
                              <a:gd name="gd3255" fmla="val 1902"/>
                              <a:gd name="gd3256" fmla="val 172"/>
                              <a:gd name="gd3257" fmla="val 1902"/>
                              <a:gd name="gd3258" fmla="val 144"/>
                              <a:gd name="gd3259" fmla="val 1910"/>
                              <a:gd name="gd3260" fmla="val 117"/>
                              <a:gd name="gd3261" fmla="val 1922"/>
                              <a:gd name="gd3262" fmla="val 91"/>
                              <a:gd name="gd3263" fmla="val 1941"/>
                              <a:gd name="gd3264" fmla="val 67"/>
                              <a:gd name="gd3265" fmla="val 1966"/>
                              <a:gd name="gd3266" fmla="val 47"/>
                              <a:gd name="gd3267" fmla="val 1995"/>
                              <a:gd name="gd3268" fmla="val 31"/>
                              <a:gd name="gd3269" fmla="val 2037"/>
                              <a:gd name="gd3270" fmla="val 18"/>
                              <a:gd name="gd3271" fmla="val 2078"/>
                              <a:gd name="gd3272" fmla="val 16"/>
                              <a:gd name="gd3273" fmla="val 3859"/>
                              <a:gd name="gd3274" fmla="val 0"/>
                              <a:gd name="gd3275" fmla="val 3910"/>
                              <a:gd name="gd3276" fmla="val 2"/>
                              <a:gd name="gd3277" fmla="val 3963"/>
                              <a:gd name="gd3278" fmla="val 14"/>
                              <a:gd name="gd3279" fmla="val 3910"/>
                              <a:gd name="gd3280" fmla="val 5"/>
                              <a:gd name="gd3281" fmla="val 3861"/>
                              <a:gd name="gd3282" fmla="val 5"/>
                              <a:gd name="gd3283" fmla="val 3812"/>
                              <a:gd name="gd3284" fmla="val 11"/>
                              <a:gd name="gd3285" fmla="val 3766"/>
                              <a:gd name="gd3286" fmla="val 24"/>
                              <a:gd name="gd3287" fmla="val 3722"/>
                              <a:gd name="gd3288" fmla="val 40"/>
                              <a:gd name="gd3289" fmla="val 3680"/>
                              <a:gd name="gd3290" fmla="val 60"/>
                              <a:gd name="gd3291" fmla="val 3638"/>
                              <a:gd name="gd3292" fmla="val 80"/>
                              <a:gd name="gd3293" fmla="val 3598"/>
                              <a:gd name="gd3294" fmla="val 100"/>
                              <a:gd name="gd3295" fmla="val 3558"/>
                              <a:gd name="gd3296" fmla="val 119"/>
                              <a:gd name="gd3297" fmla="val 3519"/>
                              <a:gd name="gd3298" fmla="val 133"/>
                              <a:gd name="gd3299" fmla="val 3479"/>
                              <a:gd name="gd3300" fmla="val 144"/>
                              <a:gd name="gd3301" fmla="val 3439"/>
                              <a:gd name="gd3302" fmla="val 148"/>
                              <a:gd name="gd3303" fmla="val 3399"/>
                              <a:gd name="gd3304" fmla="val 146"/>
                              <a:gd name="gd3305" fmla="val 3359"/>
                              <a:gd name="gd3306" fmla="val 133"/>
                              <a:gd name="gd3307" fmla="val 3346"/>
                              <a:gd name="gd3308" fmla="val 128"/>
                              <a:gd name="gd3309" fmla="val 3333"/>
                              <a:gd name="gd3310" fmla="val 122"/>
                              <a:gd name="gd3311" fmla="val 3324"/>
                              <a:gd name="gd3312" fmla="val 119"/>
                              <a:gd name="gd3313" fmla="val 3318"/>
                              <a:gd name="gd3314" fmla="val 115"/>
                              <a:gd name="gd3315" fmla="val 3313"/>
                              <a:gd name="gd3316" fmla="val 113"/>
                              <a:gd name="gd3317" fmla="val 3309"/>
                              <a:gd name="gd3318" fmla="val 111"/>
                              <a:gd name="gd3319" fmla="val 3307"/>
                              <a:gd name="gd3320" fmla="val 109"/>
                              <a:gd name="gd3321" fmla="val 3309"/>
                              <a:gd name="gd3322" fmla="val 109"/>
                              <a:gd name="gd3323" fmla="val 3313"/>
                              <a:gd name="gd3324" fmla="val 111"/>
                              <a:gd name="gd3325" fmla="val 3317"/>
                              <a:gd name="gd3326" fmla="val 113"/>
                              <a:gd name="gd3327" fmla="val 3326"/>
                              <a:gd name="gd3328" fmla="val 115"/>
                              <a:gd name="gd3329" fmla="val 3335"/>
                              <a:gd name="gd3330" fmla="val 119"/>
                              <a:gd name="gd3331" fmla="val 3346"/>
                              <a:gd name="gd3332" fmla="val 124"/>
                              <a:gd name="gd3333" fmla="val 3360"/>
                              <a:gd name="gd3334" fmla="val 130"/>
                              <a:gd name="gd3335" fmla="val 3395"/>
                              <a:gd name="gd3336" fmla="val 141"/>
                              <a:gd name="gd3337" fmla="val 3430"/>
                              <a:gd name="gd3338" fmla="val 142"/>
                              <a:gd name="gd3339" fmla="val 3465"/>
                              <a:gd name="gd3340" fmla="val 139"/>
                              <a:gd name="gd3341" fmla="val 3499"/>
                              <a:gd name="gd3342" fmla="val 130"/>
                              <a:gd name="gd3343" fmla="val 3534"/>
                              <a:gd name="gd3344" fmla="val 115"/>
                              <a:gd name="gd3345" fmla="val 3570"/>
                              <a:gd name="gd3346" fmla="val 99"/>
                              <a:gd name="gd3347" fmla="val 3607"/>
                              <a:gd name="gd3348" fmla="val 80"/>
                              <a:gd name="gd3349" fmla="val 3644"/>
                              <a:gd name="gd3350" fmla="val 60"/>
                              <a:gd name="gd3351" fmla="val 3684"/>
                              <a:gd name="gd3352" fmla="val 42"/>
                              <a:gd name="gd3353" fmla="val 3724"/>
                              <a:gd name="gd3354" fmla="val 25"/>
                              <a:gd name="gd3355" fmla="val 3766"/>
                              <a:gd name="gd3356" fmla="val 13"/>
                              <a:gd name="gd3357" fmla="val 3812"/>
                              <a:gd name="gd3358" fmla="val 3"/>
                              <a:gd name="gd3359" fmla="val 3859"/>
                              <a:gd name="gd3360" fmla="val 0"/>
                              <a:gd name="gd3361" fmla="val 2121"/>
                              <a:gd name="gd3362" fmla="val 0"/>
                              <a:gd name="gd3363" fmla="val 2169"/>
                              <a:gd name="gd3364" fmla="val 3"/>
                              <a:gd name="gd3365" fmla="val 2215"/>
                              <a:gd name="gd3366" fmla="val 13"/>
                              <a:gd name="gd3367" fmla="val 2257"/>
                              <a:gd name="gd3368" fmla="val 25"/>
                              <a:gd name="gd3369" fmla="val 2299"/>
                              <a:gd name="gd3370" fmla="val 42"/>
                              <a:gd name="gd3371" fmla="val 2337"/>
                              <a:gd name="gd3372" fmla="val 60"/>
                              <a:gd name="gd3373" fmla="val 2375"/>
                              <a:gd name="gd3374" fmla="val 80"/>
                              <a:gd name="gd3375" fmla="val 2412"/>
                              <a:gd name="gd3376" fmla="val 99"/>
                              <a:gd name="gd3377" fmla="val 2447"/>
                              <a:gd name="gd3378" fmla="val 115"/>
                              <a:gd name="gd3379" fmla="val 2481"/>
                              <a:gd name="gd3380" fmla="val 130"/>
                              <a:gd name="gd3381" fmla="val 2516"/>
                              <a:gd name="gd3382" fmla="val 139"/>
                              <a:gd name="gd3383" fmla="val 2551"/>
                              <a:gd name="gd3384" fmla="val 142"/>
                              <a:gd name="gd3385" fmla="val 2586"/>
                              <a:gd name="gd3386" fmla="val 141"/>
                              <a:gd name="gd3387" fmla="val 2622"/>
                              <a:gd name="gd3388" fmla="val 130"/>
                              <a:gd name="gd3389" fmla="val 2635"/>
                              <a:gd name="gd3390" fmla="val 124"/>
                              <a:gd name="gd3391" fmla="val 2648"/>
                              <a:gd name="gd3392" fmla="val 119"/>
                              <a:gd name="gd3393" fmla="val 2657"/>
                              <a:gd name="gd3394" fmla="val 115"/>
                              <a:gd name="gd3395" fmla="val 2664"/>
                              <a:gd name="gd3396" fmla="val 113"/>
                              <a:gd name="gd3397" fmla="val 2670"/>
                              <a:gd name="gd3398" fmla="val 111"/>
                              <a:gd name="gd3399" fmla="val 2673"/>
                              <a:gd name="gd3400" fmla="val 109"/>
                              <a:gd name="gd3401" fmla="val 2673"/>
                              <a:gd name="gd3402" fmla="val 109"/>
                              <a:gd name="gd3403" fmla="val 2671"/>
                              <a:gd name="gd3404" fmla="val 111"/>
                              <a:gd name="gd3405" fmla="val 2670"/>
                              <a:gd name="gd3406" fmla="val 113"/>
                              <a:gd name="gd3407" fmla="val 2664"/>
                              <a:gd name="gd3408" fmla="val 115"/>
                              <a:gd name="gd3409" fmla="val 2657"/>
                              <a:gd name="gd3410" fmla="val 119"/>
                              <a:gd name="gd3411" fmla="val 2648"/>
                              <a:gd name="gd3412" fmla="val 122"/>
                              <a:gd name="gd3413" fmla="val 2637"/>
                              <a:gd name="gd3414" fmla="val 128"/>
                              <a:gd name="gd3415" fmla="val 2624"/>
                              <a:gd name="gd3416" fmla="val 133"/>
                              <a:gd name="gd3417" fmla="val 2582"/>
                              <a:gd name="gd3418" fmla="val 146"/>
                              <a:gd name="gd3419" fmla="val 2542"/>
                              <a:gd name="gd3420" fmla="val 148"/>
                              <a:gd name="gd3421" fmla="val 2503"/>
                              <a:gd name="gd3422" fmla="val 144"/>
                              <a:gd name="gd3423" fmla="val 2463"/>
                              <a:gd name="gd3424" fmla="val 133"/>
                              <a:gd name="gd3425" fmla="val 2423"/>
                              <a:gd name="gd3426" fmla="val 119"/>
                              <a:gd name="gd3427" fmla="val 2383"/>
                              <a:gd name="gd3428" fmla="val 100"/>
                              <a:gd name="gd3429" fmla="val 2343"/>
                              <a:gd name="gd3430" fmla="val 80"/>
                              <a:gd name="gd3431" fmla="val 2302"/>
                              <a:gd name="gd3432" fmla="val 60"/>
                              <a:gd name="gd3433" fmla="val 2259"/>
                              <a:gd name="gd3434" fmla="val 40"/>
                              <a:gd name="gd3435" fmla="val 2215"/>
                              <a:gd name="gd3436" fmla="val 24"/>
                              <a:gd name="gd3437" fmla="val 2169"/>
                              <a:gd name="gd3438" fmla="val 11"/>
                              <a:gd name="gd3439" fmla="val 2121"/>
                              <a:gd name="gd3440" fmla="val 5"/>
                              <a:gd name="gd3441" fmla="val 2070"/>
                              <a:gd name="gd3442" fmla="val 5"/>
                              <a:gd name="gd3443" fmla="val 2019"/>
                              <a:gd name="gd3444" fmla="val 14"/>
                              <a:gd name="gd3445" fmla="val 2072"/>
                              <a:gd name="gd3446" fmla="val 2"/>
                              <a:gd name="gd3447" fmla="val 2121"/>
                              <a:gd name="gd3448" fmla="val 0"/>
                            </a:gdLst>
                            <a:ahLst/>
                            <a:cxnLst/>
                            <a:rect l="0" t="0" r="r" b="b"/>
                            <a:pathLst>
                              <a:path w="6026" h="4636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  <a:lnTo>
                                  <a:pt x="gd5" y="gd6"/>
                                </a:lnTo>
                                <a:lnTo>
                                  <a:pt x="gd7" y="gd8"/>
                                </a:lnTo>
                                <a:lnTo>
                                  <a:pt x="gd9" y="gd10"/>
                                </a:lnTo>
                                <a:lnTo>
                                  <a:pt x="gd11" y="gd12"/>
                                </a:lnTo>
                                <a:lnTo>
                                  <a:pt x="gd13" y="gd14"/>
                                </a:lnTo>
                                <a:lnTo>
                                  <a:pt x="gd15" y="gd16"/>
                                </a:lnTo>
                                <a:lnTo>
                                  <a:pt x="gd17" y="gd18"/>
                                </a:lnTo>
                                <a:lnTo>
                                  <a:pt x="gd19" y="gd20"/>
                                </a:lnTo>
                                <a:lnTo>
                                  <a:pt x="gd21" y="gd22"/>
                                </a:lnTo>
                                <a:lnTo>
                                  <a:pt x="gd23" y="gd24"/>
                                </a:lnTo>
                                <a:lnTo>
                                  <a:pt x="gd25" y="gd26"/>
                                </a:lnTo>
                                <a:lnTo>
                                  <a:pt x="gd27" y="gd28"/>
                                </a:lnTo>
                                <a:lnTo>
                                  <a:pt x="gd29" y="gd30"/>
                                </a:lnTo>
                                <a:lnTo>
                                  <a:pt x="gd31" y="gd32"/>
                                </a:lnTo>
                                <a:lnTo>
                                  <a:pt x="gd33" y="gd34"/>
                                </a:lnTo>
                                <a:lnTo>
                                  <a:pt x="gd35" y="gd36"/>
                                </a:lnTo>
                                <a:lnTo>
                                  <a:pt x="gd37" y="gd38"/>
                                </a:lnTo>
                                <a:lnTo>
                                  <a:pt x="gd39" y="gd40"/>
                                </a:lnTo>
                                <a:lnTo>
                                  <a:pt x="gd41" y="gd42"/>
                                </a:lnTo>
                                <a:lnTo>
                                  <a:pt x="gd43" y="gd44"/>
                                </a:lnTo>
                                <a:lnTo>
                                  <a:pt x="gd45" y="gd46"/>
                                </a:lnTo>
                                <a:lnTo>
                                  <a:pt x="gd47" y="gd48"/>
                                </a:lnTo>
                                <a:lnTo>
                                  <a:pt x="gd49" y="gd50"/>
                                </a:lnTo>
                                <a:lnTo>
                                  <a:pt x="gd51" y="gd52"/>
                                </a:lnTo>
                                <a:lnTo>
                                  <a:pt x="gd53" y="gd54"/>
                                </a:lnTo>
                                <a:lnTo>
                                  <a:pt x="gd55" y="gd56"/>
                                </a:lnTo>
                                <a:lnTo>
                                  <a:pt x="gd57" y="gd58"/>
                                </a:lnTo>
                                <a:lnTo>
                                  <a:pt x="gd59" y="gd60"/>
                                </a:lnTo>
                                <a:lnTo>
                                  <a:pt x="gd61" y="gd62"/>
                                </a:lnTo>
                                <a:lnTo>
                                  <a:pt x="gd63" y="gd64"/>
                                </a:lnTo>
                                <a:lnTo>
                                  <a:pt x="gd65" y="gd66"/>
                                </a:lnTo>
                                <a:lnTo>
                                  <a:pt x="gd67" y="gd68"/>
                                </a:lnTo>
                                <a:lnTo>
                                  <a:pt x="gd69" y="gd70"/>
                                </a:lnTo>
                                <a:lnTo>
                                  <a:pt x="gd71" y="gd72"/>
                                </a:lnTo>
                                <a:lnTo>
                                  <a:pt x="gd73" y="gd74"/>
                                </a:lnTo>
                                <a:lnTo>
                                  <a:pt x="gd75" y="gd76"/>
                                </a:lnTo>
                                <a:lnTo>
                                  <a:pt x="gd77" y="gd78"/>
                                </a:lnTo>
                                <a:lnTo>
                                  <a:pt x="gd79" y="gd80"/>
                                </a:lnTo>
                                <a:lnTo>
                                  <a:pt x="gd81" y="gd82"/>
                                </a:lnTo>
                                <a:lnTo>
                                  <a:pt x="gd83" y="gd84"/>
                                </a:lnTo>
                                <a:lnTo>
                                  <a:pt x="gd85" y="gd86"/>
                                </a:lnTo>
                                <a:lnTo>
                                  <a:pt x="gd87" y="gd88"/>
                                </a:lnTo>
                                <a:close/>
                                <a:moveTo>
                                  <a:pt x="gd89" y="gd90"/>
                                </a:moveTo>
                                <a:lnTo>
                                  <a:pt x="gd91" y="gd92"/>
                                </a:lnTo>
                                <a:lnTo>
                                  <a:pt x="gd93" y="gd94"/>
                                </a:lnTo>
                                <a:lnTo>
                                  <a:pt x="gd95" y="gd96"/>
                                </a:lnTo>
                                <a:lnTo>
                                  <a:pt x="gd97" y="gd98"/>
                                </a:lnTo>
                                <a:lnTo>
                                  <a:pt x="gd99" y="gd100"/>
                                </a:lnTo>
                                <a:lnTo>
                                  <a:pt x="gd101" y="gd102"/>
                                </a:lnTo>
                                <a:lnTo>
                                  <a:pt x="gd103" y="gd104"/>
                                </a:lnTo>
                                <a:lnTo>
                                  <a:pt x="gd105" y="gd106"/>
                                </a:lnTo>
                                <a:lnTo>
                                  <a:pt x="gd107" y="gd108"/>
                                </a:lnTo>
                                <a:lnTo>
                                  <a:pt x="gd109" y="gd110"/>
                                </a:lnTo>
                                <a:lnTo>
                                  <a:pt x="gd111" y="gd112"/>
                                </a:lnTo>
                                <a:lnTo>
                                  <a:pt x="gd113" y="gd114"/>
                                </a:lnTo>
                                <a:lnTo>
                                  <a:pt x="gd115" y="gd116"/>
                                </a:lnTo>
                                <a:lnTo>
                                  <a:pt x="gd117" y="gd118"/>
                                </a:lnTo>
                                <a:lnTo>
                                  <a:pt x="gd119" y="gd120"/>
                                </a:lnTo>
                                <a:lnTo>
                                  <a:pt x="gd121" y="gd122"/>
                                </a:lnTo>
                                <a:lnTo>
                                  <a:pt x="gd123" y="gd124"/>
                                </a:lnTo>
                                <a:lnTo>
                                  <a:pt x="gd125" y="gd126"/>
                                </a:lnTo>
                                <a:lnTo>
                                  <a:pt x="gd127" y="gd128"/>
                                </a:lnTo>
                                <a:lnTo>
                                  <a:pt x="gd129" y="gd130"/>
                                </a:lnTo>
                                <a:lnTo>
                                  <a:pt x="gd131" y="gd132"/>
                                </a:lnTo>
                                <a:lnTo>
                                  <a:pt x="gd133" y="gd134"/>
                                </a:lnTo>
                                <a:lnTo>
                                  <a:pt x="gd135" y="gd136"/>
                                </a:lnTo>
                                <a:lnTo>
                                  <a:pt x="gd137" y="gd138"/>
                                </a:lnTo>
                                <a:lnTo>
                                  <a:pt x="gd139" y="gd140"/>
                                </a:lnTo>
                                <a:lnTo>
                                  <a:pt x="gd141" y="gd142"/>
                                </a:lnTo>
                                <a:lnTo>
                                  <a:pt x="gd143" y="gd144"/>
                                </a:lnTo>
                                <a:lnTo>
                                  <a:pt x="gd145" y="gd146"/>
                                </a:lnTo>
                                <a:lnTo>
                                  <a:pt x="gd147" y="gd148"/>
                                </a:lnTo>
                                <a:lnTo>
                                  <a:pt x="gd149" y="gd150"/>
                                </a:lnTo>
                                <a:lnTo>
                                  <a:pt x="gd151" y="gd152"/>
                                </a:lnTo>
                                <a:lnTo>
                                  <a:pt x="gd153" y="gd154"/>
                                </a:lnTo>
                                <a:lnTo>
                                  <a:pt x="gd155" y="gd156"/>
                                </a:lnTo>
                                <a:lnTo>
                                  <a:pt x="gd157" y="gd158"/>
                                </a:lnTo>
                                <a:lnTo>
                                  <a:pt x="gd159" y="gd160"/>
                                </a:lnTo>
                                <a:lnTo>
                                  <a:pt x="gd161" y="gd162"/>
                                </a:lnTo>
                                <a:lnTo>
                                  <a:pt x="gd163" y="gd164"/>
                                </a:lnTo>
                                <a:lnTo>
                                  <a:pt x="gd165" y="gd166"/>
                                </a:lnTo>
                                <a:lnTo>
                                  <a:pt x="gd167" y="gd168"/>
                                </a:lnTo>
                                <a:lnTo>
                                  <a:pt x="gd169" y="gd170"/>
                                </a:lnTo>
                                <a:lnTo>
                                  <a:pt x="gd171" y="gd172"/>
                                </a:lnTo>
                                <a:lnTo>
                                  <a:pt x="gd173" y="gd174"/>
                                </a:lnTo>
                                <a:lnTo>
                                  <a:pt x="gd175" y="gd176"/>
                                </a:lnTo>
                                <a:close/>
                                <a:moveTo>
                                  <a:pt x="gd177" y="gd178"/>
                                </a:moveTo>
                                <a:lnTo>
                                  <a:pt x="gd179" y="gd180"/>
                                </a:lnTo>
                                <a:lnTo>
                                  <a:pt x="gd181" y="gd182"/>
                                </a:lnTo>
                                <a:lnTo>
                                  <a:pt x="gd183" y="gd184"/>
                                </a:lnTo>
                                <a:lnTo>
                                  <a:pt x="gd185" y="gd186"/>
                                </a:lnTo>
                                <a:lnTo>
                                  <a:pt x="gd187" y="gd188"/>
                                </a:lnTo>
                                <a:lnTo>
                                  <a:pt x="gd189" y="gd190"/>
                                </a:lnTo>
                                <a:lnTo>
                                  <a:pt x="gd191" y="gd192"/>
                                </a:lnTo>
                                <a:lnTo>
                                  <a:pt x="gd193" y="gd194"/>
                                </a:lnTo>
                                <a:lnTo>
                                  <a:pt x="gd195" y="gd196"/>
                                </a:lnTo>
                                <a:lnTo>
                                  <a:pt x="gd197" y="gd198"/>
                                </a:lnTo>
                                <a:lnTo>
                                  <a:pt x="gd199" y="gd200"/>
                                </a:lnTo>
                                <a:lnTo>
                                  <a:pt x="gd201" y="gd202"/>
                                </a:lnTo>
                                <a:close/>
                                <a:moveTo>
                                  <a:pt x="gd203" y="gd204"/>
                                </a:moveTo>
                                <a:lnTo>
                                  <a:pt x="gd205" y="gd206"/>
                                </a:lnTo>
                                <a:lnTo>
                                  <a:pt x="gd207" y="gd208"/>
                                </a:lnTo>
                                <a:lnTo>
                                  <a:pt x="gd209" y="gd210"/>
                                </a:lnTo>
                                <a:lnTo>
                                  <a:pt x="gd211" y="gd212"/>
                                </a:lnTo>
                                <a:lnTo>
                                  <a:pt x="gd213" y="gd214"/>
                                </a:lnTo>
                                <a:lnTo>
                                  <a:pt x="gd215" y="gd216"/>
                                </a:lnTo>
                                <a:lnTo>
                                  <a:pt x="gd217" y="gd218"/>
                                </a:lnTo>
                                <a:lnTo>
                                  <a:pt x="gd219" y="gd220"/>
                                </a:lnTo>
                                <a:lnTo>
                                  <a:pt x="gd221" y="gd222"/>
                                </a:lnTo>
                                <a:lnTo>
                                  <a:pt x="gd223" y="gd224"/>
                                </a:lnTo>
                                <a:lnTo>
                                  <a:pt x="gd225" y="gd226"/>
                                </a:lnTo>
                                <a:lnTo>
                                  <a:pt x="gd227" y="gd228"/>
                                </a:lnTo>
                                <a:close/>
                                <a:moveTo>
                                  <a:pt x="gd229" y="gd230"/>
                                </a:moveTo>
                                <a:lnTo>
                                  <a:pt x="gd231" y="gd232"/>
                                </a:lnTo>
                                <a:lnTo>
                                  <a:pt x="gd233" y="gd234"/>
                                </a:lnTo>
                                <a:lnTo>
                                  <a:pt x="gd235" y="gd236"/>
                                </a:lnTo>
                                <a:lnTo>
                                  <a:pt x="gd237" y="gd238"/>
                                </a:lnTo>
                                <a:lnTo>
                                  <a:pt x="gd239" y="gd240"/>
                                </a:lnTo>
                                <a:lnTo>
                                  <a:pt x="gd241" y="gd242"/>
                                </a:lnTo>
                                <a:lnTo>
                                  <a:pt x="gd243" y="gd244"/>
                                </a:lnTo>
                                <a:lnTo>
                                  <a:pt x="gd245" y="gd246"/>
                                </a:lnTo>
                                <a:close/>
                                <a:moveTo>
                                  <a:pt x="gd247" y="gd248"/>
                                </a:moveTo>
                                <a:lnTo>
                                  <a:pt x="gd249" y="gd250"/>
                                </a:lnTo>
                                <a:lnTo>
                                  <a:pt x="gd251" y="gd252"/>
                                </a:lnTo>
                                <a:lnTo>
                                  <a:pt x="gd253" y="gd254"/>
                                </a:lnTo>
                                <a:lnTo>
                                  <a:pt x="gd255" y="gd256"/>
                                </a:lnTo>
                                <a:lnTo>
                                  <a:pt x="gd257" y="gd258"/>
                                </a:lnTo>
                                <a:lnTo>
                                  <a:pt x="gd259" y="gd260"/>
                                </a:lnTo>
                                <a:lnTo>
                                  <a:pt x="gd261" y="gd262"/>
                                </a:lnTo>
                                <a:lnTo>
                                  <a:pt x="gd263" y="gd264"/>
                                </a:lnTo>
                                <a:close/>
                                <a:moveTo>
                                  <a:pt x="gd265" y="gd266"/>
                                </a:moveTo>
                                <a:lnTo>
                                  <a:pt x="gd267" y="gd268"/>
                                </a:lnTo>
                                <a:lnTo>
                                  <a:pt x="gd269" y="gd270"/>
                                </a:lnTo>
                                <a:lnTo>
                                  <a:pt x="gd271" y="gd272"/>
                                </a:lnTo>
                                <a:lnTo>
                                  <a:pt x="gd273" y="gd274"/>
                                </a:lnTo>
                                <a:lnTo>
                                  <a:pt x="gd275" y="gd276"/>
                                </a:lnTo>
                                <a:lnTo>
                                  <a:pt x="gd277" y="gd278"/>
                                </a:lnTo>
                                <a:lnTo>
                                  <a:pt x="gd279" y="gd280"/>
                                </a:lnTo>
                                <a:lnTo>
                                  <a:pt x="gd281" y="gd282"/>
                                </a:lnTo>
                                <a:lnTo>
                                  <a:pt x="gd283" y="gd284"/>
                                </a:lnTo>
                                <a:lnTo>
                                  <a:pt x="gd285" y="gd286"/>
                                </a:lnTo>
                                <a:lnTo>
                                  <a:pt x="gd287" y="gd288"/>
                                </a:lnTo>
                                <a:lnTo>
                                  <a:pt x="gd289" y="gd290"/>
                                </a:lnTo>
                                <a:lnTo>
                                  <a:pt x="gd291" y="gd292"/>
                                </a:lnTo>
                                <a:lnTo>
                                  <a:pt x="gd293" y="gd294"/>
                                </a:lnTo>
                                <a:lnTo>
                                  <a:pt x="gd295" y="gd296"/>
                                </a:lnTo>
                                <a:lnTo>
                                  <a:pt x="gd297" y="gd298"/>
                                </a:lnTo>
                                <a:lnTo>
                                  <a:pt x="gd299" y="gd300"/>
                                </a:lnTo>
                                <a:close/>
                                <a:moveTo>
                                  <a:pt x="gd301" y="gd302"/>
                                </a:moveTo>
                                <a:lnTo>
                                  <a:pt x="gd303" y="gd304"/>
                                </a:lnTo>
                                <a:lnTo>
                                  <a:pt x="gd305" y="gd306"/>
                                </a:lnTo>
                                <a:lnTo>
                                  <a:pt x="gd307" y="gd308"/>
                                </a:lnTo>
                                <a:lnTo>
                                  <a:pt x="gd309" y="gd310"/>
                                </a:lnTo>
                                <a:lnTo>
                                  <a:pt x="gd311" y="gd312"/>
                                </a:lnTo>
                                <a:lnTo>
                                  <a:pt x="gd313" y="gd314"/>
                                </a:lnTo>
                                <a:lnTo>
                                  <a:pt x="gd315" y="gd316"/>
                                </a:lnTo>
                                <a:lnTo>
                                  <a:pt x="gd317" y="gd318"/>
                                </a:lnTo>
                                <a:lnTo>
                                  <a:pt x="gd319" y="gd320"/>
                                </a:lnTo>
                                <a:lnTo>
                                  <a:pt x="gd321" y="gd322"/>
                                </a:lnTo>
                                <a:lnTo>
                                  <a:pt x="gd323" y="gd324"/>
                                </a:lnTo>
                                <a:lnTo>
                                  <a:pt x="gd325" y="gd326"/>
                                </a:lnTo>
                                <a:lnTo>
                                  <a:pt x="gd327" y="gd328"/>
                                </a:lnTo>
                                <a:lnTo>
                                  <a:pt x="gd329" y="gd330"/>
                                </a:lnTo>
                                <a:lnTo>
                                  <a:pt x="gd331" y="gd332"/>
                                </a:lnTo>
                                <a:lnTo>
                                  <a:pt x="gd333" y="gd334"/>
                                </a:lnTo>
                                <a:lnTo>
                                  <a:pt x="gd335" y="gd336"/>
                                </a:lnTo>
                                <a:close/>
                                <a:moveTo>
                                  <a:pt x="gd337" y="gd338"/>
                                </a:moveTo>
                                <a:lnTo>
                                  <a:pt x="gd339" y="gd340"/>
                                </a:lnTo>
                                <a:lnTo>
                                  <a:pt x="gd341" y="gd342"/>
                                </a:lnTo>
                                <a:lnTo>
                                  <a:pt x="gd343" y="gd344"/>
                                </a:lnTo>
                                <a:lnTo>
                                  <a:pt x="gd345" y="gd346"/>
                                </a:lnTo>
                                <a:lnTo>
                                  <a:pt x="gd347" y="gd348"/>
                                </a:lnTo>
                                <a:lnTo>
                                  <a:pt x="gd349" y="gd350"/>
                                </a:lnTo>
                                <a:lnTo>
                                  <a:pt x="gd351" y="gd352"/>
                                </a:lnTo>
                                <a:lnTo>
                                  <a:pt x="gd353" y="gd354"/>
                                </a:lnTo>
                                <a:lnTo>
                                  <a:pt x="gd355" y="gd356"/>
                                </a:lnTo>
                                <a:lnTo>
                                  <a:pt x="gd357" y="gd358"/>
                                </a:lnTo>
                                <a:lnTo>
                                  <a:pt x="gd359" y="gd360"/>
                                </a:lnTo>
                                <a:lnTo>
                                  <a:pt x="gd361" y="gd362"/>
                                </a:lnTo>
                                <a:lnTo>
                                  <a:pt x="gd363" y="gd364"/>
                                </a:lnTo>
                                <a:lnTo>
                                  <a:pt x="gd365" y="gd366"/>
                                </a:lnTo>
                                <a:lnTo>
                                  <a:pt x="gd367" y="gd368"/>
                                </a:lnTo>
                                <a:lnTo>
                                  <a:pt x="gd369" y="gd370"/>
                                </a:lnTo>
                                <a:lnTo>
                                  <a:pt x="gd371" y="gd372"/>
                                </a:lnTo>
                                <a:lnTo>
                                  <a:pt x="gd373" y="gd374"/>
                                </a:lnTo>
                                <a:lnTo>
                                  <a:pt x="gd375" y="gd376"/>
                                </a:lnTo>
                                <a:lnTo>
                                  <a:pt x="gd377" y="gd378"/>
                                </a:lnTo>
                                <a:lnTo>
                                  <a:pt x="gd379" y="gd380"/>
                                </a:lnTo>
                                <a:lnTo>
                                  <a:pt x="gd381" y="gd382"/>
                                </a:lnTo>
                                <a:lnTo>
                                  <a:pt x="gd383" y="gd384"/>
                                </a:lnTo>
                                <a:lnTo>
                                  <a:pt x="gd385" y="gd386"/>
                                </a:lnTo>
                                <a:lnTo>
                                  <a:pt x="gd387" y="gd388"/>
                                </a:lnTo>
                                <a:lnTo>
                                  <a:pt x="gd389" y="gd390"/>
                                </a:lnTo>
                                <a:lnTo>
                                  <a:pt x="gd391" y="gd392"/>
                                </a:lnTo>
                                <a:lnTo>
                                  <a:pt x="gd393" y="gd394"/>
                                </a:lnTo>
                                <a:lnTo>
                                  <a:pt x="gd395" y="gd396"/>
                                </a:lnTo>
                                <a:lnTo>
                                  <a:pt x="gd397" y="gd398"/>
                                </a:lnTo>
                                <a:lnTo>
                                  <a:pt x="gd399" y="gd400"/>
                                </a:lnTo>
                                <a:lnTo>
                                  <a:pt x="gd401" y="gd402"/>
                                </a:lnTo>
                                <a:lnTo>
                                  <a:pt x="gd403" y="gd404"/>
                                </a:lnTo>
                                <a:lnTo>
                                  <a:pt x="gd405" y="gd406"/>
                                </a:lnTo>
                                <a:lnTo>
                                  <a:pt x="gd407" y="gd408"/>
                                </a:lnTo>
                                <a:lnTo>
                                  <a:pt x="gd409" y="gd410"/>
                                </a:lnTo>
                                <a:lnTo>
                                  <a:pt x="gd411" y="gd412"/>
                                </a:lnTo>
                                <a:lnTo>
                                  <a:pt x="gd413" y="gd414"/>
                                </a:lnTo>
                                <a:lnTo>
                                  <a:pt x="gd415" y="gd416"/>
                                </a:lnTo>
                                <a:lnTo>
                                  <a:pt x="gd417" y="gd418"/>
                                </a:lnTo>
                                <a:lnTo>
                                  <a:pt x="gd419" y="gd420"/>
                                </a:lnTo>
                                <a:lnTo>
                                  <a:pt x="gd421" y="gd422"/>
                                </a:lnTo>
                                <a:lnTo>
                                  <a:pt x="gd423" y="gd424"/>
                                </a:lnTo>
                                <a:lnTo>
                                  <a:pt x="gd425" y="gd426"/>
                                </a:lnTo>
                                <a:lnTo>
                                  <a:pt x="gd427" y="gd428"/>
                                </a:lnTo>
                                <a:lnTo>
                                  <a:pt x="gd429" y="gd430"/>
                                </a:lnTo>
                                <a:lnTo>
                                  <a:pt x="gd431" y="gd432"/>
                                </a:lnTo>
                                <a:lnTo>
                                  <a:pt x="gd433" y="gd434"/>
                                </a:lnTo>
                                <a:lnTo>
                                  <a:pt x="gd435" y="gd436"/>
                                </a:lnTo>
                                <a:lnTo>
                                  <a:pt x="gd437" y="gd438"/>
                                </a:lnTo>
                                <a:lnTo>
                                  <a:pt x="gd439" y="gd440"/>
                                </a:lnTo>
                                <a:lnTo>
                                  <a:pt x="gd441" y="gd442"/>
                                </a:lnTo>
                                <a:lnTo>
                                  <a:pt x="gd443" y="gd444"/>
                                </a:lnTo>
                                <a:lnTo>
                                  <a:pt x="gd445" y="gd446"/>
                                </a:lnTo>
                                <a:lnTo>
                                  <a:pt x="gd447" y="gd448"/>
                                </a:lnTo>
                                <a:lnTo>
                                  <a:pt x="gd449" y="gd450"/>
                                </a:lnTo>
                                <a:lnTo>
                                  <a:pt x="gd451" y="gd452"/>
                                </a:lnTo>
                                <a:lnTo>
                                  <a:pt x="gd453" y="gd454"/>
                                </a:lnTo>
                                <a:lnTo>
                                  <a:pt x="gd455" y="gd456"/>
                                </a:lnTo>
                                <a:lnTo>
                                  <a:pt x="gd457" y="gd458"/>
                                </a:lnTo>
                                <a:lnTo>
                                  <a:pt x="gd459" y="gd460"/>
                                </a:lnTo>
                                <a:lnTo>
                                  <a:pt x="gd461" y="gd462"/>
                                </a:lnTo>
                                <a:lnTo>
                                  <a:pt x="gd463" y="gd464"/>
                                </a:lnTo>
                                <a:lnTo>
                                  <a:pt x="gd465" y="gd466"/>
                                </a:lnTo>
                                <a:lnTo>
                                  <a:pt x="gd467" y="gd468"/>
                                </a:lnTo>
                                <a:lnTo>
                                  <a:pt x="gd469" y="gd470"/>
                                </a:lnTo>
                                <a:lnTo>
                                  <a:pt x="gd471" y="gd472"/>
                                </a:lnTo>
                                <a:lnTo>
                                  <a:pt x="gd473" y="gd474"/>
                                </a:lnTo>
                                <a:lnTo>
                                  <a:pt x="gd475" y="gd476"/>
                                </a:lnTo>
                                <a:lnTo>
                                  <a:pt x="gd477" y="gd478"/>
                                </a:lnTo>
                                <a:lnTo>
                                  <a:pt x="gd479" y="gd480"/>
                                </a:lnTo>
                                <a:lnTo>
                                  <a:pt x="gd481" y="gd482"/>
                                </a:lnTo>
                                <a:close/>
                                <a:moveTo>
                                  <a:pt x="gd483" y="gd484"/>
                                </a:moveTo>
                                <a:lnTo>
                                  <a:pt x="gd485" y="gd486"/>
                                </a:lnTo>
                                <a:lnTo>
                                  <a:pt x="gd487" y="gd488"/>
                                </a:lnTo>
                                <a:lnTo>
                                  <a:pt x="gd489" y="gd490"/>
                                </a:lnTo>
                                <a:lnTo>
                                  <a:pt x="gd491" y="gd492"/>
                                </a:lnTo>
                                <a:lnTo>
                                  <a:pt x="gd493" y="gd494"/>
                                </a:lnTo>
                                <a:lnTo>
                                  <a:pt x="gd495" y="gd496"/>
                                </a:lnTo>
                                <a:lnTo>
                                  <a:pt x="gd497" y="gd498"/>
                                </a:lnTo>
                                <a:lnTo>
                                  <a:pt x="gd499" y="gd500"/>
                                </a:lnTo>
                                <a:lnTo>
                                  <a:pt x="gd501" y="gd502"/>
                                </a:lnTo>
                                <a:lnTo>
                                  <a:pt x="gd503" y="gd504"/>
                                </a:lnTo>
                                <a:lnTo>
                                  <a:pt x="gd505" y="gd506"/>
                                </a:lnTo>
                                <a:lnTo>
                                  <a:pt x="gd507" y="gd508"/>
                                </a:lnTo>
                                <a:lnTo>
                                  <a:pt x="gd509" y="gd510"/>
                                </a:lnTo>
                                <a:lnTo>
                                  <a:pt x="gd511" y="gd512"/>
                                </a:lnTo>
                                <a:lnTo>
                                  <a:pt x="gd513" y="gd514"/>
                                </a:lnTo>
                                <a:lnTo>
                                  <a:pt x="gd515" y="gd516"/>
                                </a:lnTo>
                                <a:lnTo>
                                  <a:pt x="gd517" y="gd518"/>
                                </a:lnTo>
                                <a:lnTo>
                                  <a:pt x="gd519" y="gd520"/>
                                </a:lnTo>
                                <a:lnTo>
                                  <a:pt x="gd521" y="gd522"/>
                                </a:lnTo>
                                <a:lnTo>
                                  <a:pt x="gd523" y="gd524"/>
                                </a:lnTo>
                                <a:lnTo>
                                  <a:pt x="gd525" y="gd526"/>
                                </a:lnTo>
                                <a:lnTo>
                                  <a:pt x="gd527" y="gd528"/>
                                </a:lnTo>
                                <a:lnTo>
                                  <a:pt x="gd529" y="gd530"/>
                                </a:lnTo>
                                <a:lnTo>
                                  <a:pt x="gd531" y="gd532"/>
                                </a:lnTo>
                                <a:lnTo>
                                  <a:pt x="gd533" y="gd534"/>
                                </a:lnTo>
                                <a:lnTo>
                                  <a:pt x="gd535" y="gd536"/>
                                </a:lnTo>
                                <a:lnTo>
                                  <a:pt x="gd537" y="gd538"/>
                                </a:lnTo>
                                <a:lnTo>
                                  <a:pt x="gd539" y="gd540"/>
                                </a:lnTo>
                                <a:lnTo>
                                  <a:pt x="gd541" y="gd542"/>
                                </a:lnTo>
                                <a:lnTo>
                                  <a:pt x="gd543" y="gd544"/>
                                </a:lnTo>
                                <a:lnTo>
                                  <a:pt x="gd545" y="gd546"/>
                                </a:lnTo>
                                <a:lnTo>
                                  <a:pt x="gd547" y="gd548"/>
                                </a:lnTo>
                                <a:lnTo>
                                  <a:pt x="gd549" y="gd550"/>
                                </a:lnTo>
                                <a:lnTo>
                                  <a:pt x="gd551" y="gd552"/>
                                </a:lnTo>
                                <a:lnTo>
                                  <a:pt x="gd553" y="gd554"/>
                                </a:lnTo>
                                <a:lnTo>
                                  <a:pt x="gd555" y="gd556"/>
                                </a:lnTo>
                                <a:lnTo>
                                  <a:pt x="gd557" y="gd558"/>
                                </a:lnTo>
                                <a:lnTo>
                                  <a:pt x="gd559" y="gd560"/>
                                </a:lnTo>
                                <a:lnTo>
                                  <a:pt x="gd561" y="gd562"/>
                                </a:lnTo>
                                <a:lnTo>
                                  <a:pt x="gd563" y="gd564"/>
                                </a:lnTo>
                                <a:lnTo>
                                  <a:pt x="gd565" y="gd566"/>
                                </a:lnTo>
                                <a:lnTo>
                                  <a:pt x="gd567" y="gd568"/>
                                </a:lnTo>
                                <a:lnTo>
                                  <a:pt x="gd569" y="gd570"/>
                                </a:lnTo>
                                <a:lnTo>
                                  <a:pt x="gd571" y="gd572"/>
                                </a:lnTo>
                                <a:lnTo>
                                  <a:pt x="gd573" y="gd574"/>
                                </a:lnTo>
                                <a:lnTo>
                                  <a:pt x="gd575" y="gd576"/>
                                </a:lnTo>
                                <a:lnTo>
                                  <a:pt x="gd577" y="gd578"/>
                                </a:lnTo>
                                <a:lnTo>
                                  <a:pt x="gd579" y="gd580"/>
                                </a:lnTo>
                                <a:lnTo>
                                  <a:pt x="gd581" y="gd582"/>
                                </a:lnTo>
                                <a:lnTo>
                                  <a:pt x="gd583" y="gd584"/>
                                </a:lnTo>
                                <a:lnTo>
                                  <a:pt x="gd585" y="gd586"/>
                                </a:lnTo>
                                <a:lnTo>
                                  <a:pt x="gd587" y="gd588"/>
                                </a:lnTo>
                                <a:lnTo>
                                  <a:pt x="gd589" y="gd590"/>
                                </a:lnTo>
                                <a:lnTo>
                                  <a:pt x="gd591" y="gd592"/>
                                </a:lnTo>
                                <a:lnTo>
                                  <a:pt x="gd593" y="gd594"/>
                                </a:lnTo>
                                <a:lnTo>
                                  <a:pt x="gd595" y="gd596"/>
                                </a:lnTo>
                                <a:lnTo>
                                  <a:pt x="gd597" y="gd598"/>
                                </a:lnTo>
                                <a:lnTo>
                                  <a:pt x="gd599" y="gd600"/>
                                </a:lnTo>
                                <a:lnTo>
                                  <a:pt x="gd601" y="gd602"/>
                                </a:lnTo>
                                <a:lnTo>
                                  <a:pt x="gd603" y="gd604"/>
                                </a:lnTo>
                                <a:lnTo>
                                  <a:pt x="gd605" y="gd606"/>
                                </a:lnTo>
                                <a:lnTo>
                                  <a:pt x="gd607" y="gd608"/>
                                </a:lnTo>
                                <a:lnTo>
                                  <a:pt x="gd609" y="gd610"/>
                                </a:lnTo>
                                <a:lnTo>
                                  <a:pt x="gd611" y="gd612"/>
                                </a:lnTo>
                                <a:lnTo>
                                  <a:pt x="gd613" y="gd614"/>
                                </a:lnTo>
                                <a:lnTo>
                                  <a:pt x="gd615" y="gd616"/>
                                </a:lnTo>
                                <a:lnTo>
                                  <a:pt x="gd617" y="gd618"/>
                                </a:lnTo>
                                <a:lnTo>
                                  <a:pt x="gd619" y="gd620"/>
                                </a:lnTo>
                                <a:lnTo>
                                  <a:pt x="gd621" y="gd622"/>
                                </a:lnTo>
                                <a:lnTo>
                                  <a:pt x="gd623" y="gd624"/>
                                </a:lnTo>
                                <a:lnTo>
                                  <a:pt x="gd625" y="gd626"/>
                                </a:lnTo>
                                <a:lnTo>
                                  <a:pt x="gd627" y="gd628"/>
                                </a:lnTo>
                                <a:close/>
                                <a:moveTo>
                                  <a:pt x="gd629" y="gd630"/>
                                </a:moveTo>
                                <a:lnTo>
                                  <a:pt x="gd631" y="gd632"/>
                                </a:lnTo>
                                <a:lnTo>
                                  <a:pt x="gd633" y="gd634"/>
                                </a:lnTo>
                                <a:lnTo>
                                  <a:pt x="gd635" y="gd636"/>
                                </a:lnTo>
                                <a:lnTo>
                                  <a:pt x="gd637" y="gd638"/>
                                </a:lnTo>
                                <a:lnTo>
                                  <a:pt x="gd639" y="gd640"/>
                                </a:lnTo>
                                <a:lnTo>
                                  <a:pt x="gd641" y="gd642"/>
                                </a:lnTo>
                                <a:lnTo>
                                  <a:pt x="gd643" y="gd644"/>
                                </a:lnTo>
                                <a:lnTo>
                                  <a:pt x="gd645" y="gd646"/>
                                </a:lnTo>
                                <a:lnTo>
                                  <a:pt x="gd647" y="gd648"/>
                                </a:lnTo>
                                <a:lnTo>
                                  <a:pt x="gd649" y="gd650"/>
                                </a:lnTo>
                                <a:lnTo>
                                  <a:pt x="gd651" y="gd652"/>
                                </a:lnTo>
                                <a:lnTo>
                                  <a:pt x="gd653" y="gd654"/>
                                </a:lnTo>
                                <a:lnTo>
                                  <a:pt x="gd655" y="gd656"/>
                                </a:lnTo>
                                <a:lnTo>
                                  <a:pt x="gd657" y="gd658"/>
                                </a:lnTo>
                                <a:lnTo>
                                  <a:pt x="gd659" y="gd660"/>
                                </a:lnTo>
                                <a:lnTo>
                                  <a:pt x="gd661" y="gd662"/>
                                </a:lnTo>
                                <a:lnTo>
                                  <a:pt x="gd663" y="gd664"/>
                                </a:lnTo>
                                <a:lnTo>
                                  <a:pt x="gd665" y="gd666"/>
                                </a:lnTo>
                                <a:lnTo>
                                  <a:pt x="gd667" y="gd668"/>
                                </a:lnTo>
                                <a:lnTo>
                                  <a:pt x="gd669" y="gd670"/>
                                </a:lnTo>
                                <a:lnTo>
                                  <a:pt x="gd671" y="gd672"/>
                                </a:lnTo>
                                <a:lnTo>
                                  <a:pt x="gd673" y="gd674"/>
                                </a:lnTo>
                                <a:lnTo>
                                  <a:pt x="gd675" y="gd676"/>
                                </a:lnTo>
                                <a:lnTo>
                                  <a:pt x="gd677" y="gd678"/>
                                </a:lnTo>
                                <a:lnTo>
                                  <a:pt x="gd679" y="gd680"/>
                                </a:lnTo>
                                <a:lnTo>
                                  <a:pt x="gd681" y="gd682"/>
                                </a:lnTo>
                                <a:lnTo>
                                  <a:pt x="gd683" y="gd684"/>
                                </a:lnTo>
                                <a:lnTo>
                                  <a:pt x="gd685" y="gd686"/>
                                </a:lnTo>
                                <a:lnTo>
                                  <a:pt x="gd687" y="gd688"/>
                                </a:lnTo>
                                <a:lnTo>
                                  <a:pt x="gd689" y="gd690"/>
                                </a:lnTo>
                                <a:lnTo>
                                  <a:pt x="gd691" y="gd692"/>
                                </a:lnTo>
                                <a:lnTo>
                                  <a:pt x="gd693" y="gd694"/>
                                </a:lnTo>
                                <a:lnTo>
                                  <a:pt x="gd695" y="gd696"/>
                                </a:lnTo>
                                <a:lnTo>
                                  <a:pt x="gd697" y="gd698"/>
                                </a:lnTo>
                                <a:lnTo>
                                  <a:pt x="gd699" y="gd700"/>
                                </a:lnTo>
                                <a:lnTo>
                                  <a:pt x="gd701" y="gd702"/>
                                </a:lnTo>
                                <a:lnTo>
                                  <a:pt x="gd703" y="gd704"/>
                                </a:lnTo>
                                <a:lnTo>
                                  <a:pt x="gd705" y="gd706"/>
                                </a:lnTo>
                                <a:lnTo>
                                  <a:pt x="gd707" y="gd708"/>
                                </a:lnTo>
                                <a:lnTo>
                                  <a:pt x="gd709" y="gd710"/>
                                </a:lnTo>
                                <a:lnTo>
                                  <a:pt x="gd711" y="gd712"/>
                                </a:lnTo>
                                <a:lnTo>
                                  <a:pt x="gd713" y="gd714"/>
                                </a:lnTo>
                                <a:lnTo>
                                  <a:pt x="gd715" y="gd716"/>
                                </a:lnTo>
                                <a:lnTo>
                                  <a:pt x="gd717" y="gd718"/>
                                </a:lnTo>
                                <a:lnTo>
                                  <a:pt x="gd719" y="gd720"/>
                                </a:lnTo>
                                <a:lnTo>
                                  <a:pt x="gd721" y="gd722"/>
                                </a:lnTo>
                                <a:lnTo>
                                  <a:pt x="gd723" y="gd724"/>
                                </a:lnTo>
                                <a:lnTo>
                                  <a:pt x="gd725" y="gd726"/>
                                </a:lnTo>
                                <a:lnTo>
                                  <a:pt x="gd727" y="gd728"/>
                                </a:lnTo>
                                <a:lnTo>
                                  <a:pt x="gd729" y="gd730"/>
                                </a:lnTo>
                                <a:lnTo>
                                  <a:pt x="gd731" y="gd732"/>
                                </a:lnTo>
                                <a:lnTo>
                                  <a:pt x="gd733" y="gd734"/>
                                </a:lnTo>
                                <a:lnTo>
                                  <a:pt x="gd735" y="gd736"/>
                                </a:lnTo>
                                <a:lnTo>
                                  <a:pt x="gd737" y="gd738"/>
                                </a:lnTo>
                                <a:lnTo>
                                  <a:pt x="gd739" y="gd740"/>
                                </a:lnTo>
                                <a:lnTo>
                                  <a:pt x="gd741" y="gd742"/>
                                </a:lnTo>
                                <a:lnTo>
                                  <a:pt x="gd743" y="gd744"/>
                                </a:lnTo>
                                <a:lnTo>
                                  <a:pt x="gd745" y="gd746"/>
                                </a:lnTo>
                                <a:lnTo>
                                  <a:pt x="gd747" y="gd748"/>
                                </a:lnTo>
                                <a:lnTo>
                                  <a:pt x="gd749" y="gd750"/>
                                </a:lnTo>
                                <a:lnTo>
                                  <a:pt x="gd751" y="gd752"/>
                                </a:lnTo>
                                <a:lnTo>
                                  <a:pt x="gd753" y="gd754"/>
                                </a:lnTo>
                                <a:lnTo>
                                  <a:pt x="gd755" y="gd756"/>
                                </a:lnTo>
                                <a:lnTo>
                                  <a:pt x="gd757" y="gd758"/>
                                </a:lnTo>
                                <a:lnTo>
                                  <a:pt x="gd759" y="gd760"/>
                                </a:lnTo>
                                <a:lnTo>
                                  <a:pt x="gd761" y="gd762"/>
                                </a:lnTo>
                                <a:lnTo>
                                  <a:pt x="gd763" y="gd764"/>
                                </a:lnTo>
                                <a:lnTo>
                                  <a:pt x="gd765" y="gd766"/>
                                </a:lnTo>
                                <a:lnTo>
                                  <a:pt x="gd767" y="gd768"/>
                                </a:lnTo>
                                <a:lnTo>
                                  <a:pt x="gd769" y="gd770"/>
                                </a:lnTo>
                                <a:lnTo>
                                  <a:pt x="gd771" y="gd772"/>
                                </a:lnTo>
                                <a:lnTo>
                                  <a:pt x="gd773" y="gd774"/>
                                </a:lnTo>
                                <a:lnTo>
                                  <a:pt x="gd775" y="gd776"/>
                                </a:lnTo>
                                <a:lnTo>
                                  <a:pt x="gd777" y="gd778"/>
                                </a:lnTo>
                                <a:lnTo>
                                  <a:pt x="gd779" y="gd780"/>
                                </a:lnTo>
                                <a:lnTo>
                                  <a:pt x="gd781" y="gd782"/>
                                </a:lnTo>
                                <a:lnTo>
                                  <a:pt x="gd783" y="gd784"/>
                                </a:lnTo>
                                <a:lnTo>
                                  <a:pt x="gd785" y="gd786"/>
                                </a:lnTo>
                                <a:lnTo>
                                  <a:pt x="gd787" y="gd788"/>
                                </a:lnTo>
                                <a:lnTo>
                                  <a:pt x="gd789" y="gd790"/>
                                </a:lnTo>
                                <a:lnTo>
                                  <a:pt x="gd791" y="gd792"/>
                                </a:lnTo>
                                <a:lnTo>
                                  <a:pt x="gd793" y="gd794"/>
                                </a:lnTo>
                                <a:lnTo>
                                  <a:pt x="gd795" y="gd796"/>
                                </a:lnTo>
                                <a:lnTo>
                                  <a:pt x="gd797" y="gd798"/>
                                </a:lnTo>
                                <a:lnTo>
                                  <a:pt x="gd799" y="gd800"/>
                                </a:lnTo>
                                <a:lnTo>
                                  <a:pt x="gd801" y="gd802"/>
                                </a:lnTo>
                                <a:lnTo>
                                  <a:pt x="gd803" y="gd804"/>
                                </a:lnTo>
                                <a:lnTo>
                                  <a:pt x="gd805" y="gd806"/>
                                </a:lnTo>
                                <a:lnTo>
                                  <a:pt x="gd807" y="gd808"/>
                                </a:lnTo>
                                <a:lnTo>
                                  <a:pt x="gd809" y="gd810"/>
                                </a:lnTo>
                                <a:close/>
                                <a:moveTo>
                                  <a:pt x="gd811" y="gd812"/>
                                </a:moveTo>
                                <a:lnTo>
                                  <a:pt x="gd813" y="gd814"/>
                                </a:lnTo>
                                <a:lnTo>
                                  <a:pt x="gd815" y="gd816"/>
                                </a:lnTo>
                                <a:lnTo>
                                  <a:pt x="gd817" y="gd818"/>
                                </a:lnTo>
                                <a:lnTo>
                                  <a:pt x="gd819" y="gd820"/>
                                </a:lnTo>
                                <a:lnTo>
                                  <a:pt x="gd821" y="gd822"/>
                                </a:lnTo>
                                <a:lnTo>
                                  <a:pt x="gd823" y="gd824"/>
                                </a:lnTo>
                                <a:lnTo>
                                  <a:pt x="gd825" y="gd826"/>
                                </a:lnTo>
                                <a:lnTo>
                                  <a:pt x="gd827" y="gd828"/>
                                </a:lnTo>
                                <a:lnTo>
                                  <a:pt x="gd829" y="gd830"/>
                                </a:lnTo>
                                <a:lnTo>
                                  <a:pt x="gd831" y="gd832"/>
                                </a:lnTo>
                                <a:lnTo>
                                  <a:pt x="gd833" y="gd834"/>
                                </a:lnTo>
                                <a:lnTo>
                                  <a:pt x="gd835" y="gd836"/>
                                </a:lnTo>
                                <a:lnTo>
                                  <a:pt x="gd837" y="gd838"/>
                                </a:lnTo>
                                <a:lnTo>
                                  <a:pt x="gd839" y="gd840"/>
                                </a:lnTo>
                                <a:lnTo>
                                  <a:pt x="gd841" y="gd842"/>
                                </a:lnTo>
                                <a:lnTo>
                                  <a:pt x="gd843" y="gd844"/>
                                </a:lnTo>
                                <a:lnTo>
                                  <a:pt x="gd845" y="gd846"/>
                                </a:lnTo>
                                <a:lnTo>
                                  <a:pt x="gd847" y="gd848"/>
                                </a:lnTo>
                                <a:lnTo>
                                  <a:pt x="gd849" y="gd850"/>
                                </a:lnTo>
                                <a:lnTo>
                                  <a:pt x="gd851" y="gd852"/>
                                </a:lnTo>
                                <a:lnTo>
                                  <a:pt x="gd853" y="gd854"/>
                                </a:lnTo>
                                <a:lnTo>
                                  <a:pt x="gd855" y="gd856"/>
                                </a:lnTo>
                                <a:lnTo>
                                  <a:pt x="gd857" y="gd858"/>
                                </a:lnTo>
                                <a:lnTo>
                                  <a:pt x="gd859" y="gd860"/>
                                </a:lnTo>
                                <a:lnTo>
                                  <a:pt x="gd861" y="gd862"/>
                                </a:lnTo>
                                <a:lnTo>
                                  <a:pt x="gd863" y="gd864"/>
                                </a:lnTo>
                                <a:lnTo>
                                  <a:pt x="gd865" y="gd866"/>
                                </a:lnTo>
                                <a:lnTo>
                                  <a:pt x="gd867" y="gd868"/>
                                </a:lnTo>
                                <a:lnTo>
                                  <a:pt x="gd869" y="gd870"/>
                                </a:lnTo>
                                <a:lnTo>
                                  <a:pt x="gd871" y="gd872"/>
                                </a:lnTo>
                                <a:lnTo>
                                  <a:pt x="gd873" y="gd874"/>
                                </a:lnTo>
                                <a:lnTo>
                                  <a:pt x="gd875" y="gd876"/>
                                </a:lnTo>
                                <a:lnTo>
                                  <a:pt x="gd877" y="gd878"/>
                                </a:lnTo>
                                <a:lnTo>
                                  <a:pt x="gd879" y="gd880"/>
                                </a:lnTo>
                                <a:lnTo>
                                  <a:pt x="gd881" y="gd882"/>
                                </a:lnTo>
                                <a:lnTo>
                                  <a:pt x="gd883" y="gd884"/>
                                </a:lnTo>
                                <a:lnTo>
                                  <a:pt x="gd885" y="gd886"/>
                                </a:lnTo>
                                <a:lnTo>
                                  <a:pt x="gd887" y="gd888"/>
                                </a:lnTo>
                                <a:lnTo>
                                  <a:pt x="gd889" y="gd890"/>
                                </a:lnTo>
                                <a:lnTo>
                                  <a:pt x="gd891" y="gd892"/>
                                </a:lnTo>
                                <a:lnTo>
                                  <a:pt x="gd893" y="gd894"/>
                                </a:lnTo>
                                <a:lnTo>
                                  <a:pt x="gd895" y="gd896"/>
                                </a:lnTo>
                                <a:lnTo>
                                  <a:pt x="gd897" y="gd898"/>
                                </a:lnTo>
                                <a:lnTo>
                                  <a:pt x="gd899" y="gd900"/>
                                </a:lnTo>
                                <a:lnTo>
                                  <a:pt x="gd901" y="gd902"/>
                                </a:lnTo>
                                <a:lnTo>
                                  <a:pt x="gd903" y="gd904"/>
                                </a:lnTo>
                                <a:lnTo>
                                  <a:pt x="gd905" y="gd906"/>
                                </a:lnTo>
                                <a:lnTo>
                                  <a:pt x="gd907" y="gd908"/>
                                </a:lnTo>
                                <a:lnTo>
                                  <a:pt x="gd909" y="gd910"/>
                                </a:lnTo>
                                <a:lnTo>
                                  <a:pt x="gd911" y="gd912"/>
                                </a:lnTo>
                                <a:lnTo>
                                  <a:pt x="gd913" y="gd914"/>
                                </a:lnTo>
                                <a:lnTo>
                                  <a:pt x="gd915" y="gd916"/>
                                </a:lnTo>
                                <a:lnTo>
                                  <a:pt x="gd917" y="gd918"/>
                                </a:lnTo>
                                <a:lnTo>
                                  <a:pt x="gd919" y="gd920"/>
                                </a:lnTo>
                                <a:lnTo>
                                  <a:pt x="gd921" y="gd922"/>
                                </a:lnTo>
                                <a:lnTo>
                                  <a:pt x="gd923" y="gd924"/>
                                </a:lnTo>
                                <a:lnTo>
                                  <a:pt x="gd925" y="gd926"/>
                                </a:lnTo>
                                <a:lnTo>
                                  <a:pt x="gd927" y="gd928"/>
                                </a:lnTo>
                                <a:lnTo>
                                  <a:pt x="gd929" y="gd930"/>
                                </a:lnTo>
                                <a:lnTo>
                                  <a:pt x="gd931" y="gd932"/>
                                </a:lnTo>
                                <a:lnTo>
                                  <a:pt x="gd933" y="gd934"/>
                                </a:lnTo>
                                <a:lnTo>
                                  <a:pt x="gd935" y="gd936"/>
                                </a:lnTo>
                                <a:lnTo>
                                  <a:pt x="gd937" y="gd938"/>
                                </a:lnTo>
                                <a:lnTo>
                                  <a:pt x="gd939" y="gd940"/>
                                </a:lnTo>
                                <a:lnTo>
                                  <a:pt x="gd941" y="gd942"/>
                                </a:lnTo>
                                <a:lnTo>
                                  <a:pt x="gd943" y="gd944"/>
                                </a:lnTo>
                                <a:lnTo>
                                  <a:pt x="gd945" y="gd946"/>
                                </a:lnTo>
                                <a:lnTo>
                                  <a:pt x="gd947" y="gd948"/>
                                </a:lnTo>
                                <a:lnTo>
                                  <a:pt x="gd949" y="gd950"/>
                                </a:lnTo>
                                <a:lnTo>
                                  <a:pt x="gd951" y="gd952"/>
                                </a:lnTo>
                                <a:lnTo>
                                  <a:pt x="gd953" y="gd954"/>
                                </a:lnTo>
                                <a:lnTo>
                                  <a:pt x="gd955" y="gd956"/>
                                </a:lnTo>
                                <a:lnTo>
                                  <a:pt x="gd957" y="gd958"/>
                                </a:lnTo>
                                <a:lnTo>
                                  <a:pt x="gd959" y="gd960"/>
                                </a:lnTo>
                                <a:lnTo>
                                  <a:pt x="gd961" y="gd962"/>
                                </a:lnTo>
                                <a:lnTo>
                                  <a:pt x="gd963" y="gd964"/>
                                </a:lnTo>
                                <a:lnTo>
                                  <a:pt x="gd965" y="gd966"/>
                                </a:lnTo>
                                <a:lnTo>
                                  <a:pt x="gd967" y="gd968"/>
                                </a:lnTo>
                                <a:lnTo>
                                  <a:pt x="gd969" y="gd970"/>
                                </a:lnTo>
                                <a:lnTo>
                                  <a:pt x="gd971" y="gd972"/>
                                </a:lnTo>
                                <a:lnTo>
                                  <a:pt x="gd973" y="gd974"/>
                                </a:lnTo>
                                <a:lnTo>
                                  <a:pt x="gd975" y="gd976"/>
                                </a:lnTo>
                                <a:lnTo>
                                  <a:pt x="gd977" y="gd978"/>
                                </a:lnTo>
                                <a:lnTo>
                                  <a:pt x="gd979" y="gd980"/>
                                </a:lnTo>
                                <a:lnTo>
                                  <a:pt x="gd981" y="gd982"/>
                                </a:lnTo>
                                <a:lnTo>
                                  <a:pt x="gd983" y="gd984"/>
                                </a:lnTo>
                                <a:lnTo>
                                  <a:pt x="gd985" y="gd986"/>
                                </a:lnTo>
                                <a:lnTo>
                                  <a:pt x="gd987" y="gd988"/>
                                </a:lnTo>
                                <a:lnTo>
                                  <a:pt x="gd989" y="gd990"/>
                                </a:lnTo>
                                <a:lnTo>
                                  <a:pt x="gd991" y="gd992"/>
                                </a:lnTo>
                                <a:close/>
                                <a:moveTo>
                                  <a:pt x="gd993" y="gd994"/>
                                </a:moveTo>
                                <a:lnTo>
                                  <a:pt x="gd995" y="gd996"/>
                                </a:lnTo>
                                <a:lnTo>
                                  <a:pt x="gd997" y="gd998"/>
                                </a:lnTo>
                                <a:lnTo>
                                  <a:pt x="gd999" y="gd1000"/>
                                </a:lnTo>
                                <a:lnTo>
                                  <a:pt x="gd1001" y="gd1002"/>
                                </a:lnTo>
                                <a:lnTo>
                                  <a:pt x="gd1003" y="gd1004"/>
                                </a:lnTo>
                                <a:lnTo>
                                  <a:pt x="gd1005" y="gd1006"/>
                                </a:lnTo>
                                <a:lnTo>
                                  <a:pt x="gd1007" y="gd1008"/>
                                </a:lnTo>
                                <a:lnTo>
                                  <a:pt x="gd1009" y="gd1010"/>
                                </a:lnTo>
                                <a:lnTo>
                                  <a:pt x="gd1011" y="gd1012"/>
                                </a:lnTo>
                                <a:lnTo>
                                  <a:pt x="gd1013" y="gd1014"/>
                                </a:lnTo>
                                <a:lnTo>
                                  <a:pt x="gd1015" y="gd1016"/>
                                </a:lnTo>
                                <a:lnTo>
                                  <a:pt x="gd1017" y="gd1018"/>
                                </a:lnTo>
                                <a:lnTo>
                                  <a:pt x="gd1019" y="gd1020"/>
                                </a:lnTo>
                                <a:lnTo>
                                  <a:pt x="gd1021" y="gd1022"/>
                                </a:lnTo>
                                <a:lnTo>
                                  <a:pt x="gd1023" y="gd1024"/>
                                </a:lnTo>
                                <a:lnTo>
                                  <a:pt x="gd1025" y="gd1026"/>
                                </a:lnTo>
                                <a:lnTo>
                                  <a:pt x="gd1027" y="gd1028"/>
                                </a:lnTo>
                                <a:lnTo>
                                  <a:pt x="gd1029" y="gd1030"/>
                                </a:lnTo>
                                <a:lnTo>
                                  <a:pt x="gd1031" y="gd1032"/>
                                </a:lnTo>
                                <a:lnTo>
                                  <a:pt x="gd1033" y="gd1034"/>
                                </a:lnTo>
                                <a:lnTo>
                                  <a:pt x="gd1035" y="gd1036"/>
                                </a:lnTo>
                                <a:lnTo>
                                  <a:pt x="gd1037" y="gd1038"/>
                                </a:lnTo>
                                <a:lnTo>
                                  <a:pt x="gd1039" y="gd1040"/>
                                </a:lnTo>
                                <a:lnTo>
                                  <a:pt x="gd1041" y="gd1042"/>
                                </a:lnTo>
                                <a:lnTo>
                                  <a:pt x="gd1043" y="gd1044"/>
                                </a:lnTo>
                                <a:lnTo>
                                  <a:pt x="gd1045" y="gd1046"/>
                                </a:lnTo>
                                <a:lnTo>
                                  <a:pt x="gd1047" y="gd1048"/>
                                </a:lnTo>
                                <a:lnTo>
                                  <a:pt x="gd1049" y="gd1050"/>
                                </a:lnTo>
                                <a:lnTo>
                                  <a:pt x="gd1051" y="gd1052"/>
                                </a:lnTo>
                                <a:lnTo>
                                  <a:pt x="gd1053" y="gd1054"/>
                                </a:lnTo>
                                <a:lnTo>
                                  <a:pt x="gd1055" y="gd1056"/>
                                </a:lnTo>
                                <a:lnTo>
                                  <a:pt x="gd1057" y="gd1058"/>
                                </a:lnTo>
                                <a:lnTo>
                                  <a:pt x="gd1059" y="gd1060"/>
                                </a:lnTo>
                                <a:lnTo>
                                  <a:pt x="gd1061" y="gd1062"/>
                                </a:lnTo>
                                <a:lnTo>
                                  <a:pt x="gd1063" y="gd1064"/>
                                </a:lnTo>
                                <a:lnTo>
                                  <a:pt x="gd1065" y="gd1066"/>
                                </a:lnTo>
                                <a:lnTo>
                                  <a:pt x="gd1067" y="gd1068"/>
                                </a:lnTo>
                                <a:lnTo>
                                  <a:pt x="gd1069" y="gd1070"/>
                                </a:lnTo>
                                <a:lnTo>
                                  <a:pt x="gd1071" y="gd1072"/>
                                </a:lnTo>
                                <a:lnTo>
                                  <a:pt x="gd1073" y="gd1074"/>
                                </a:lnTo>
                                <a:lnTo>
                                  <a:pt x="gd1075" y="gd1076"/>
                                </a:lnTo>
                                <a:lnTo>
                                  <a:pt x="gd1077" y="gd1078"/>
                                </a:lnTo>
                                <a:lnTo>
                                  <a:pt x="gd1079" y="gd1080"/>
                                </a:lnTo>
                                <a:lnTo>
                                  <a:pt x="gd1081" y="gd1082"/>
                                </a:lnTo>
                                <a:lnTo>
                                  <a:pt x="gd1083" y="gd1084"/>
                                </a:lnTo>
                                <a:lnTo>
                                  <a:pt x="gd1085" y="gd1086"/>
                                </a:lnTo>
                                <a:lnTo>
                                  <a:pt x="gd1087" y="gd1088"/>
                                </a:lnTo>
                                <a:lnTo>
                                  <a:pt x="gd1089" y="gd1090"/>
                                </a:lnTo>
                                <a:lnTo>
                                  <a:pt x="gd1091" y="gd1092"/>
                                </a:lnTo>
                                <a:lnTo>
                                  <a:pt x="gd1093" y="gd1094"/>
                                </a:lnTo>
                                <a:lnTo>
                                  <a:pt x="gd1095" y="gd1096"/>
                                </a:lnTo>
                                <a:lnTo>
                                  <a:pt x="gd1097" y="gd1098"/>
                                </a:lnTo>
                                <a:lnTo>
                                  <a:pt x="gd1099" y="gd1100"/>
                                </a:lnTo>
                                <a:lnTo>
                                  <a:pt x="gd1101" y="gd1102"/>
                                </a:lnTo>
                                <a:lnTo>
                                  <a:pt x="gd1103" y="gd1104"/>
                                </a:lnTo>
                                <a:lnTo>
                                  <a:pt x="gd1105" y="gd1106"/>
                                </a:lnTo>
                                <a:lnTo>
                                  <a:pt x="gd1107" y="gd1108"/>
                                </a:lnTo>
                                <a:lnTo>
                                  <a:pt x="gd1109" y="gd1110"/>
                                </a:lnTo>
                                <a:lnTo>
                                  <a:pt x="gd1111" y="gd1112"/>
                                </a:lnTo>
                                <a:lnTo>
                                  <a:pt x="gd1113" y="gd1114"/>
                                </a:lnTo>
                                <a:lnTo>
                                  <a:pt x="gd1115" y="gd1116"/>
                                </a:lnTo>
                                <a:lnTo>
                                  <a:pt x="gd1117" y="gd1118"/>
                                </a:lnTo>
                                <a:lnTo>
                                  <a:pt x="gd1119" y="gd1120"/>
                                </a:lnTo>
                                <a:lnTo>
                                  <a:pt x="gd1121" y="gd1122"/>
                                </a:lnTo>
                                <a:lnTo>
                                  <a:pt x="gd1123" y="gd1124"/>
                                </a:lnTo>
                                <a:lnTo>
                                  <a:pt x="gd1125" y="gd1126"/>
                                </a:lnTo>
                                <a:lnTo>
                                  <a:pt x="gd1127" y="gd1128"/>
                                </a:lnTo>
                                <a:lnTo>
                                  <a:pt x="gd1129" y="gd1130"/>
                                </a:lnTo>
                                <a:lnTo>
                                  <a:pt x="gd1131" y="gd1132"/>
                                </a:lnTo>
                                <a:lnTo>
                                  <a:pt x="gd1133" y="gd1134"/>
                                </a:lnTo>
                                <a:lnTo>
                                  <a:pt x="gd1135" y="gd1136"/>
                                </a:lnTo>
                                <a:lnTo>
                                  <a:pt x="gd1137" y="gd1138"/>
                                </a:lnTo>
                                <a:lnTo>
                                  <a:pt x="gd1139" y="gd1140"/>
                                </a:lnTo>
                                <a:lnTo>
                                  <a:pt x="gd1141" y="gd1142"/>
                                </a:lnTo>
                                <a:lnTo>
                                  <a:pt x="gd1143" y="gd1144"/>
                                </a:lnTo>
                                <a:lnTo>
                                  <a:pt x="gd1145" y="gd1146"/>
                                </a:lnTo>
                                <a:lnTo>
                                  <a:pt x="gd1147" y="gd1148"/>
                                </a:lnTo>
                                <a:lnTo>
                                  <a:pt x="gd1149" y="gd1150"/>
                                </a:lnTo>
                                <a:lnTo>
                                  <a:pt x="gd1151" y="gd1152"/>
                                </a:lnTo>
                                <a:lnTo>
                                  <a:pt x="gd1153" y="gd1154"/>
                                </a:lnTo>
                                <a:lnTo>
                                  <a:pt x="gd1155" y="gd1156"/>
                                </a:lnTo>
                                <a:lnTo>
                                  <a:pt x="gd1157" y="gd1158"/>
                                </a:lnTo>
                                <a:lnTo>
                                  <a:pt x="gd1159" y="gd1160"/>
                                </a:lnTo>
                                <a:lnTo>
                                  <a:pt x="gd1161" y="gd1162"/>
                                </a:lnTo>
                                <a:lnTo>
                                  <a:pt x="gd1163" y="gd1164"/>
                                </a:lnTo>
                                <a:lnTo>
                                  <a:pt x="gd1165" y="gd1166"/>
                                </a:lnTo>
                                <a:lnTo>
                                  <a:pt x="gd1167" y="gd1168"/>
                                </a:lnTo>
                                <a:lnTo>
                                  <a:pt x="gd1169" y="gd1170"/>
                                </a:lnTo>
                                <a:close/>
                                <a:moveTo>
                                  <a:pt x="gd1171" y="gd1172"/>
                                </a:moveTo>
                                <a:lnTo>
                                  <a:pt x="gd1173" y="gd1174"/>
                                </a:lnTo>
                                <a:lnTo>
                                  <a:pt x="gd1175" y="gd1176"/>
                                </a:lnTo>
                                <a:lnTo>
                                  <a:pt x="gd1177" y="gd1178"/>
                                </a:lnTo>
                                <a:lnTo>
                                  <a:pt x="gd1179" y="gd1180"/>
                                </a:lnTo>
                                <a:lnTo>
                                  <a:pt x="gd1181" y="gd1182"/>
                                </a:lnTo>
                                <a:lnTo>
                                  <a:pt x="gd1183" y="gd1184"/>
                                </a:lnTo>
                                <a:lnTo>
                                  <a:pt x="gd1185" y="gd1186"/>
                                </a:lnTo>
                                <a:lnTo>
                                  <a:pt x="gd1187" y="gd1188"/>
                                </a:lnTo>
                                <a:lnTo>
                                  <a:pt x="gd1189" y="gd1190"/>
                                </a:lnTo>
                                <a:lnTo>
                                  <a:pt x="gd1191" y="gd1192"/>
                                </a:lnTo>
                                <a:lnTo>
                                  <a:pt x="gd1193" y="gd1194"/>
                                </a:lnTo>
                                <a:lnTo>
                                  <a:pt x="gd1195" y="gd1196"/>
                                </a:lnTo>
                                <a:lnTo>
                                  <a:pt x="gd1197" y="gd1198"/>
                                </a:lnTo>
                                <a:lnTo>
                                  <a:pt x="gd1199" y="gd1200"/>
                                </a:lnTo>
                                <a:lnTo>
                                  <a:pt x="gd1201" y="gd1202"/>
                                </a:lnTo>
                                <a:lnTo>
                                  <a:pt x="gd1203" y="gd1204"/>
                                </a:lnTo>
                                <a:lnTo>
                                  <a:pt x="gd1205" y="gd1206"/>
                                </a:lnTo>
                                <a:lnTo>
                                  <a:pt x="gd1207" y="gd1208"/>
                                </a:lnTo>
                                <a:lnTo>
                                  <a:pt x="gd1209" y="gd1210"/>
                                </a:lnTo>
                                <a:lnTo>
                                  <a:pt x="gd1211" y="gd1212"/>
                                </a:lnTo>
                                <a:lnTo>
                                  <a:pt x="gd1213" y="gd1214"/>
                                </a:lnTo>
                                <a:lnTo>
                                  <a:pt x="gd1215" y="gd1216"/>
                                </a:lnTo>
                                <a:lnTo>
                                  <a:pt x="gd1217" y="gd1218"/>
                                </a:lnTo>
                                <a:lnTo>
                                  <a:pt x="gd1219" y="gd1220"/>
                                </a:lnTo>
                                <a:lnTo>
                                  <a:pt x="gd1221" y="gd1222"/>
                                </a:lnTo>
                                <a:lnTo>
                                  <a:pt x="gd1223" y="gd1224"/>
                                </a:lnTo>
                                <a:lnTo>
                                  <a:pt x="gd1225" y="gd1226"/>
                                </a:lnTo>
                                <a:lnTo>
                                  <a:pt x="gd1227" y="gd1228"/>
                                </a:lnTo>
                                <a:lnTo>
                                  <a:pt x="gd1229" y="gd1230"/>
                                </a:lnTo>
                                <a:lnTo>
                                  <a:pt x="gd1231" y="gd1232"/>
                                </a:lnTo>
                                <a:lnTo>
                                  <a:pt x="gd1233" y="gd1234"/>
                                </a:lnTo>
                                <a:lnTo>
                                  <a:pt x="gd1235" y="gd1236"/>
                                </a:lnTo>
                                <a:lnTo>
                                  <a:pt x="gd1237" y="gd1238"/>
                                </a:lnTo>
                                <a:lnTo>
                                  <a:pt x="gd1239" y="gd1240"/>
                                </a:lnTo>
                                <a:lnTo>
                                  <a:pt x="gd1241" y="gd1242"/>
                                </a:lnTo>
                                <a:lnTo>
                                  <a:pt x="gd1243" y="gd1244"/>
                                </a:lnTo>
                                <a:lnTo>
                                  <a:pt x="gd1245" y="gd1246"/>
                                </a:lnTo>
                                <a:lnTo>
                                  <a:pt x="gd1247" y="gd1248"/>
                                </a:lnTo>
                                <a:lnTo>
                                  <a:pt x="gd1249" y="gd1250"/>
                                </a:lnTo>
                                <a:lnTo>
                                  <a:pt x="gd1251" y="gd1252"/>
                                </a:lnTo>
                                <a:lnTo>
                                  <a:pt x="gd1253" y="gd1254"/>
                                </a:lnTo>
                                <a:lnTo>
                                  <a:pt x="gd1255" y="gd1256"/>
                                </a:lnTo>
                                <a:lnTo>
                                  <a:pt x="gd1257" y="gd1258"/>
                                </a:lnTo>
                                <a:lnTo>
                                  <a:pt x="gd1259" y="gd1260"/>
                                </a:lnTo>
                                <a:lnTo>
                                  <a:pt x="gd1261" y="gd1262"/>
                                </a:lnTo>
                                <a:lnTo>
                                  <a:pt x="gd1263" y="gd1264"/>
                                </a:lnTo>
                                <a:lnTo>
                                  <a:pt x="gd1265" y="gd1266"/>
                                </a:lnTo>
                                <a:lnTo>
                                  <a:pt x="gd1267" y="gd1268"/>
                                </a:lnTo>
                                <a:lnTo>
                                  <a:pt x="gd1269" y="gd1270"/>
                                </a:lnTo>
                                <a:lnTo>
                                  <a:pt x="gd1271" y="gd1272"/>
                                </a:lnTo>
                                <a:lnTo>
                                  <a:pt x="gd1273" y="gd1274"/>
                                </a:lnTo>
                                <a:lnTo>
                                  <a:pt x="gd1275" y="gd1276"/>
                                </a:lnTo>
                                <a:lnTo>
                                  <a:pt x="gd1277" y="gd1278"/>
                                </a:lnTo>
                                <a:lnTo>
                                  <a:pt x="gd1279" y="gd1280"/>
                                </a:lnTo>
                                <a:lnTo>
                                  <a:pt x="gd1281" y="gd1282"/>
                                </a:lnTo>
                                <a:lnTo>
                                  <a:pt x="gd1283" y="gd1284"/>
                                </a:lnTo>
                                <a:lnTo>
                                  <a:pt x="gd1285" y="gd1286"/>
                                </a:lnTo>
                                <a:lnTo>
                                  <a:pt x="gd1287" y="gd1288"/>
                                </a:lnTo>
                                <a:lnTo>
                                  <a:pt x="gd1289" y="gd1290"/>
                                </a:lnTo>
                                <a:lnTo>
                                  <a:pt x="gd1291" y="gd1292"/>
                                </a:lnTo>
                                <a:lnTo>
                                  <a:pt x="gd1293" y="gd1294"/>
                                </a:lnTo>
                                <a:lnTo>
                                  <a:pt x="gd1295" y="gd1296"/>
                                </a:lnTo>
                                <a:lnTo>
                                  <a:pt x="gd1297" y="gd1298"/>
                                </a:lnTo>
                                <a:lnTo>
                                  <a:pt x="gd1299" y="gd1300"/>
                                </a:lnTo>
                                <a:lnTo>
                                  <a:pt x="gd1301" y="gd1302"/>
                                </a:lnTo>
                                <a:lnTo>
                                  <a:pt x="gd1303" y="gd1304"/>
                                </a:lnTo>
                                <a:lnTo>
                                  <a:pt x="gd1305" y="gd1306"/>
                                </a:lnTo>
                                <a:lnTo>
                                  <a:pt x="gd1307" y="gd1308"/>
                                </a:lnTo>
                                <a:lnTo>
                                  <a:pt x="gd1309" y="gd1310"/>
                                </a:lnTo>
                                <a:lnTo>
                                  <a:pt x="gd1311" y="gd1312"/>
                                </a:lnTo>
                                <a:lnTo>
                                  <a:pt x="gd1313" y="gd1314"/>
                                </a:lnTo>
                                <a:lnTo>
                                  <a:pt x="gd1315" y="gd1316"/>
                                </a:lnTo>
                                <a:lnTo>
                                  <a:pt x="gd1317" y="gd1318"/>
                                </a:lnTo>
                                <a:lnTo>
                                  <a:pt x="gd1319" y="gd1320"/>
                                </a:lnTo>
                                <a:lnTo>
                                  <a:pt x="gd1321" y="gd1322"/>
                                </a:lnTo>
                                <a:lnTo>
                                  <a:pt x="gd1323" y="gd1324"/>
                                </a:lnTo>
                                <a:lnTo>
                                  <a:pt x="gd1325" y="gd1326"/>
                                </a:lnTo>
                                <a:lnTo>
                                  <a:pt x="gd1327" y="gd1328"/>
                                </a:lnTo>
                                <a:lnTo>
                                  <a:pt x="gd1329" y="gd1330"/>
                                </a:lnTo>
                                <a:lnTo>
                                  <a:pt x="gd1331" y="gd1332"/>
                                </a:lnTo>
                                <a:lnTo>
                                  <a:pt x="gd1333" y="gd1334"/>
                                </a:lnTo>
                                <a:lnTo>
                                  <a:pt x="gd1335" y="gd1336"/>
                                </a:lnTo>
                                <a:lnTo>
                                  <a:pt x="gd1337" y="gd1338"/>
                                </a:lnTo>
                                <a:lnTo>
                                  <a:pt x="gd1339" y="gd1340"/>
                                </a:lnTo>
                                <a:lnTo>
                                  <a:pt x="gd1341" y="gd1342"/>
                                </a:lnTo>
                                <a:lnTo>
                                  <a:pt x="gd1343" y="gd1344"/>
                                </a:lnTo>
                                <a:lnTo>
                                  <a:pt x="gd1345" y="gd1346"/>
                                </a:lnTo>
                                <a:lnTo>
                                  <a:pt x="gd1347" y="gd1348"/>
                                </a:lnTo>
                                <a:close/>
                                <a:moveTo>
                                  <a:pt x="gd1349" y="gd1350"/>
                                </a:moveTo>
                                <a:lnTo>
                                  <a:pt x="gd1351" y="gd1352"/>
                                </a:lnTo>
                                <a:lnTo>
                                  <a:pt x="gd1353" y="gd1354"/>
                                </a:lnTo>
                                <a:lnTo>
                                  <a:pt x="gd1355" y="gd1356"/>
                                </a:lnTo>
                                <a:lnTo>
                                  <a:pt x="gd1357" y="gd1358"/>
                                </a:lnTo>
                                <a:lnTo>
                                  <a:pt x="gd1359" y="gd1360"/>
                                </a:lnTo>
                                <a:lnTo>
                                  <a:pt x="gd1361" y="gd1362"/>
                                </a:lnTo>
                                <a:lnTo>
                                  <a:pt x="gd1363" y="gd1364"/>
                                </a:lnTo>
                                <a:lnTo>
                                  <a:pt x="gd1365" y="gd1366"/>
                                </a:lnTo>
                                <a:lnTo>
                                  <a:pt x="gd1367" y="gd1368"/>
                                </a:lnTo>
                                <a:lnTo>
                                  <a:pt x="gd1369" y="gd1370"/>
                                </a:lnTo>
                                <a:lnTo>
                                  <a:pt x="gd1371" y="gd1372"/>
                                </a:lnTo>
                                <a:lnTo>
                                  <a:pt x="gd1373" y="gd1374"/>
                                </a:lnTo>
                                <a:lnTo>
                                  <a:pt x="gd1375" y="gd1376"/>
                                </a:lnTo>
                                <a:lnTo>
                                  <a:pt x="gd1377" y="gd1378"/>
                                </a:lnTo>
                                <a:lnTo>
                                  <a:pt x="gd1379" y="gd1380"/>
                                </a:lnTo>
                                <a:lnTo>
                                  <a:pt x="gd1381" y="gd1382"/>
                                </a:lnTo>
                                <a:lnTo>
                                  <a:pt x="gd1383" y="gd1384"/>
                                </a:lnTo>
                                <a:lnTo>
                                  <a:pt x="gd1385" y="gd1386"/>
                                </a:lnTo>
                                <a:lnTo>
                                  <a:pt x="gd1387" y="gd1388"/>
                                </a:lnTo>
                                <a:lnTo>
                                  <a:pt x="gd1389" y="gd1390"/>
                                </a:lnTo>
                                <a:lnTo>
                                  <a:pt x="gd1391" y="gd1392"/>
                                </a:lnTo>
                                <a:lnTo>
                                  <a:pt x="gd1393" y="gd1394"/>
                                </a:lnTo>
                                <a:lnTo>
                                  <a:pt x="gd1395" y="gd1396"/>
                                </a:lnTo>
                                <a:lnTo>
                                  <a:pt x="gd1397" y="gd1398"/>
                                </a:lnTo>
                                <a:lnTo>
                                  <a:pt x="gd1399" y="gd1400"/>
                                </a:lnTo>
                                <a:lnTo>
                                  <a:pt x="gd1401" y="gd1402"/>
                                </a:lnTo>
                                <a:lnTo>
                                  <a:pt x="gd1403" y="gd1404"/>
                                </a:lnTo>
                                <a:lnTo>
                                  <a:pt x="gd1405" y="gd1406"/>
                                </a:lnTo>
                                <a:lnTo>
                                  <a:pt x="gd1407" y="gd1408"/>
                                </a:lnTo>
                                <a:lnTo>
                                  <a:pt x="gd1409" y="gd1410"/>
                                </a:lnTo>
                                <a:lnTo>
                                  <a:pt x="gd1411" y="gd1412"/>
                                </a:lnTo>
                                <a:lnTo>
                                  <a:pt x="gd1413" y="gd1414"/>
                                </a:lnTo>
                                <a:close/>
                                <a:moveTo>
                                  <a:pt x="gd1415" y="gd1416"/>
                                </a:moveTo>
                                <a:lnTo>
                                  <a:pt x="gd1417" y="gd1418"/>
                                </a:lnTo>
                                <a:lnTo>
                                  <a:pt x="gd1419" y="gd1420"/>
                                </a:lnTo>
                                <a:lnTo>
                                  <a:pt x="gd1421" y="gd1422"/>
                                </a:lnTo>
                                <a:lnTo>
                                  <a:pt x="gd1423" y="gd1424"/>
                                </a:lnTo>
                                <a:lnTo>
                                  <a:pt x="gd1425" y="gd1426"/>
                                </a:lnTo>
                                <a:lnTo>
                                  <a:pt x="gd1427" y="gd1428"/>
                                </a:lnTo>
                                <a:lnTo>
                                  <a:pt x="gd1429" y="gd1430"/>
                                </a:lnTo>
                                <a:lnTo>
                                  <a:pt x="gd1431" y="gd1432"/>
                                </a:lnTo>
                                <a:lnTo>
                                  <a:pt x="gd1433" y="gd1434"/>
                                </a:lnTo>
                                <a:lnTo>
                                  <a:pt x="gd1435" y="gd1436"/>
                                </a:lnTo>
                                <a:lnTo>
                                  <a:pt x="gd1437" y="gd1438"/>
                                </a:lnTo>
                                <a:lnTo>
                                  <a:pt x="gd1439" y="gd1440"/>
                                </a:lnTo>
                                <a:lnTo>
                                  <a:pt x="gd1441" y="gd1442"/>
                                </a:lnTo>
                                <a:lnTo>
                                  <a:pt x="gd1443" y="gd1444"/>
                                </a:lnTo>
                                <a:lnTo>
                                  <a:pt x="gd1445" y="gd1446"/>
                                </a:lnTo>
                                <a:lnTo>
                                  <a:pt x="gd1447" y="gd1448"/>
                                </a:lnTo>
                                <a:lnTo>
                                  <a:pt x="gd1449" y="gd1450"/>
                                </a:lnTo>
                                <a:lnTo>
                                  <a:pt x="gd1451" y="gd1452"/>
                                </a:lnTo>
                                <a:lnTo>
                                  <a:pt x="gd1453" y="gd1454"/>
                                </a:lnTo>
                                <a:lnTo>
                                  <a:pt x="gd1455" y="gd1456"/>
                                </a:lnTo>
                                <a:lnTo>
                                  <a:pt x="gd1457" y="gd1458"/>
                                </a:lnTo>
                                <a:lnTo>
                                  <a:pt x="gd1459" y="gd1460"/>
                                </a:lnTo>
                                <a:lnTo>
                                  <a:pt x="gd1461" y="gd1462"/>
                                </a:lnTo>
                                <a:lnTo>
                                  <a:pt x="gd1463" y="gd1464"/>
                                </a:lnTo>
                                <a:lnTo>
                                  <a:pt x="gd1465" y="gd1466"/>
                                </a:lnTo>
                                <a:lnTo>
                                  <a:pt x="gd1467" y="gd1468"/>
                                </a:lnTo>
                                <a:lnTo>
                                  <a:pt x="gd1469" y="gd1470"/>
                                </a:lnTo>
                                <a:lnTo>
                                  <a:pt x="gd1471" y="gd1472"/>
                                </a:lnTo>
                                <a:lnTo>
                                  <a:pt x="gd1473" y="gd1474"/>
                                </a:lnTo>
                                <a:lnTo>
                                  <a:pt x="gd1475" y="gd1476"/>
                                </a:lnTo>
                                <a:lnTo>
                                  <a:pt x="gd1477" y="gd1478"/>
                                </a:lnTo>
                                <a:lnTo>
                                  <a:pt x="gd1479" y="gd1480"/>
                                </a:lnTo>
                                <a:close/>
                                <a:moveTo>
                                  <a:pt x="gd1481" y="gd1482"/>
                                </a:moveTo>
                                <a:lnTo>
                                  <a:pt x="gd1483" y="gd1484"/>
                                </a:lnTo>
                                <a:lnTo>
                                  <a:pt x="gd1485" y="gd1486"/>
                                </a:lnTo>
                                <a:lnTo>
                                  <a:pt x="gd1487" y="gd1488"/>
                                </a:lnTo>
                                <a:lnTo>
                                  <a:pt x="gd1489" y="gd1490"/>
                                </a:lnTo>
                                <a:lnTo>
                                  <a:pt x="gd1491" y="gd1492"/>
                                </a:lnTo>
                                <a:lnTo>
                                  <a:pt x="gd1493" y="gd1494"/>
                                </a:lnTo>
                                <a:lnTo>
                                  <a:pt x="gd1495" y="gd1496"/>
                                </a:lnTo>
                                <a:lnTo>
                                  <a:pt x="gd1497" y="gd1498"/>
                                </a:lnTo>
                                <a:lnTo>
                                  <a:pt x="gd1499" y="gd1500"/>
                                </a:lnTo>
                                <a:lnTo>
                                  <a:pt x="gd1501" y="gd1502"/>
                                </a:lnTo>
                                <a:lnTo>
                                  <a:pt x="gd1503" y="gd1504"/>
                                </a:lnTo>
                                <a:lnTo>
                                  <a:pt x="gd1505" y="gd1506"/>
                                </a:lnTo>
                                <a:lnTo>
                                  <a:pt x="gd1507" y="gd1508"/>
                                </a:lnTo>
                                <a:lnTo>
                                  <a:pt x="gd1509" y="gd1510"/>
                                </a:lnTo>
                                <a:lnTo>
                                  <a:pt x="gd1511" y="gd1512"/>
                                </a:lnTo>
                                <a:lnTo>
                                  <a:pt x="gd1513" y="gd1514"/>
                                </a:lnTo>
                                <a:lnTo>
                                  <a:pt x="gd1515" y="gd1516"/>
                                </a:lnTo>
                                <a:lnTo>
                                  <a:pt x="gd1517" y="gd1518"/>
                                </a:lnTo>
                                <a:lnTo>
                                  <a:pt x="gd1519" y="gd1520"/>
                                </a:lnTo>
                                <a:lnTo>
                                  <a:pt x="gd1521" y="gd1522"/>
                                </a:lnTo>
                                <a:lnTo>
                                  <a:pt x="gd1523" y="gd1524"/>
                                </a:lnTo>
                                <a:lnTo>
                                  <a:pt x="gd1525" y="gd1526"/>
                                </a:lnTo>
                                <a:lnTo>
                                  <a:pt x="gd1527" y="gd1528"/>
                                </a:lnTo>
                                <a:lnTo>
                                  <a:pt x="gd1529" y="gd1530"/>
                                </a:lnTo>
                                <a:lnTo>
                                  <a:pt x="gd1531" y="gd1532"/>
                                </a:lnTo>
                                <a:lnTo>
                                  <a:pt x="gd1533" y="gd1534"/>
                                </a:lnTo>
                                <a:lnTo>
                                  <a:pt x="gd1535" y="gd1536"/>
                                </a:lnTo>
                                <a:lnTo>
                                  <a:pt x="gd1537" y="gd1538"/>
                                </a:lnTo>
                                <a:lnTo>
                                  <a:pt x="gd1539" y="gd1540"/>
                                </a:lnTo>
                                <a:lnTo>
                                  <a:pt x="gd1541" y="gd1542"/>
                                </a:lnTo>
                                <a:lnTo>
                                  <a:pt x="gd1543" y="gd1544"/>
                                </a:lnTo>
                                <a:lnTo>
                                  <a:pt x="gd1545" y="gd1546"/>
                                </a:lnTo>
                                <a:lnTo>
                                  <a:pt x="gd1547" y="gd1548"/>
                                </a:lnTo>
                                <a:lnTo>
                                  <a:pt x="gd1549" y="gd1550"/>
                                </a:lnTo>
                                <a:lnTo>
                                  <a:pt x="gd1551" y="gd1552"/>
                                </a:lnTo>
                                <a:lnTo>
                                  <a:pt x="gd1553" y="gd1554"/>
                                </a:lnTo>
                                <a:lnTo>
                                  <a:pt x="gd1555" y="gd1556"/>
                                </a:lnTo>
                                <a:lnTo>
                                  <a:pt x="gd1557" y="gd1558"/>
                                </a:lnTo>
                                <a:lnTo>
                                  <a:pt x="gd1559" y="gd1560"/>
                                </a:lnTo>
                                <a:lnTo>
                                  <a:pt x="gd1561" y="gd1562"/>
                                </a:lnTo>
                                <a:lnTo>
                                  <a:pt x="gd1563" y="gd1564"/>
                                </a:lnTo>
                                <a:lnTo>
                                  <a:pt x="gd1565" y="gd1566"/>
                                </a:lnTo>
                                <a:lnTo>
                                  <a:pt x="gd1567" y="gd1568"/>
                                </a:lnTo>
                                <a:lnTo>
                                  <a:pt x="gd1569" y="gd1570"/>
                                </a:lnTo>
                                <a:lnTo>
                                  <a:pt x="gd1571" y="gd1572"/>
                                </a:lnTo>
                                <a:lnTo>
                                  <a:pt x="gd1573" y="gd1574"/>
                                </a:lnTo>
                                <a:lnTo>
                                  <a:pt x="gd1575" y="gd1576"/>
                                </a:lnTo>
                                <a:lnTo>
                                  <a:pt x="gd1577" y="gd1578"/>
                                </a:lnTo>
                                <a:lnTo>
                                  <a:pt x="gd1579" y="gd1580"/>
                                </a:lnTo>
                                <a:lnTo>
                                  <a:pt x="gd1581" y="gd1582"/>
                                </a:lnTo>
                                <a:lnTo>
                                  <a:pt x="gd1583" y="gd1584"/>
                                </a:lnTo>
                                <a:lnTo>
                                  <a:pt x="gd1585" y="gd1586"/>
                                </a:lnTo>
                                <a:lnTo>
                                  <a:pt x="gd1587" y="gd1588"/>
                                </a:lnTo>
                                <a:lnTo>
                                  <a:pt x="gd1589" y="gd1590"/>
                                </a:lnTo>
                                <a:lnTo>
                                  <a:pt x="gd1591" y="gd1592"/>
                                </a:lnTo>
                                <a:close/>
                                <a:moveTo>
                                  <a:pt x="gd1593" y="gd1594"/>
                                </a:moveTo>
                                <a:lnTo>
                                  <a:pt x="gd1595" y="gd1596"/>
                                </a:lnTo>
                                <a:lnTo>
                                  <a:pt x="gd1597" y="gd1598"/>
                                </a:lnTo>
                                <a:lnTo>
                                  <a:pt x="gd1599" y="gd1600"/>
                                </a:lnTo>
                                <a:lnTo>
                                  <a:pt x="gd1601" y="gd1602"/>
                                </a:lnTo>
                                <a:lnTo>
                                  <a:pt x="gd1603" y="gd1604"/>
                                </a:lnTo>
                                <a:lnTo>
                                  <a:pt x="gd1605" y="gd1606"/>
                                </a:lnTo>
                                <a:lnTo>
                                  <a:pt x="gd1607" y="gd1608"/>
                                </a:lnTo>
                                <a:lnTo>
                                  <a:pt x="gd1609" y="gd1610"/>
                                </a:lnTo>
                                <a:lnTo>
                                  <a:pt x="gd1611" y="gd1612"/>
                                </a:lnTo>
                                <a:lnTo>
                                  <a:pt x="gd1613" y="gd1614"/>
                                </a:lnTo>
                                <a:lnTo>
                                  <a:pt x="gd1615" y="gd1616"/>
                                </a:lnTo>
                                <a:lnTo>
                                  <a:pt x="gd1617" y="gd1618"/>
                                </a:lnTo>
                                <a:lnTo>
                                  <a:pt x="gd1619" y="gd1620"/>
                                </a:lnTo>
                                <a:lnTo>
                                  <a:pt x="gd1621" y="gd1622"/>
                                </a:lnTo>
                                <a:lnTo>
                                  <a:pt x="gd1623" y="gd1624"/>
                                </a:lnTo>
                                <a:lnTo>
                                  <a:pt x="gd1625" y="gd1626"/>
                                </a:lnTo>
                                <a:lnTo>
                                  <a:pt x="gd1627" y="gd1628"/>
                                </a:lnTo>
                                <a:lnTo>
                                  <a:pt x="gd1629" y="gd1630"/>
                                </a:lnTo>
                                <a:lnTo>
                                  <a:pt x="gd1631" y="gd1632"/>
                                </a:lnTo>
                                <a:lnTo>
                                  <a:pt x="gd1633" y="gd1634"/>
                                </a:lnTo>
                                <a:lnTo>
                                  <a:pt x="gd1635" y="gd1636"/>
                                </a:lnTo>
                                <a:lnTo>
                                  <a:pt x="gd1637" y="gd1638"/>
                                </a:lnTo>
                                <a:lnTo>
                                  <a:pt x="gd1639" y="gd1640"/>
                                </a:lnTo>
                                <a:lnTo>
                                  <a:pt x="gd1641" y="gd1642"/>
                                </a:lnTo>
                                <a:lnTo>
                                  <a:pt x="gd1643" y="gd1644"/>
                                </a:lnTo>
                                <a:lnTo>
                                  <a:pt x="gd1645" y="gd1646"/>
                                </a:lnTo>
                                <a:lnTo>
                                  <a:pt x="gd1647" y="gd1648"/>
                                </a:lnTo>
                                <a:lnTo>
                                  <a:pt x="gd1649" y="gd1650"/>
                                </a:lnTo>
                                <a:lnTo>
                                  <a:pt x="gd1651" y="gd1652"/>
                                </a:lnTo>
                                <a:lnTo>
                                  <a:pt x="gd1653" y="gd1654"/>
                                </a:lnTo>
                                <a:lnTo>
                                  <a:pt x="gd1655" y="gd1656"/>
                                </a:lnTo>
                                <a:lnTo>
                                  <a:pt x="gd1657" y="gd1658"/>
                                </a:lnTo>
                                <a:lnTo>
                                  <a:pt x="gd1659" y="gd1660"/>
                                </a:lnTo>
                                <a:lnTo>
                                  <a:pt x="gd1661" y="gd1662"/>
                                </a:lnTo>
                                <a:lnTo>
                                  <a:pt x="gd1663" y="gd1664"/>
                                </a:lnTo>
                                <a:lnTo>
                                  <a:pt x="gd1665" y="gd1666"/>
                                </a:lnTo>
                                <a:lnTo>
                                  <a:pt x="gd1667" y="gd1668"/>
                                </a:lnTo>
                                <a:lnTo>
                                  <a:pt x="gd1669" y="gd1670"/>
                                </a:lnTo>
                                <a:lnTo>
                                  <a:pt x="gd1671" y="gd1672"/>
                                </a:lnTo>
                                <a:lnTo>
                                  <a:pt x="gd1673" y="gd1674"/>
                                </a:lnTo>
                                <a:lnTo>
                                  <a:pt x="gd1675" y="gd1676"/>
                                </a:lnTo>
                                <a:lnTo>
                                  <a:pt x="gd1677" y="gd1678"/>
                                </a:lnTo>
                                <a:lnTo>
                                  <a:pt x="gd1679" y="gd1680"/>
                                </a:lnTo>
                                <a:lnTo>
                                  <a:pt x="gd1681" y="gd1682"/>
                                </a:lnTo>
                                <a:lnTo>
                                  <a:pt x="gd1683" y="gd1684"/>
                                </a:lnTo>
                                <a:lnTo>
                                  <a:pt x="gd1685" y="gd1686"/>
                                </a:lnTo>
                                <a:lnTo>
                                  <a:pt x="gd1687" y="gd1688"/>
                                </a:lnTo>
                                <a:lnTo>
                                  <a:pt x="gd1689" y="gd1690"/>
                                </a:lnTo>
                                <a:lnTo>
                                  <a:pt x="gd1691" y="gd1692"/>
                                </a:lnTo>
                                <a:lnTo>
                                  <a:pt x="gd1693" y="gd1694"/>
                                </a:lnTo>
                                <a:lnTo>
                                  <a:pt x="gd1695" y="gd1696"/>
                                </a:lnTo>
                                <a:lnTo>
                                  <a:pt x="gd1697" y="gd1698"/>
                                </a:lnTo>
                                <a:lnTo>
                                  <a:pt x="gd1699" y="gd1700"/>
                                </a:lnTo>
                                <a:lnTo>
                                  <a:pt x="gd1701" y="gd1702"/>
                                </a:lnTo>
                                <a:lnTo>
                                  <a:pt x="gd1703" y="gd1704"/>
                                </a:lnTo>
                                <a:close/>
                                <a:moveTo>
                                  <a:pt x="gd1705" y="gd1706"/>
                                </a:moveTo>
                                <a:lnTo>
                                  <a:pt x="gd1707" y="gd1708"/>
                                </a:lnTo>
                                <a:lnTo>
                                  <a:pt x="gd1709" y="gd1710"/>
                                </a:lnTo>
                                <a:lnTo>
                                  <a:pt x="gd1711" y="gd1712"/>
                                </a:lnTo>
                                <a:lnTo>
                                  <a:pt x="gd1713" y="gd1714"/>
                                </a:lnTo>
                                <a:lnTo>
                                  <a:pt x="gd1715" y="gd1716"/>
                                </a:lnTo>
                                <a:lnTo>
                                  <a:pt x="gd1717" y="gd1718"/>
                                </a:lnTo>
                                <a:lnTo>
                                  <a:pt x="gd1719" y="gd1720"/>
                                </a:lnTo>
                                <a:lnTo>
                                  <a:pt x="gd1721" y="gd1722"/>
                                </a:lnTo>
                                <a:lnTo>
                                  <a:pt x="gd1723" y="gd1724"/>
                                </a:lnTo>
                                <a:lnTo>
                                  <a:pt x="gd1725" y="gd1726"/>
                                </a:lnTo>
                                <a:lnTo>
                                  <a:pt x="gd1727" y="gd1728"/>
                                </a:lnTo>
                                <a:lnTo>
                                  <a:pt x="gd1729" y="gd1730"/>
                                </a:lnTo>
                                <a:lnTo>
                                  <a:pt x="gd1731" y="gd1732"/>
                                </a:lnTo>
                                <a:lnTo>
                                  <a:pt x="gd1733" y="gd1734"/>
                                </a:lnTo>
                                <a:lnTo>
                                  <a:pt x="gd1735" y="gd1736"/>
                                </a:lnTo>
                                <a:lnTo>
                                  <a:pt x="gd1737" y="gd1738"/>
                                </a:lnTo>
                                <a:lnTo>
                                  <a:pt x="gd1739" y="gd1740"/>
                                </a:lnTo>
                                <a:lnTo>
                                  <a:pt x="gd1741" y="gd1742"/>
                                </a:lnTo>
                                <a:lnTo>
                                  <a:pt x="gd1743" y="gd1744"/>
                                </a:lnTo>
                                <a:lnTo>
                                  <a:pt x="gd1745" y="gd1746"/>
                                </a:lnTo>
                                <a:lnTo>
                                  <a:pt x="gd1747" y="gd1748"/>
                                </a:lnTo>
                                <a:lnTo>
                                  <a:pt x="gd1749" y="gd1750"/>
                                </a:lnTo>
                                <a:lnTo>
                                  <a:pt x="gd1751" y="gd1752"/>
                                </a:lnTo>
                                <a:lnTo>
                                  <a:pt x="gd1753" y="gd1754"/>
                                </a:lnTo>
                                <a:lnTo>
                                  <a:pt x="gd1755" y="gd1756"/>
                                </a:lnTo>
                                <a:lnTo>
                                  <a:pt x="gd1757" y="gd1758"/>
                                </a:lnTo>
                                <a:lnTo>
                                  <a:pt x="gd1759" y="gd1760"/>
                                </a:lnTo>
                                <a:lnTo>
                                  <a:pt x="gd1761" y="gd1762"/>
                                </a:lnTo>
                                <a:lnTo>
                                  <a:pt x="gd1763" y="gd1764"/>
                                </a:lnTo>
                                <a:lnTo>
                                  <a:pt x="gd1765" y="gd1766"/>
                                </a:lnTo>
                                <a:lnTo>
                                  <a:pt x="gd1767" y="gd1768"/>
                                </a:lnTo>
                                <a:lnTo>
                                  <a:pt x="gd1769" y="gd1770"/>
                                </a:lnTo>
                                <a:lnTo>
                                  <a:pt x="gd1771" y="gd1772"/>
                                </a:lnTo>
                                <a:lnTo>
                                  <a:pt x="gd1773" y="gd1774"/>
                                </a:lnTo>
                                <a:lnTo>
                                  <a:pt x="gd1775" y="gd1776"/>
                                </a:lnTo>
                                <a:lnTo>
                                  <a:pt x="gd1777" y="gd1778"/>
                                </a:lnTo>
                                <a:lnTo>
                                  <a:pt x="gd1779" y="gd1780"/>
                                </a:lnTo>
                                <a:lnTo>
                                  <a:pt x="gd1781" y="gd1782"/>
                                </a:lnTo>
                                <a:lnTo>
                                  <a:pt x="gd1783" y="gd1784"/>
                                </a:lnTo>
                                <a:lnTo>
                                  <a:pt x="gd1785" y="gd1786"/>
                                </a:lnTo>
                                <a:lnTo>
                                  <a:pt x="gd1787" y="gd1788"/>
                                </a:lnTo>
                                <a:lnTo>
                                  <a:pt x="gd1789" y="gd1790"/>
                                </a:lnTo>
                                <a:lnTo>
                                  <a:pt x="gd1791" y="gd1792"/>
                                </a:lnTo>
                                <a:lnTo>
                                  <a:pt x="gd1793" y="gd1794"/>
                                </a:lnTo>
                                <a:lnTo>
                                  <a:pt x="gd1795" y="gd1796"/>
                                </a:lnTo>
                                <a:lnTo>
                                  <a:pt x="gd1797" y="gd1798"/>
                                </a:lnTo>
                                <a:lnTo>
                                  <a:pt x="gd1799" y="gd1800"/>
                                </a:lnTo>
                                <a:lnTo>
                                  <a:pt x="gd1801" y="gd1802"/>
                                </a:lnTo>
                                <a:lnTo>
                                  <a:pt x="gd1803" y="gd1804"/>
                                </a:lnTo>
                                <a:lnTo>
                                  <a:pt x="gd1805" y="gd1806"/>
                                </a:lnTo>
                                <a:lnTo>
                                  <a:pt x="gd1807" y="gd1808"/>
                                </a:lnTo>
                                <a:lnTo>
                                  <a:pt x="gd1809" y="gd1810"/>
                                </a:lnTo>
                                <a:lnTo>
                                  <a:pt x="gd1811" y="gd1812"/>
                                </a:lnTo>
                                <a:lnTo>
                                  <a:pt x="gd1813" y="gd1814"/>
                                </a:lnTo>
                                <a:lnTo>
                                  <a:pt x="gd1815" y="gd1816"/>
                                </a:lnTo>
                                <a:lnTo>
                                  <a:pt x="gd1817" y="gd1818"/>
                                </a:lnTo>
                                <a:lnTo>
                                  <a:pt x="gd1819" y="gd1820"/>
                                </a:lnTo>
                                <a:lnTo>
                                  <a:pt x="gd1821" y="gd1822"/>
                                </a:lnTo>
                                <a:lnTo>
                                  <a:pt x="gd1823" y="gd1824"/>
                                </a:lnTo>
                                <a:lnTo>
                                  <a:pt x="gd1825" y="gd1826"/>
                                </a:lnTo>
                                <a:lnTo>
                                  <a:pt x="gd1827" y="gd1828"/>
                                </a:lnTo>
                                <a:lnTo>
                                  <a:pt x="gd1829" y="gd1830"/>
                                </a:lnTo>
                                <a:lnTo>
                                  <a:pt x="gd1831" y="gd1832"/>
                                </a:lnTo>
                                <a:lnTo>
                                  <a:pt x="gd1833" y="gd1834"/>
                                </a:lnTo>
                                <a:lnTo>
                                  <a:pt x="gd1835" y="gd1836"/>
                                </a:lnTo>
                                <a:lnTo>
                                  <a:pt x="gd1837" y="gd1838"/>
                                </a:lnTo>
                                <a:lnTo>
                                  <a:pt x="gd1839" y="gd1840"/>
                                </a:lnTo>
                                <a:lnTo>
                                  <a:pt x="gd1841" y="gd1842"/>
                                </a:lnTo>
                                <a:lnTo>
                                  <a:pt x="gd1843" y="gd1844"/>
                                </a:lnTo>
                                <a:lnTo>
                                  <a:pt x="gd1845" y="gd1846"/>
                                </a:lnTo>
                                <a:lnTo>
                                  <a:pt x="gd1847" y="gd1848"/>
                                </a:lnTo>
                                <a:lnTo>
                                  <a:pt x="gd1849" y="gd1850"/>
                                </a:lnTo>
                                <a:lnTo>
                                  <a:pt x="gd1851" y="gd1852"/>
                                </a:lnTo>
                                <a:lnTo>
                                  <a:pt x="gd1853" y="gd1854"/>
                                </a:lnTo>
                                <a:lnTo>
                                  <a:pt x="gd1855" y="gd1856"/>
                                </a:lnTo>
                                <a:lnTo>
                                  <a:pt x="gd1857" y="gd1858"/>
                                </a:lnTo>
                                <a:lnTo>
                                  <a:pt x="gd1859" y="gd1860"/>
                                </a:lnTo>
                                <a:lnTo>
                                  <a:pt x="gd1861" y="gd1862"/>
                                </a:lnTo>
                                <a:lnTo>
                                  <a:pt x="gd1863" y="gd1864"/>
                                </a:lnTo>
                                <a:lnTo>
                                  <a:pt x="gd1865" y="gd1866"/>
                                </a:lnTo>
                                <a:lnTo>
                                  <a:pt x="gd1867" y="gd1868"/>
                                </a:lnTo>
                                <a:lnTo>
                                  <a:pt x="gd1869" y="gd1870"/>
                                </a:lnTo>
                                <a:lnTo>
                                  <a:pt x="gd1871" y="gd1872"/>
                                </a:lnTo>
                                <a:lnTo>
                                  <a:pt x="gd1873" y="gd1874"/>
                                </a:lnTo>
                                <a:lnTo>
                                  <a:pt x="gd1875" y="gd1876"/>
                                </a:lnTo>
                                <a:lnTo>
                                  <a:pt x="gd1877" y="gd1878"/>
                                </a:lnTo>
                                <a:lnTo>
                                  <a:pt x="gd1879" y="gd1880"/>
                                </a:lnTo>
                                <a:lnTo>
                                  <a:pt x="gd1881" y="gd1882"/>
                                </a:lnTo>
                                <a:lnTo>
                                  <a:pt x="gd1883" y="gd1884"/>
                                </a:lnTo>
                                <a:lnTo>
                                  <a:pt x="gd1885" y="gd1886"/>
                                </a:lnTo>
                                <a:lnTo>
                                  <a:pt x="gd1887" y="gd1888"/>
                                </a:lnTo>
                                <a:lnTo>
                                  <a:pt x="gd1889" y="gd1890"/>
                                </a:lnTo>
                                <a:lnTo>
                                  <a:pt x="gd1891" y="gd1892"/>
                                </a:lnTo>
                                <a:lnTo>
                                  <a:pt x="gd1893" y="gd1894"/>
                                </a:lnTo>
                                <a:lnTo>
                                  <a:pt x="gd1895" y="gd1896"/>
                                </a:lnTo>
                                <a:lnTo>
                                  <a:pt x="gd1897" y="gd1898"/>
                                </a:lnTo>
                                <a:lnTo>
                                  <a:pt x="gd1899" y="gd1900"/>
                                </a:lnTo>
                                <a:lnTo>
                                  <a:pt x="gd1901" y="gd1902"/>
                                </a:lnTo>
                                <a:close/>
                                <a:moveTo>
                                  <a:pt x="gd1903" y="gd1904"/>
                                </a:moveTo>
                                <a:lnTo>
                                  <a:pt x="gd1905" y="gd1906"/>
                                </a:lnTo>
                                <a:lnTo>
                                  <a:pt x="gd1907" y="gd1908"/>
                                </a:lnTo>
                                <a:lnTo>
                                  <a:pt x="gd1909" y="gd1910"/>
                                </a:lnTo>
                                <a:lnTo>
                                  <a:pt x="gd1911" y="gd1912"/>
                                </a:lnTo>
                                <a:lnTo>
                                  <a:pt x="gd1913" y="gd1914"/>
                                </a:lnTo>
                                <a:lnTo>
                                  <a:pt x="gd1915" y="gd1916"/>
                                </a:lnTo>
                                <a:lnTo>
                                  <a:pt x="gd1917" y="gd1918"/>
                                </a:lnTo>
                                <a:lnTo>
                                  <a:pt x="gd1919" y="gd1920"/>
                                </a:lnTo>
                                <a:lnTo>
                                  <a:pt x="gd1921" y="gd1922"/>
                                </a:lnTo>
                                <a:lnTo>
                                  <a:pt x="gd1923" y="gd1924"/>
                                </a:lnTo>
                                <a:lnTo>
                                  <a:pt x="gd1925" y="gd1926"/>
                                </a:lnTo>
                                <a:lnTo>
                                  <a:pt x="gd1927" y="gd1928"/>
                                </a:lnTo>
                                <a:lnTo>
                                  <a:pt x="gd1929" y="gd1930"/>
                                </a:lnTo>
                                <a:lnTo>
                                  <a:pt x="gd1931" y="gd1932"/>
                                </a:lnTo>
                                <a:lnTo>
                                  <a:pt x="gd1933" y="gd1934"/>
                                </a:lnTo>
                                <a:lnTo>
                                  <a:pt x="gd1935" y="gd1936"/>
                                </a:lnTo>
                                <a:lnTo>
                                  <a:pt x="gd1937" y="gd1938"/>
                                </a:lnTo>
                                <a:lnTo>
                                  <a:pt x="gd1939" y="gd1940"/>
                                </a:lnTo>
                                <a:lnTo>
                                  <a:pt x="gd1941" y="gd1942"/>
                                </a:lnTo>
                                <a:lnTo>
                                  <a:pt x="gd1943" y="gd1944"/>
                                </a:lnTo>
                                <a:lnTo>
                                  <a:pt x="gd1945" y="gd1946"/>
                                </a:lnTo>
                                <a:lnTo>
                                  <a:pt x="gd1947" y="gd1948"/>
                                </a:lnTo>
                                <a:lnTo>
                                  <a:pt x="gd1949" y="gd1950"/>
                                </a:lnTo>
                                <a:lnTo>
                                  <a:pt x="gd1951" y="gd1952"/>
                                </a:lnTo>
                                <a:lnTo>
                                  <a:pt x="gd1953" y="gd1954"/>
                                </a:lnTo>
                                <a:lnTo>
                                  <a:pt x="gd1955" y="gd1956"/>
                                </a:lnTo>
                                <a:lnTo>
                                  <a:pt x="gd1957" y="gd1958"/>
                                </a:lnTo>
                                <a:lnTo>
                                  <a:pt x="gd1959" y="gd1960"/>
                                </a:lnTo>
                                <a:lnTo>
                                  <a:pt x="gd1961" y="gd1962"/>
                                </a:lnTo>
                                <a:lnTo>
                                  <a:pt x="gd1963" y="gd1964"/>
                                </a:lnTo>
                                <a:lnTo>
                                  <a:pt x="gd1965" y="gd1966"/>
                                </a:lnTo>
                                <a:lnTo>
                                  <a:pt x="gd1967" y="gd1968"/>
                                </a:lnTo>
                                <a:lnTo>
                                  <a:pt x="gd1969" y="gd1970"/>
                                </a:lnTo>
                                <a:lnTo>
                                  <a:pt x="gd1971" y="gd1972"/>
                                </a:lnTo>
                                <a:lnTo>
                                  <a:pt x="gd1973" y="gd1974"/>
                                </a:lnTo>
                                <a:lnTo>
                                  <a:pt x="gd1975" y="gd1976"/>
                                </a:lnTo>
                                <a:lnTo>
                                  <a:pt x="gd1977" y="gd1978"/>
                                </a:lnTo>
                                <a:lnTo>
                                  <a:pt x="gd1979" y="gd1980"/>
                                </a:lnTo>
                                <a:lnTo>
                                  <a:pt x="gd1981" y="gd1982"/>
                                </a:lnTo>
                                <a:lnTo>
                                  <a:pt x="gd1983" y="gd1984"/>
                                </a:lnTo>
                                <a:lnTo>
                                  <a:pt x="gd1985" y="gd1986"/>
                                </a:lnTo>
                                <a:lnTo>
                                  <a:pt x="gd1987" y="gd1988"/>
                                </a:lnTo>
                                <a:lnTo>
                                  <a:pt x="gd1989" y="gd1990"/>
                                </a:lnTo>
                                <a:lnTo>
                                  <a:pt x="gd1991" y="gd1992"/>
                                </a:lnTo>
                                <a:lnTo>
                                  <a:pt x="gd1993" y="gd1994"/>
                                </a:lnTo>
                                <a:lnTo>
                                  <a:pt x="gd1995" y="gd1996"/>
                                </a:lnTo>
                                <a:lnTo>
                                  <a:pt x="gd1997" y="gd1998"/>
                                </a:lnTo>
                                <a:lnTo>
                                  <a:pt x="gd1999" y="gd2000"/>
                                </a:lnTo>
                                <a:lnTo>
                                  <a:pt x="gd2001" y="gd2002"/>
                                </a:lnTo>
                                <a:lnTo>
                                  <a:pt x="gd2003" y="gd2004"/>
                                </a:lnTo>
                                <a:lnTo>
                                  <a:pt x="gd2005" y="gd2006"/>
                                </a:lnTo>
                                <a:lnTo>
                                  <a:pt x="gd2007" y="gd2008"/>
                                </a:lnTo>
                                <a:lnTo>
                                  <a:pt x="gd2009" y="gd2010"/>
                                </a:lnTo>
                                <a:lnTo>
                                  <a:pt x="gd2011" y="gd2012"/>
                                </a:lnTo>
                                <a:lnTo>
                                  <a:pt x="gd2013" y="gd2014"/>
                                </a:lnTo>
                                <a:lnTo>
                                  <a:pt x="gd2015" y="gd2016"/>
                                </a:lnTo>
                                <a:lnTo>
                                  <a:pt x="gd2017" y="gd2018"/>
                                </a:lnTo>
                                <a:lnTo>
                                  <a:pt x="gd2019" y="gd2020"/>
                                </a:lnTo>
                                <a:lnTo>
                                  <a:pt x="gd2021" y="gd2022"/>
                                </a:lnTo>
                                <a:lnTo>
                                  <a:pt x="gd2023" y="gd2024"/>
                                </a:lnTo>
                                <a:lnTo>
                                  <a:pt x="gd2025" y="gd2026"/>
                                </a:lnTo>
                                <a:lnTo>
                                  <a:pt x="gd2027" y="gd2028"/>
                                </a:lnTo>
                                <a:lnTo>
                                  <a:pt x="gd2029" y="gd2030"/>
                                </a:lnTo>
                                <a:lnTo>
                                  <a:pt x="gd2031" y="gd2032"/>
                                </a:lnTo>
                                <a:lnTo>
                                  <a:pt x="gd2033" y="gd2034"/>
                                </a:lnTo>
                                <a:lnTo>
                                  <a:pt x="gd2035" y="gd2036"/>
                                </a:lnTo>
                                <a:lnTo>
                                  <a:pt x="gd2037" y="gd2038"/>
                                </a:lnTo>
                                <a:lnTo>
                                  <a:pt x="gd2039" y="gd2040"/>
                                </a:lnTo>
                                <a:lnTo>
                                  <a:pt x="gd2041" y="gd2042"/>
                                </a:lnTo>
                                <a:lnTo>
                                  <a:pt x="gd2043" y="gd2044"/>
                                </a:lnTo>
                                <a:lnTo>
                                  <a:pt x="gd2045" y="gd2046"/>
                                </a:lnTo>
                                <a:lnTo>
                                  <a:pt x="gd2047" y="gd2048"/>
                                </a:lnTo>
                                <a:lnTo>
                                  <a:pt x="gd2049" y="gd2050"/>
                                </a:lnTo>
                                <a:lnTo>
                                  <a:pt x="gd2051" y="gd2052"/>
                                </a:lnTo>
                                <a:lnTo>
                                  <a:pt x="gd2053" y="gd2054"/>
                                </a:lnTo>
                                <a:lnTo>
                                  <a:pt x="gd2055" y="gd2056"/>
                                </a:lnTo>
                                <a:lnTo>
                                  <a:pt x="gd2057" y="gd2058"/>
                                </a:lnTo>
                                <a:lnTo>
                                  <a:pt x="gd2059" y="gd2060"/>
                                </a:lnTo>
                                <a:lnTo>
                                  <a:pt x="gd2061" y="gd2062"/>
                                </a:lnTo>
                                <a:lnTo>
                                  <a:pt x="gd2063" y="gd2064"/>
                                </a:lnTo>
                                <a:lnTo>
                                  <a:pt x="gd2065" y="gd2066"/>
                                </a:lnTo>
                                <a:lnTo>
                                  <a:pt x="gd2067" y="gd2068"/>
                                </a:lnTo>
                                <a:lnTo>
                                  <a:pt x="gd2069" y="gd2070"/>
                                </a:lnTo>
                                <a:lnTo>
                                  <a:pt x="gd2071" y="gd2072"/>
                                </a:lnTo>
                                <a:lnTo>
                                  <a:pt x="gd2073" y="gd2074"/>
                                </a:lnTo>
                                <a:lnTo>
                                  <a:pt x="gd2075" y="gd2076"/>
                                </a:lnTo>
                                <a:lnTo>
                                  <a:pt x="gd2077" y="gd2078"/>
                                </a:lnTo>
                                <a:lnTo>
                                  <a:pt x="gd2079" y="gd2080"/>
                                </a:lnTo>
                                <a:lnTo>
                                  <a:pt x="gd2081" y="gd2082"/>
                                </a:lnTo>
                                <a:lnTo>
                                  <a:pt x="gd2083" y="gd2084"/>
                                </a:lnTo>
                                <a:lnTo>
                                  <a:pt x="gd2085" y="gd2086"/>
                                </a:lnTo>
                                <a:lnTo>
                                  <a:pt x="gd2087" y="gd2088"/>
                                </a:lnTo>
                                <a:lnTo>
                                  <a:pt x="gd2089" y="gd2090"/>
                                </a:lnTo>
                                <a:lnTo>
                                  <a:pt x="gd2091" y="gd2092"/>
                                </a:lnTo>
                                <a:lnTo>
                                  <a:pt x="gd2093" y="gd2094"/>
                                </a:lnTo>
                                <a:lnTo>
                                  <a:pt x="gd2095" y="gd2096"/>
                                </a:lnTo>
                                <a:lnTo>
                                  <a:pt x="gd2097" y="gd2098"/>
                                </a:lnTo>
                                <a:lnTo>
                                  <a:pt x="gd2099" y="gd2100"/>
                                </a:lnTo>
                                <a:close/>
                                <a:moveTo>
                                  <a:pt x="gd2101" y="gd2102"/>
                                </a:moveTo>
                                <a:lnTo>
                                  <a:pt x="gd2103" y="gd2104"/>
                                </a:lnTo>
                                <a:lnTo>
                                  <a:pt x="gd2105" y="gd2106"/>
                                </a:lnTo>
                                <a:lnTo>
                                  <a:pt x="gd2107" y="gd2108"/>
                                </a:lnTo>
                                <a:lnTo>
                                  <a:pt x="gd2109" y="gd2110"/>
                                </a:lnTo>
                                <a:lnTo>
                                  <a:pt x="gd2111" y="gd2112"/>
                                </a:lnTo>
                                <a:lnTo>
                                  <a:pt x="gd2113" y="gd2114"/>
                                </a:lnTo>
                                <a:lnTo>
                                  <a:pt x="gd2115" y="gd2116"/>
                                </a:lnTo>
                                <a:lnTo>
                                  <a:pt x="gd2117" y="gd2118"/>
                                </a:lnTo>
                                <a:lnTo>
                                  <a:pt x="gd2119" y="gd2120"/>
                                </a:lnTo>
                                <a:lnTo>
                                  <a:pt x="gd2121" y="gd2122"/>
                                </a:lnTo>
                                <a:lnTo>
                                  <a:pt x="gd2123" y="gd2124"/>
                                </a:lnTo>
                                <a:lnTo>
                                  <a:pt x="gd2125" y="gd2126"/>
                                </a:lnTo>
                                <a:lnTo>
                                  <a:pt x="gd2127" y="gd2128"/>
                                </a:lnTo>
                                <a:lnTo>
                                  <a:pt x="gd2129" y="gd2130"/>
                                </a:lnTo>
                                <a:lnTo>
                                  <a:pt x="gd2131" y="gd2132"/>
                                </a:lnTo>
                                <a:lnTo>
                                  <a:pt x="gd2133" y="gd2134"/>
                                </a:lnTo>
                                <a:lnTo>
                                  <a:pt x="gd2135" y="gd2136"/>
                                </a:lnTo>
                                <a:lnTo>
                                  <a:pt x="gd2137" y="gd2138"/>
                                </a:lnTo>
                                <a:lnTo>
                                  <a:pt x="gd2139" y="gd2140"/>
                                </a:lnTo>
                                <a:lnTo>
                                  <a:pt x="gd2141" y="gd2142"/>
                                </a:lnTo>
                                <a:lnTo>
                                  <a:pt x="gd2143" y="gd2144"/>
                                </a:lnTo>
                                <a:lnTo>
                                  <a:pt x="gd2145" y="gd2146"/>
                                </a:lnTo>
                                <a:lnTo>
                                  <a:pt x="gd2147" y="gd2148"/>
                                </a:lnTo>
                                <a:lnTo>
                                  <a:pt x="gd2149" y="gd2150"/>
                                </a:lnTo>
                                <a:lnTo>
                                  <a:pt x="gd2151" y="gd2152"/>
                                </a:lnTo>
                                <a:lnTo>
                                  <a:pt x="gd2153" y="gd2154"/>
                                </a:lnTo>
                                <a:lnTo>
                                  <a:pt x="gd2155" y="gd2156"/>
                                </a:lnTo>
                                <a:lnTo>
                                  <a:pt x="gd2157" y="gd2158"/>
                                </a:lnTo>
                                <a:lnTo>
                                  <a:pt x="gd2159" y="gd2160"/>
                                </a:lnTo>
                                <a:lnTo>
                                  <a:pt x="gd2161" y="gd2162"/>
                                </a:lnTo>
                                <a:lnTo>
                                  <a:pt x="gd2163" y="gd2164"/>
                                </a:lnTo>
                                <a:lnTo>
                                  <a:pt x="gd2165" y="gd2166"/>
                                </a:lnTo>
                                <a:lnTo>
                                  <a:pt x="gd2167" y="gd2168"/>
                                </a:lnTo>
                                <a:lnTo>
                                  <a:pt x="gd2169" y="gd2170"/>
                                </a:lnTo>
                                <a:lnTo>
                                  <a:pt x="gd2171" y="gd2172"/>
                                </a:lnTo>
                                <a:lnTo>
                                  <a:pt x="gd2173" y="gd2174"/>
                                </a:lnTo>
                                <a:lnTo>
                                  <a:pt x="gd2175" y="gd2176"/>
                                </a:lnTo>
                                <a:lnTo>
                                  <a:pt x="gd2177" y="gd2178"/>
                                </a:lnTo>
                                <a:lnTo>
                                  <a:pt x="gd2179" y="gd2180"/>
                                </a:lnTo>
                                <a:lnTo>
                                  <a:pt x="gd2181" y="gd2182"/>
                                </a:lnTo>
                                <a:lnTo>
                                  <a:pt x="gd2183" y="gd2184"/>
                                </a:lnTo>
                                <a:lnTo>
                                  <a:pt x="gd2185" y="gd2186"/>
                                </a:lnTo>
                                <a:lnTo>
                                  <a:pt x="gd2187" y="gd2188"/>
                                </a:lnTo>
                                <a:lnTo>
                                  <a:pt x="gd2189" y="gd2190"/>
                                </a:lnTo>
                                <a:lnTo>
                                  <a:pt x="gd2191" y="gd2192"/>
                                </a:lnTo>
                                <a:lnTo>
                                  <a:pt x="gd2193" y="gd2194"/>
                                </a:lnTo>
                                <a:lnTo>
                                  <a:pt x="gd2195" y="gd2196"/>
                                </a:lnTo>
                                <a:lnTo>
                                  <a:pt x="gd2197" y="gd2198"/>
                                </a:lnTo>
                                <a:lnTo>
                                  <a:pt x="gd2199" y="gd2200"/>
                                </a:lnTo>
                                <a:lnTo>
                                  <a:pt x="gd2201" y="gd2202"/>
                                </a:lnTo>
                                <a:lnTo>
                                  <a:pt x="gd2203" y="gd2204"/>
                                </a:lnTo>
                                <a:lnTo>
                                  <a:pt x="gd2205" y="gd2206"/>
                                </a:lnTo>
                                <a:lnTo>
                                  <a:pt x="gd2207" y="gd2208"/>
                                </a:lnTo>
                                <a:lnTo>
                                  <a:pt x="gd2209" y="gd2210"/>
                                </a:lnTo>
                                <a:lnTo>
                                  <a:pt x="gd2211" y="gd2212"/>
                                </a:lnTo>
                                <a:lnTo>
                                  <a:pt x="gd2213" y="gd2214"/>
                                </a:lnTo>
                                <a:lnTo>
                                  <a:pt x="gd2215" y="gd2216"/>
                                </a:lnTo>
                                <a:lnTo>
                                  <a:pt x="gd2217" y="gd2218"/>
                                </a:lnTo>
                                <a:lnTo>
                                  <a:pt x="gd2219" y="gd2220"/>
                                </a:lnTo>
                                <a:lnTo>
                                  <a:pt x="gd2221" y="gd2222"/>
                                </a:lnTo>
                                <a:lnTo>
                                  <a:pt x="gd2223" y="gd2224"/>
                                </a:lnTo>
                                <a:lnTo>
                                  <a:pt x="gd2225" y="gd2226"/>
                                </a:lnTo>
                                <a:lnTo>
                                  <a:pt x="gd2227" y="gd2228"/>
                                </a:lnTo>
                                <a:lnTo>
                                  <a:pt x="gd2229" y="gd2230"/>
                                </a:lnTo>
                                <a:lnTo>
                                  <a:pt x="gd2231" y="gd2232"/>
                                </a:lnTo>
                                <a:lnTo>
                                  <a:pt x="gd2233" y="gd2234"/>
                                </a:lnTo>
                                <a:lnTo>
                                  <a:pt x="gd2235" y="gd2236"/>
                                </a:lnTo>
                                <a:lnTo>
                                  <a:pt x="gd2237" y="gd2238"/>
                                </a:lnTo>
                                <a:lnTo>
                                  <a:pt x="gd2239" y="gd2240"/>
                                </a:lnTo>
                                <a:lnTo>
                                  <a:pt x="gd2241" y="gd2242"/>
                                </a:lnTo>
                                <a:lnTo>
                                  <a:pt x="gd2243" y="gd2244"/>
                                </a:lnTo>
                                <a:lnTo>
                                  <a:pt x="gd2245" y="gd2246"/>
                                </a:lnTo>
                                <a:lnTo>
                                  <a:pt x="gd2247" y="gd2248"/>
                                </a:lnTo>
                                <a:lnTo>
                                  <a:pt x="gd2249" y="gd2250"/>
                                </a:lnTo>
                                <a:lnTo>
                                  <a:pt x="gd2251" y="gd2252"/>
                                </a:lnTo>
                                <a:lnTo>
                                  <a:pt x="gd2253" y="gd2254"/>
                                </a:lnTo>
                                <a:lnTo>
                                  <a:pt x="gd2255" y="gd2256"/>
                                </a:lnTo>
                                <a:lnTo>
                                  <a:pt x="gd2257" y="gd2258"/>
                                </a:lnTo>
                                <a:lnTo>
                                  <a:pt x="gd2259" y="gd2260"/>
                                </a:lnTo>
                                <a:lnTo>
                                  <a:pt x="gd2261" y="gd2262"/>
                                </a:lnTo>
                                <a:lnTo>
                                  <a:pt x="gd2263" y="gd2264"/>
                                </a:lnTo>
                                <a:lnTo>
                                  <a:pt x="gd2265" y="gd2266"/>
                                </a:lnTo>
                                <a:lnTo>
                                  <a:pt x="gd2267" y="gd2268"/>
                                </a:lnTo>
                                <a:lnTo>
                                  <a:pt x="gd2269" y="gd2270"/>
                                </a:lnTo>
                                <a:lnTo>
                                  <a:pt x="gd2271" y="gd2272"/>
                                </a:lnTo>
                                <a:lnTo>
                                  <a:pt x="gd2273" y="gd2274"/>
                                </a:lnTo>
                                <a:lnTo>
                                  <a:pt x="gd2275" y="gd2276"/>
                                </a:lnTo>
                                <a:lnTo>
                                  <a:pt x="gd2277" y="gd2278"/>
                                </a:lnTo>
                                <a:close/>
                                <a:moveTo>
                                  <a:pt x="gd2279" y="gd2280"/>
                                </a:moveTo>
                                <a:lnTo>
                                  <a:pt x="gd2281" y="gd2282"/>
                                </a:lnTo>
                                <a:lnTo>
                                  <a:pt x="gd2283" y="gd2284"/>
                                </a:lnTo>
                                <a:lnTo>
                                  <a:pt x="gd2285" y="gd2286"/>
                                </a:lnTo>
                                <a:lnTo>
                                  <a:pt x="gd2287" y="gd2288"/>
                                </a:lnTo>
                                <a:lnTo>
                                  <a:pt x="gd2289" y="gd2290"/>
                                </a:lnTo>
                                <a:lnTo>
                                  <a:pt x="gd2291" y="gd2292"/>
                                </a:lnTo>
                                <a:lnTo>
                                  <a:pt x="gd2293" y="gd2294"/>
                                </a:lnTo>
                                <a:lnTo>
                                  <a:pt x="gd2295" y="gd2296"/>
                                </a:lnTo>
                                <a:lnTo>
                                  <a:pt x="gd2297" y="gd2298"/>
                                </a:lnTo>
                                <a:lnTo>
                                  <a:pt x="gd2299" y="gd2300"/>
                                </a:lnTo>
                                <a:lnTo>
                                  <a:pt x="gd2301" y="gd2302"/>
                                </a:lnTo>
                                <a:lnTo>
                                  <a:pt x="gd2303" y="gd2304"/>
                                </a:lnTo>
                                <a:lnTo>
                                  <a:pt x="gd2305" y="gd2306"/>
                                </a:lnTo>
                                <a:lnTo>
                                  <a:pt x="gd2307" y="gd2308"/>
                                </a:lnTo>
                                <a:lnTo>
                                  <a:pt x="gd2309" y="gd2310"/>
                                </a:lnTo>
                                <a:lnTo>
                                  <a:pt x="gd2311" y="gd2312"/>
                                </a:lnTo>
                                <a:lnTo>
                                  <a:pt x="gd2313" y="gd2314"/>
                                </a:lnTo>
                                <a:lnTo>
                                  <a:pt x="gd2315" y="gd2316"/>
                                </a:lnTo>
                                <a:lnTo>
                                  <a:pt x="gd2317" y="gd2318"/>
                                </a:lnTo>
                                <a:lnTo>
                                  <a:pt x="gd2319" y="gd2320"/>
                                </a:lnTo>
                                <a:lnTo>
                                  <a:pt x="gd2321" y="gd2322"/>
                                </a:lnTo>
                                <a:lnTo>
                                  <a:pt x="gd2323" y="gd2324"/>
                                </a:lnTo>
                                <a:lnTo>
                                  <a:pt x="gd2325" y="gd2326"/>
                                </a:lnTo>
                                <a:lnTo>
                                  <a:pt x="gd2327" y="gd2328"/>
                                </a:lnTo>
                                <a:lnTo>
                                  <a:pt x="gd2329" y="gd2330"/>
                                </a:lnTo>
                                <a:lnTo>
                                  <a:pt x="gd2331" y="gd2332"/>
                                </a:lnTo>
                                <a:lnTo>
                                  <a:pt x="gd2333" y="gd2334"/>
                                </a:lnTo>
                                <a:lnTo>
                                  <a:pt x="gd2335" y="gd2336"/>
                                </a:lnTo>
                                <a:lnTo>
                                  <a:pt x="gd2337" y="gd2338"/>
                                </a:lnTo>
                                <a:lnTo>
                                  <a:pt x="gd2339" y="gd2340"/>
                                </a:lnTo>
                                <a:lnTo>
                                  <a:pt x="gd2341" y="gd2342"/>
                                </a:lnTo>
                                <a:lnTo>
                                  <a:pt x="gd2343" y="gd2344"/>
                                </a:lnTo>
                                <a:lnTo>
                                  <a:pt x="gd2345" y="gd2346"/>
                                </a:lnTo>
                                <a:lnTo>
                                  <a:pt x="gd2347" y="gd2348"/>
                                </a:lnTo>
                                <a:lnTo>
                                  <a:pt x="gd2349" y="gd2350"/>
                                </a:lnTo>
                                <a:lnTo>
                                  <a:pt x="gd2351" y="gd2352"/>
                                </a:lnTo>
                                <a:lnTo>
                                  <a:pt x="gd2353" y="gd2354"/>
                                </a:lnTo>
                                <a:lnTo>
                                  <a:pt x="gd2355" y="gd2356"/>
                                </a:lnTo>
                                <a:lnTo>
                                  <a:pt x="gd2357" y="gd2358"/>
                                </a:lnTo>
                                <a:lnTo>
                                  <a:pt x="gd2359" y="gd2360"/>
                                </a:lnTo>
                                <a:lnTo>
                                  <a:pt x="gd2361" y="gd2362"/>
                                </a:lnTo>
                                <a:lnTo>
                                  <a:pt x="gd2363" y="gd2364"/>
                                </a:lnTo>
                                <a:lnTo>
                                  <a:pt x="gd2365" y="gd2366"/>
                                </a:lnTo>
                                <a:lnTo>
                                  <a:pt x="gd2367" y="gd2368"/>
                                </a:lnTo>
                                <a:lnTo>
                                  <a:pt x="gd2369" y="gd2370"/>
                                </a:lnTo>
                                <a:lnTo>
                                  <a:pt x="gd2371" y="gd2372"/>
                                </a:lnTo>
                                <a:lnTo>
                                  <a:pt x="gd2373" y="gd2374"/>
                                </a:lnTo>
                                <a:lnTo>
                                  <a:pt x="gd2375" y="gd2376"/>
                                </a:lnTo>
                                <a:lnTo>
                                  <a:pt x="gd2377" y="gd2378"/>
                                </a:lnTo>
                                <a:lnTo>
                                  <a:pt x="gd2379" y="gd2380"/>
                                </a:lnTo>
                                <a:lnTo>
                                  <a:pt x="gd2381" y="gd2382"/>
                                </a:lnTo>
                                <a:lnTo>
                                  <a:pt x="gd2383" y="gd2384"/>
                                </a:lnTo>
                                <a:lnTo>
                                  <a:pt x="gd2385" y="gd2386"/>
                                </a:lnTo>
                                <a:lnTo>
                                  <a:pt x="gd2387" y="gd2388"/>
                                </a:lnTo>
                                <a:lnTo>
                                  <a:pt x="gd2389" y="gd2390"/>
                                </a:lnTo>
                                <a:lnTo>
                                  <a:pt x="gd2391" y="gd2392"/>
                                </a:lnTo>
                                <a:lnTo>
                                  <a:pt x="gd2393" y="gd2394"/>
                                </a:lnTo>
                                <a:lnTo>
                                  <a:pt x="gd2395" y="gd2396"/>
                                </a:lnTo>
                                <a:lnTo>
                                  <a:pt x="gd2397" y="gd2398"/>
                                </a:lnTo>
                                <a:lnTo>
                                  <a:pt x="gd2399" y="gd2400"/>
                                </a:lnTo>
                                <a:lnTo>
                                  <a:pt x="gd2401" y="gd2402"/>
                                </a:lnTo>
                                <a:lnTo>
                                  <a:pt x="gd2403" y="gd2404"/>
                                </a:lnTo>
                                <a:lnTo>
                                  <a:pt x="gd2405" y="gd2406"/>
                                </a:lnTo>
                                <a:lnTo>
                                  <a:pt x="gd2407" y="gd2408"/>
                                </a:lnTo>
                                <a:lnTo>
                                  <a:pt x="gd2409" y="gd2410"/>
                                </a:lnTo>
                                <a:lnTo>
                                  <a:pt x="gd2411" y="gd2412"/>
                                </a:lnTo>
                                <a:lnTo>
                                  <a:pt x="gd2413" y="gd2414"/>
                                </a:lnTo>
                                <a:lnTo>
                                  <a:pt x="gd2415" y="gd2416"/>
                                </a:lnTo>
                                <a:lnTo>
                                  <a:pt x="gd2417" y="gd2418"/>
                                </a:lnTo>
                                <a:lnTo>
                                  <a:pt x="gd2419" y="gd2420"/>
                                </a:lnTo>
                                <a:lnTo>
                                  <a:pt x="gd2421" y="gd2422"/>
                                </a:lnTo>
                                <a:lnTo>
                                  <a:pt x="gd2423" y="gd2424"/>
                                </a:lnTo>
                                <a:lnTo>
                                  <a:pt x="gd2425" y="gd2426"/>
                                </a:lnTo>
                                <a:lnTo>
                                  <a:pt x="gd2427" y="gd2428"/>
                                </a:lnTo>
                                <a:lnTo>
                                  <a:pt x="gd2429" y="gd2430"/>
                                </a:lnTo>
                                <a:lnTo>
                                  <a:pt x="gd2431" y="gd2432"/>
                                </a:lnTo>
                                <a:lnTo>
                                  <a:pt x="gd2433" y="gd2434"/>
                                </a:lnTo>
                                <a:lnTo>
                                  <a:pt x="gd2435" y="gd2436"/>
                                </a:lnTo>
                                <a:lnTo>
                                  <a:pt x="gd2437" y="gd2438"/>
                                </a:lnTo>
                                <a:lnTo>
                                  <a:pt x="gd2439" y="gd2440"/>
                                </a:lnTo>
                                <a:lnTo>
                                  <a:pt x="gd2441" y="gd2442"/>
                                </a:lnTo>
                                <a:lnTo>
                                  <a:pt x="gd2443" y="gd2444"/>
                                </a:lnTo>
                                <a:lnTo>
                                  <a:pt x="gd2445" y="gd2446"/>
                                </a:lnTo>
                                <a:lnTo>
                                  <a:pt x="gd2447" y="gd2448"/>
                                </a:lnTo>
                                <a:lnTo>
                                  <a:pt x="gd2449" y="gd2450"/>
                                </a:lnTo>
                                <a:lnTo>
                                  <a:pt x="gd2451" y="gd2452"/>
                                </a:lnTo>
                                <a:lnTo>
                                  <a:pt x="gd2453" y="gd2454"/>
                                </a:lnTo>
                                <a:lnTo>
                                  <a:pt x="gd2455" y="gd2456"/>
                                </a:lnTo>
                                <a:close/>
                                <a:moveTo>
                                  <a:pt x="gd2457" y="gd2458"/>
                                </a:moveTo>
                                <a:lnTo>
                                  <a:pt x="gd2459" y="gd2460"/>
                                </a:lnTo>
                                <a:lnTo>
                                  <a:pt x="gd2461" y="gd2462"/>
                                </a:lnTo>
                                <a:lnTo>
                                  <a:pt x="gd2463" y="gd2464"/>
                                </a:lnTo>
                                <a:lnTo>
                                  <a:pt x="gd2465" y="gd2466"/>
                                </a:lnTo>
                                <a:lnTo>
                                  <a:pt x="gd2467" y="gd2468"/>
                                </a:lnTo>
                                <a:lnTo>
                                  <a:pt x="gd2469" y="gd2470"/>
                                </a:lnTo>
                                <a:lnTo>
                                  <a:pt x="gd2471" y="gd2472"/>
                                </a:lnTo>
                                <a:lnTo>
                                  <a:pt x="gd2473" y="gd2474"/>
                                </a:lnTo>
                                <a:close/>
                                <a:moveTo>
                                  <a:pt x="gd2475" y="gd2476"/>
                                </a:moveTo>
                                <a:lnTo>
                                  <a:pt x="gd2477" y="gd2478"/>
                                </a:lnTo>
                                <a:lnTo>
                                  <a:pt x="gd2479" y="gd2480"/>
                                </a:lnTo>
                                <a:lnTo>
                                  <a:pt x="gd2481" y="gd2482"/>
                                </a:lnTo>
                                <a:lnTo>
                                  <a:pt x="gd2483" y="gd2484"/>
                                </a:lnTo>
                                <a:lnTo>
                                  <a:pt x="gd2485" y="gd2486"/>
                                </a:lnTo>
                                <a:lnTo>
                                  <a:pt x="gd2487" y="gd2488"/>
                                </a:lnTo>
                                <a:lnTo>
                                  <a:pt x="gd2489" y="gd2490"/>
                                </a:lnTo>
                                <a:lnTo>
                                  <a:pt x="gd2491" y="gd2492"/>
                                </a:lnTo>
                                <a:close/>
                                <a:moveTo>
                                  <a:pt x="gd2493" y="gd2494"/>
                                </a:moveTo>
                                <a:lnTo>
                                  <a:pt x="gd2495" y="gd2496"/>
                                </a:lnTo>
                                <a:lnTo>
                                  <a:pt x="gd2497" y="gd2498"/>
                                </a:lnTo>
                                <a:lnTo>
                                  <a:pt x="gd2499" y="gd2500"/>
                                </a:lnTo>
                                <a:lnTo>
                                  <a:pt x="gd2501" y="gd2502"/>
                                </a:lnTo>
                                <a:lnTo>
                                  <a:pt x="gd2503" y="gd2504"/>
                                </a:lnTo>
                                <a:lnTo>
                                  <a:pt x="gd2505" y="gd2506"/>
                                </a:lnTo>
                                <a:lnTo>
                                  <a:pt x="gd2507" y="gd2508"/>
                                </a:lnTo>
                                <a:lnTo>
                                  <a:pt x="gd2509" y="gd2510"/>
                                </a:lnTo>
                                <a:lnTo>
                                  <a:pt x="gd2511" y="gd2512"/>
                                </a:lnTo>
                                <a:lnTo>
                                  <a:pt x="gd2513" y="gd2514"/>
                                </a:lnTo>
                                <a:lnTo>
                                  <a:pt x="gd2515" y="gd2516"/>
                                </a:lnTo>
                                <a:lnTo>
                                  <a:pt x="gd2517" y="gd2518"/>
                                </a:lnTo>
                                <a:close/>
                                <a:moveTo>
                                  <a:pt x="gd2519" y="gd2520"/>
                                </a:moveTo>
                                <a:lnTo>
                                  <a:pt x="gd2521" y="gd2522"/>
                                </a:lnTo>
                                <a:lnTo>
                                  <a:pt x="gd2523" y="gd2524"/>
                                </a:lnTo>
                                <a:lnTo>
                                  <a:pt x="gd2525" y="gd2526"/>
                                </a:lnTo>
                                <a:lnTo>
                                  <a:pt x="gd2527" y="gd2528"/>
                                </a:lnTo>
                                <a:lnTo>
                                  <a:pt x="gd2529" y="gd2530"/>
                                </a:lnTo>
                                <a:lnTo>
                                  <a:pt x="gd2531" y="gd2532"/>
                                </a:lnTo>
                                <a:lnTo>
                                  <a:pt x="gd2533" y="gd2534"/>
                                </a:lnTo>
                                <a:lnTo>
                                  <a:pt x="gd2535" y="gd2536"/>
                                </a:lnTo>
                                <a:lnTo>
                                  <a:pt x="gd2537" y="gd2538"/>
                                </a:lnTo>
                                <a:lnTo>
                                  <a:pt x="gd2539" y="gd2540"/>
                                </a:lnTo>
                                <a:lnTo>
                                  <a:pt x="gd2541" y="gd2542"/>
                                </a:lnTo>
                                <a:lnTo>
                                  <a:pt x="gd2543" y="gd2544"/>
                                </a:lnTo>
                                <a:close/>
                                <a:moveTo>
                                  <a:pt x="gd2545" y="gd2546"/>
                                </a:moveTo>
                                <a:lnTo>
                                  <a:pt x="gd2547" y="gd2548"/>
                                </a:lnTo>
                                <a:lnTo>
                                  <a:pt x="gd2549" y="gd2550"/>
                                </a:lnTo>
                                <a:lnTo>
                                  <a:pt x="gd2551" y="gd2552"/>
                                </a:lnTo>
                                <a:lnTo>
                                  <a:pt x="gd2553" y="gd2554"/>
                                </a:lnTo>
                                <a:lnTo>
                                  <a:pt x="gd2555" y="gd2556"/>
                                </a:lnTo>
                                <a:lnTo>
                                  <a:pt x="gd2557" y="gd2558"/>
                                </a:lnTo>
                                <a:lnTo>
                                  <a:pt x="gd2559" y="gd2560"/>
                                </a:lnTo>
                                <a:lnTo>
                                  <a:pt x="gd2561" y="gd2562"/>
                                </a:lnTo>
                                <a:lnTo>
                                  <a:pt x="gd2563" y="gd2564"/>
                                </a:lnTo>
                                <a:lnTo>
                                  <a:pt x="gd2565" y="gd2566"/>
                                </a:lnTo>
                                <a:lnTo>
                                  <a:pt x="gd2567" y="gd2568"/>
                                </a:lnTo>
                                <a:lnTo>
                                  <a:pt x="gd2569" y="gd2570"/>
                                </a:lnTo>
                                <a:lnTo>
                                  <a:pt x="gd2571" y="gd2572"/>
                                </a:lnTo>
                                <a:lnTo>
                                  <a:pt x="gd2573" y="gd2574"/>
                                </a:lnTo>
                                <a:lnTo>
                                  <a:pt x="gd2575" y="gd2576"/>
                                </a:lnTo>
                                <a:lnTo>
                                  <a:pt x="gd2577" y="gd2578"/>
                                </a:lnTo>
                                <a:lnTo>
                                  <a:pt x="gd2579" y="gd2580"/>
                                </a:lnTo>
                                <a:close/>
                                <a:moveTo>
                                  <a:pt x="gd2581" y="gd2582"/>
                                </a:moveTo>
                                <a:lnTo>
                                  <a:pt x="gd2583" y="gd2584"/>
                                </a:lnTo>
                                <a:lnTo>
                                  <a:pt x="gd2585" y="gd2586"/>
                                </a:lnTo>
                                <a:lnTo>
                                  <a:pt x="gd2587" y="gd2588"/>
                                </a:lnTo>
                                <a:lnTo>
                                  <a:pt x="gd2589" y="gd2590"/>
                                </a:lnTo>
                                <a:lnTo>
                                  <a:pt x="gd2591" y="gd2592"/>
                                </a:lnTo>
                                <a:lnTo>
                                  <a:pt x="gd2593" y="gd2594"/>
                                </a:lnTo>
                                <a:lnTo>
                                  <a:pt x="gd2595" y="gd2596"/>
                                </a:lnTo>
                                <a:lnTo>
                                  <a:pt x="gd2597" y="gd2598"/>
                                </a:lnTo>
                                <a:lnTo>
                                  <a:pt x="gd2599" y="gd2600"/>
                                </a:lnTo>
                                <a:lnTo>
                                  <a:pt x="gd2601" y="gd2602"/>
                                </a:lnTo>
                                <a:lnTo>
                                  <a:pt x="gd2603" y="gd2604"/>
                                </a:lnTo>
                                <a:lnTo>
                                  <a:pt x="gd2605" y="gd2606"/>
                                </a:lnTo>
                                <a:lnTo>
                                  <a:pt x="gd2607" y="gd2608"/>
                                </a:lnTo>
                                <a:lnTo>
                                  <a:pt x="gd2609" y="gd2610"/>
                                </a:lnTo>
                                <a:lnTo>
                                  <a:pt x="gd2611" y="gd2612"/>
                                </a:lnTo>
                                <a:lnTo>
                                  <a:pt x="gd2613" y="gd2614"/>
                                </a:lnTo>
                                <a:lnTo>
                                  <a:pt x="gd2615" y="gd2616"/>
                                </a:lnTo>
                                <a:close/>
                                <a:moveTo>
                                  <a:pt x="gd2617" y="gd2618"/>
                                </a:moveTo>
                                <a:lnTo>
                                  <a:pt x="gd2619" y="gd2620"/>
                                </a:lnTo>
                                <a:lnTo>
                                  <a:pt x="gd2621" y="gd2622"/>
                                </a:lnTo>
                                <a:lnTo>
                                  <a:pt x="gd2623" y="gd2624"/>
                                </a:lnTo>
                                <a:lnTo>
                                  <a:pt x="gd2625" y="gd2626"/>
                                </a:lnTo>
                                <a:lnTo>
                                  <a:pt x="gd2627" y="gd2628"/>
                                </a:lnTo>
                                <a:lnTo>
                                  <a:pt x="gd2629" y="gd2630"/>
                                </a:lnTo>
                                <a:lnTo>
                                  <a:pt x="gd2631" y="gd2632"/>
                                </a:lnTo>
                                <a:lnTo>
                                  <a:pt x="gd2633" y="gd2634"/>
                                </a:lnTo>
                                <a:lnTo>
                                  <a:pt x="gd2635" y="gd2636"/>
                                </a:lnTo>
                                <a:lnTo>
                                  <a:pt x="gd2637" y="gd2638"/>
                                </a:lnTo>
                                <a:lnTo>
                                  <a:pt x="gd2639" y="gd2640"/>
                                </a:lnTo>
                                <a:lnTo>
                                  <a:pt x="gd2641" y="gd2642"/>
                                </a:lnTo>
                                <a:lnTo>
                                  <a:pt x="gd2643" y="gd2644"/>
                                </a:lnTo>
                                <a:lnTo>
                                  <a:pt x="gd2645" y="gd2646"/>
                                </a:lnTo>
                                <a:lnTo>
                                  <a:pt x="gd2647" y="gd2648"/>
                                </a:lnTo>
                                <a:lnTo>
                                  <a:pt x="gd2649" y="gd2650"/>
                                </a:lnTo>
                                <a:lnTo>
                                  <a:pt x="gd2651" y="gd2652"/>
                                </a:lnTo>
                                <a:lnTo>
                                  <a:pt x="gd2653" y="gd2654"/>
                                </a:lnTo>
                                <a:lnTo>
                                  <a:pt x="gd2655" y="gd2656"/>
                                </a:lnTo>
                                <a:lnTo>
                                  <a:pt x="gd2657" y="gd2658"/>
                                </a:lnTo>
                                <a:lnTo>
                                  <a:pt x="gd2659" y="gd2660"/>
                                </a:lnTo>
                                <a:lnTo>
                                  <a:pt x="gd2661" y="gd2662"/>
                                </a:lnTo>
                                <a:lnTo>
                                  <a:pt x="gd2663" y="gd2664"/>
                                </a:lnTo>
                                <a:lnTo>
                                  <a:pt x="gd2665" y="gd2666"/>
                                </a:lnTo>
                                <a:lnTo>
                                  <a:pt x="gd2667" y="gd2668"/>
                                </a:lnTo>
                                <a:lnTo>
                                  <a:pt x="gd2669" y="gd2670"/>
                                </a:lnTo>
                                <a:lnTo>
                                  <a:pt x="gd2671" y="gd2672"/>
                                </a:lnTo>
                                <a:lnTo>
                                  <a:pt x="gd2673" y="gd2674"/>
                                </a:lnTo>
                                <a:lnTo>
                                  <a:pt x="gd2675" y="gd2676"/>
                                </a:lnTo>
                                <a:lnTo>
                                  <a:pt x="gd2677" y="gd2678"/>
                                </a:lnTo>
                                <a:lnTo>
                                  <a:pt x="gd2679" y="gd2680"/>
                                </a:lnTo>
                                <a:lnTo>
                                  <a:pt x="gd2681" y="gd2682"/>
                                </a:lnTo>
                                <a:lnTo>
                                  <a:pt x="gd2683" y="gd2684"/>
                                </a:lnTo>
                                <a:lnTo>
                                  <a:pt x="gd2685" y="gd2686"/>
                                </a:lnTo>
                                <a:lnTo>
                                  <a:pt x="gd2687" y="gd2688"/>
                                </a:lnTo>
                                <a:lnTo>
                                  <a:pt x="gd2689" y="gd2690"/>
                                </a:lnTo>
                                <a:lnTo>
                                  <a:pt x="gd2691" y="gd2692"/>
                                </a:lnTo>
                                <a:lnTo>
                                  <a:pt x="gd2693" y="gd2694"/>
                                </a:lnTo>
                                <a:lnTo>
                                  <a:pt x="gd2695" y="gd2696"/>
                                </a:lnTo>
                                <a:lnTo>
                                  <a:pt x="gd2697" y="gd2698"/>
                                </a:lnTo>
                                <a:lnTo>
                                  <a:pt x="gd2699" y="gd2700"/>
                                </a:lnTo>
                                <a:lnTo>
                                  <a:pt x="gd2701" y="gd2702"/>
                                </a:lnTo>
                                <a:lnTo>
                                  <a:pt x="gd2703" y="gd2704"/>
                                </a:lnTo>
                                <a:lnTo>
                                  <a:pt x="gd2705" y="gd2706"/>
                                </a:lnTo>
                                <a:lnTo>
                                  <a:pt x="gd2707" y="gd2708"/>
                                </a:lnTo>
                                <a:lnTo>
                                  <a:pt x="gd2709" y="gd2710"/>
                                </a:lnTo>
                                <a:lnTo>
                                  <a:pt x="gd2711" y="gd2712"/>
                                </a:lnTo>
                                <a:lnTo>
                                  <a:pt x="gd2713" y="gd2714"/>
                                </a:lnTo>
                                <a:lnTo>
                                  <a:pt x="gd2715" y="gd2716"/>
                                </a:lnTo>
                                <a:lnTo>
                                  <a:pt x="gd2717" y="gd2718"/>
                                </a:lnTo>
                                <a:lnTo>
                                  <a:pt x="gd2719" y="gd2720"/>
                                </a:lnTo>
                                <a:lnTo>
                                  <a:pt x="gd2721" y="gd2722"/>
                                </a:lnTo>
                                <a:lnTo>
                                  <a:pt x="gd2723" y="gd2724"/>
                                </a:lnTo>
                                <a:lnTo>
                                  <a:pt x="gd2725" y="gd2726"/>
                                </a:lnTo>
                                <a:lnTo>
                                  <a:pt x="gd2727" y="gd2728"/>
                                </a:lnTo>
                                <a:lnTo>
                                  <a:pt x="gd2729" y="gd2730"/>
                                </a:lnTo>
                                <a:lnTo>
                                  <a:pt x="gd2731" y="gd2732"/>
                                </a:lnTo>
                                <a:lnTo>
                                  <a:pt x="gd2733" y="gd2734"/>
                                </a:lnTo>
                                <a:lnTo>
                                  <a:pt x="gd2735" y="gd2736"/>
                                </a:lnTo>
                                <a:lnTo>
                                  <a:pt x="gd2737" y="gd2738"/>
                                </a:lnTo>
                                <a:lnTo>
                                  <a:pt x="gd2739" y="gd2740"/>
                                </a:lnTo>
                                <a:lnTo>
                                  <a:pt x="gd2741" y="gd2742"/>
                                </a:lnTo>
                                <a:lnTo>
                                  <a:pt x="gd2743" y="gd2744"/>
                                </a:lnTo>
                                <a:lnTo>
                                  <a:pt x="gd2745" y="gd2746"/>
                                </a:lnTo>
                                <a:lnTo>
                                  <a:pt x="gd2747" y="gd2748"/>
                                </a:lnTo>
                                <a:lnTo>
                                  <a:pt x="gd2749" y="gd2750"/>
                                </a:lnTo>
                                <a:lnTo>
                                  <a:pt x="gd2751" y="gd2752"/>
                                </a:lnTo>
                                <a:lnTo>
                                  <a:pt x="gd2753" y="gd2754"/>
                                </a:lnTo>
                                <a:lnTo>
                                  <a:pt x="gd2755" y="gd2756"/>
                                </a:lnTo>
                                <a:lnTo>
                                  <a:pt x="gd2757" y="gd2758"/>
                                </a:lnTo>
                                <a:lnTo>
                                  <a:pt x="gd2759" y="gd2760"/>
                                </a:lnTo>
                                <a:lnTo>
                                  <a:pt x="gd2761" y="gd2762"/>
                                </a:lnTo>
                                <a:lnTo>
                                  <a:pt x="gd2763" y="gd2764"/>
                                </a:lnTo>
                                <a:lnTo>
                                  <a:pt x="gd2765" y="gd2766"/>
                                </a:lnTo>
                                <a:lnTo>
                                  <a:pt x="gd2767" y="gd2768"/>
                                </a:lnTo>
                                <a:lnTo>
                                  <a:pt x="gd2769" y="gd2770"/>
                                </a:lnTo>
                                <a:lnTo>
                                  <a:pt x="gd2771" y="gd2772"/>
                                </a:lnTo>
                                <a:lnTo>
                                  <a:pt x="gd2773" y="gd2774"/>
                                </a:lnTo>
                                <a:lnTo>
                                  <a:pt x="gd2775" y="gd2776"/>
                                </a:lnTo>
                                <a:lnTo>
                                  <a:pt x="gd2777" y="gd2778"/>
                                </a:lnTo>
                                <a:lnTo>
                                  <a:pt x="gd2779" y="gd2780"/>
                                </a:lnTo>
                                <a:lnTo>
                                  <a:pt x="gd2781" y="gd2782"/>
                                </a:lnTo>
                                <a:lnTo>
                                  <a:pt x="gd2783" y="gd2784"/>
                                </a:lnTo>
                                <a:lnTo>
                                  <a:pt x="gd2785" y="gd2786"/>
                                </a:lnTo>
                                <a:lnTo>
                                  <a:pt x="gd2787" y="gd2788"/>
                                </a:lnTo>
                                <a:lnTo>
                                  <a:pt x="gd2789" y="gd2790"/>
                                </a:lnTo>
                                <a:lnTo>
                                  <a:pt x="gd2791" y="gd2792"/>
                                </a:lnTo>
                                <a:lnTo>
                                  <a:pt x="gd2793" y="gd2794"/>
                                </a:lnTo>
                                <a:lnTo>
                                  <a:pt x="gd2795" y="gd2796"/>
                                </a:lnTo>
                                <a:lnTo>
                                  <a:pt x="gd2797" y="gd2798"/>
                                </a:lnTo>
                                <a:close/>
                                <a:moveTo>
                                  <a:pt x="gd2799" y="gd2800"/>
                                </a:moveTo>
                                <a:lnTo>
                                  <a:pt x="gd2801" y="gd2802"/>
                                </a:lnTo>
                                <a:lnTo>
                                  <a:pt x="gd2803" y="gd2804"/>
                                </a:lnTo>
                                <a:lnTo>
                                  <a:pt x="gd2805" y="gd2806"/>
                                </a:lnTo>
                                <a:lnTo>
                                  <a:pt x="gd2807" y="gd2808"/>
                                </a:lnTo>
                                <a:lnTo>
                                  <a:pt x="gd2809" y="gd2810"/>
                                </a:lnTo>
                                <a:lnTo>
                                  <a:pt x="gd2811" y="gd2812"/>
                                </a:lnTo>
                                <a:lnTo>
                                  <a:pt x="gd2813" y="gd2814"/>
                                </a:lnTo>
                                <a:lnTo>
                                  <a:pt x="gd2815" y="gd2816"/>
                                </a:lnTo>
                                <a:lnTo>
                                  <a:pt x="gd2817" y="gd2818"/>
                                </a:lnTo>
                                <a:lnTo>
                                  <a:pt x="gd2819" y="gd2820"/>
                                </a:lnTo>
                                <a:lnTo>
                                  <a:pt x="gd2821" y="gd2822"/>
                                </a:lnTo>
                                <a:lnTo>
                                  <a:pt x="gd2823" y="gd2824"/>
                                </a:lnTo>
                                <a:lnTo>
                                  <a:pt x="gd2825" y="gd2826"/>
                                </a:lnTo>
                                <a:lnTo>
                                  <a:pt x="gd2827" y="gd2828"/>
                                </a:lnTo>
                                <a:lnTo>
                                  <a:pt x="gd2829" y="gd2830"/>
                                </a:lnTo>
                                <a:lnTo>
                                  <a:pt x="gd2831" y="gd2832"/>
                                </a:lnTo>
                                <a:lnTo>
                                  <a:pt x="gd2833" y="gd2834"/>
                                </a:lnTo>
                                <a:lnTo>
                                  <a:pt x="gd2835" y="gd2836"/>
                                </a:lnTo>
                                <a:lnTo>
                                  <a:pt x="gd2837" y="gd2838"/>
                                </a:lnTo>
                                <a:lnTo>
                                  <a:pt x="gd2839" y="gd2840"/>
                                </a:lnTo>
                                <a:lnTo>
                                  <a:pt x="gd2841" y="gd2842"/>
                                </a:lnTo>
                                <a:lnTo>
                                  <a:pt x="gd2843" y="gd2844"/>
                                </a:lnTo>
                                <a:lnTo>
                                  <a:pt x="gd2845" y="gd2846"/>
                                </a:lnTo>
                                <a:lnTo>
                                  <a:pt x="gd2847" y="gd2848"/>
                                </a:lnTo>
                                <a:lnTo>
                                  <a:pt x="gd2849" y="gd2850"/>
                                </a:lnTo>
                                <a:lnTo>
                                  <a:pt x="gd2851" y="gd2852"/>
                                </a:lnTo>
                                <a:lnTo>
                                  <a:pt x="gd2853" y="gd2854"/>
                                </a:lnTo>
                                <a:lnTo>
                                  <a:pt x="gd2855" y="gd2856"/>
                                </a:lnTo>
                                <a:lnTo>
                                  <a:pt x="gd2857" y="gd2858"/>
                                </a:lnTo>
                                <a:lnTo>
                                  <a:pt x="gd2859" y="gd2860"/>
                                </a:lnTo>
                                <a:lnTo>
                                  <a:pt x="gd2861" y="gd2862"/>
                                </a:lnTo>
                                <a:lnTo>
                                  <a:pt x="gd2863" y="gd2864"/>
                                </a:lnTo>
                                <a:lnTo>
                                  <a:pt x="gd2865" y="gd2866"/>
                                </a:lnTo>
                                <a:lnTo>
                                  <a:pt x="gd2867" y="gd2868"/>
                                </a:lnTo>
                                <a:lnTo>
                                  <a:pt x="gd2869" y="gd2870"/>
                                </a:lnTo>
                                <a:lnTo>
                                  <a:pt x="gd2871" y="gd2872"/>
                                </a:lnTo>
                                <a:lnTo>
                                  <a:pt x="gd2873" y="gd2874"/>
                                </a:lnTo>
                                <a:lnTo>
                                  <a:pt x="gd2875" y="gd2876"/>
                                </a:lnTo>
                                <a:lnTo>
                                  <a:pt x="gd2877" y="gd2878"/>
                                </a:lnTo>
                                <a:lnTo>
                                  <a:pt x="gd2879" y="gd2880"/>
                                </a:lnTo>
                                <a:lnTo>
                                  <a:pt x="gd2881" y="gd2882"/>
                                </a:lnTo>
                                <a:lnTo>
                                  <a:pt x="gd2883" y="gd2884"/>
                                </a:lnTo>
                                <a:lnTo>
                                  <a:pt x="gd2885" y="gd2886"/>
                                </a:lnTo>
                                <a:lnTo>
                                  <a:pt x="gd2887" y="gd2888"/>
                                </a:lnTo>
                                <a:lnTo>
                                  <a:pt x="gd2889" y="gd2890"/>
                                </a:lnTo>
                                <a:lnTo>
                                  <a:pt x="gd2891" y="gd2892"/>
                                </a:lnTo>
                                <a:lnTo>
                                  <a:pt x="gd2893" y="gd2894"/>
                                </a:lnTo>
                                <a:lnTo>
                                  <a:pt x="gd2895" y="gd2896"/>
                                </a:lnTo>
                                <a:lnTo>
                                  <a:pt x="gd2897" y="gd2898"/>
                                </a:lnTo>
                                <a:lnTo>
                                  <a:pt x="gd2899" y="gd2900"/>
                                </a:lnTo>
                                <a:lnTo>
                                  <a:pt x="gd2901" y="gd2902"/>
                                </a:lnTo>
                                <a:lnTo>
                                  <a:pt x="gd2903" y="gd2904"/>
                                </a:lnTo>
                                <a:lnTo>
                                  <a:pt x="gd2905" y="gd2906"/>
                                </a:lnTo>
                                <a:lnTo>
                                  <a:pt x="gd2907" y="gd2908"/>
                                </a:lnTo>
                                <a:lnTo>
                                  <a:pt x="gd2909" y="gd2910"/>
                                </a:lnTo>
                                <a:lnTo>
                                  <a:pt x="gd2911" y="gd2912"/>
                                </a:lnTo>
                                <a:lnTo>
                                  <a:pt x="gd2913" y="gd2914"/>
                                </a:lnTo>
                                <a:lnTo>
                                  <a:pt x="gd2915" y="gd2916"/>
                                </a:lnTo>
                                <a:lnTo>
                                  <a:pt x="gd2917" y="gd2918"/>
                                </a:lnTo>
                                <a:lnTo>
                                  <a:pt x="gd2919" y="gd2920"/>
                                </a:lnTo>
                                <a:lnTo>
                                  <a:pt x="gd2921" y="gd2922"/>
                                </a:lnTo>
                                <a:lnTo>
                                  <a:pt x="gd2923" y="gd2924"/>
                                </a:lnTo>
                                <a:lnTo>
                                  <a:pt x="gd2925" y="gd2926"/>
                                </a:lnTo>
                                <a:lnTo>
                                  <a:pt x="gd2927" y="gd2928"/>
                                </a:lnTo>
                                <a:lnTo>
                                  <a:pt x="gd2929" y="gd2930"/>
                                </a:lnTo>
                                <a:lnTo>
                                  <a:pt x="gd2931" y="gd2932"/>
                                </a:lnTo>
                                <a:lnTo>
                                  <a:pt x="gd2933" y="gd2934"/>
                                </a:lnTo>
                                <a:lnTo>
                                  <a:pt x="gd2935" y="gd2936"/>
                                </a:lnTo>
                                <a:lnTo>
                                  <a:pt x="gd2937" y="gd2938"/>
                                </a:lnTo>
                                <a:lnTo>
                                  <a:pt x="gd2939" y="gd2940"/>
                                </a:lnTo>
                                <a:lnTo>
                                  <a:pt x="gd2941" y="gd2942"/>
                                </a:lnTo>
                                <a:lnTo>
                                  <a:pt x="gd2943" y="gd2944"/>
                                </a:lnTo>
                                <a:lnTo>
                                  <a:pt x="gd2945" y="gd2946"/>
                                </a:lnTo>
                                <a:lnTo>
                                  <a:pt x="gd2947" y="gd2948"/>
                                </a:lnTo>
                                <a:lnTo>
                                  <a:pt x="gd2949" y="gd2950"/>
                                </a:lnTo>
                                <a:lnTo>
                                  <a:pt x="gd2951" y="gd2952"/>
                                </a:lnTo>
                                <a:lnTo>
                                  <a:pt x="gd2953" y="gd2954"/>
                                </a:lnTo>
                                <a:lnTo>
                                  <a:pt x="gd2955" y="gd2956"/>
                                </a:lnTo>
                                <a:lnTo>
                                  <a:pt x="gd2957" y="gd2958"/>
                                </a:lnTo>
                                <a:lnTo>
                                  <a:pt x="gd2959" y="gd2960"/>
                                </a:lnTo>
                                <a:lnTo>
                                  <a:pt x="gd2961" y="gd2962"/>
                                </a:lnTo>
                                <a:lnTo>
                                  <a:pt x="gd2963" y="gd2964"/>
                                </a:lnTo>
                                <a:lnTo>
                                  <a:pt x="gd2965" y="gd2966"/>
                                </a:lnTo>
                                <a:lnTo>
                                  <a:pt x="gd2967" y="gd2968"/>
                                </a:lnTo>
                                <a:lnTo>
                                  <a:pt x="gd2969" y="gd2970"/>
                                </a:lnTo>
                                <a:lnTo>
                                  <a:pt x="gd2971" y="gd2972"/>
                                </a:lnTo>
                                <a:lnTo>
                                  <a:pt x="gd2973" y="gd2974"/>
                                </a:lnTo>
                                <a:lnTo>
                                  <a:pt x="gd2975" y="gd2976"/>
                                </a:lnTo>
                                <a:lnTo>
                                  <a:pt x="gd2977" y="gd2978"/>
                                </a:lnTo>
                                <a:lnTo>
                                  <a:pt x="gd2979" y="gd2980"/>
                                </a:lnTo>
                                <a:close/>
                                <a:moveTo>
                                  <a:pt x="gd2981" y="gd2982"/>
                                </a:moveTo>
                                <a:lnTo>
                                  <a:pt x="gd2983" y="gd2984"/>
                                </a:lnTo>
                                <a:lnTo>
                                  <a:pt x="gd2985" y="gd2986"/>
                                </a:lnTo>
                                <a:lnTo>
                                  <a:pt x="gd2987" y="gd2988"/>
                                </a:lnTo>
                                <a:lnTo>
                                  <a:pt x="gd2989" y="gd2990"/>
                                </a:lnTo>
                                <a:lnTo>
                                  <a:pt x="gd2991" y="gd2992"/>
                                </a:lnTo>
                                <a:lnTo>
                                  <a:pt x="gd2993" y="gd2994"/>
                                </a:lnTo>
                                <a:lnTo>
                                  <a:pt x="gd2995" y="gd2996"/>
                                </a:lnTo>
                                <a:lnTo>
                                  <a:pt x="gd2997" y="gd2998"/>
                                </a:lnTo>
                                <a:lnTo>
                                  <a:pt x="gd2999" y="gd3000"/>
                                </a:lnTo>
                                <a:lnTo>
                                  <a:pt x="gd3001" y="gd3002"/>
                                </a:lnTo>
                                <a:lnTo>
                                  <a:pt x="gd3003" y="gd3004"/>
                                </a:lnTo>
                                <a:lnTo>
                                  <a:pt x="gd3005" y="gd3006"/>
                                </a:lnTo>
                                <a:lnTo>
                                  <a:pt x="gd3007" y="gd3008"/>
                                </a:lnTo>
                                <a:lnTo>
                                  <a:pt x="gd3009" y="gd3010"/>
                                </a:lnTo>
                                <a:lnTo>
                                  <a:pt x="gd3011" y="gd3012"/>
                                </a:lnTo>
                                <a:lnTo>
                                  <a:pt x="gd3013" y="gd3014"/>
                                </a:lnTo>
                                <a:lnTo>
                                  <a:pt x="gd3015" y="gd3016"/>
                                </a:lnTo>
                                <a:lnTo>
                                  <a:pt x="gd3017" y="gd3018"/>
                                </a:lnTo>
                                <a:lnTo>
                                  <a:pt x="gd3019" y="gd3020"/>
                                </a:lnTo>
                                <a:lnTo>
                                  <a:pt x="gd3021" y="gd3022"/>
                                </a:lnTo>
                                <a:lnTo>
                                  <a:pt x="gd3023" y="gd3024"/>
                                </a:lnTo>
                                <a:lnTo>
                                  <a:pt x="gd3025" y="gd3026"/>
                                </a:lnTo>
                                <a:lnTo>
                                  <a:pt x="gd3027" y="gd3028"/>
                                </a:lnTo>
                                <a:lnTo>
                                  <a:pt x="gd3029" y="gd3030"/>
                                </a:lnTo>
                                <a:lnTo>
                                  <a:pt x="gd3031" y="gd3032"/>
                                </a:lnTo>
                                <a:lnTo>
                                  <a:pt x="gd3033" y="gd3034"/>
                                </a:lnTo>
                                <a:lnTo>
                                  <a:pt x="gd3035" y="gd3036"/>
                                </a:lnTo>
                                <a:lnTo>
                                  <a:pt x="gd3037" y="gd3038"/>
                                </a:lnTo>
                                <a:lnTo>
                                  <a:pt x="gd3039" y="gd3040"/>
                                </a:lnTo>
                                <a:lnTo>
                                  <a:pt x="gd3041" y="gd3042"/>
                                </a:lnTo>
                                <a:lnTo>
                                  <a:pt x="gd3043" y="gd3044"/>
                                </a:lnTo>
                                <a:lnTo>
                                  <a:pt x="gd3045" y="gd3046"/>
                                </a:lnTo>
                                <a:lnTo>
                                  <a:pt x="gd3047" y="gd3048"/>
                                </a:lnTo>
                                <a:lnTo>
                                  <a:pt x="gd3049" y="gd3050"/>
                                </a:lnTo>
                                <a:lnTo>
                                  <a:pt x="gd3051" y="gd3052"/>
                                </a:lnTo>
                                <a:lnTo>
                                  <a:pt x="gd3053" y="gd3054"/>
                                </a:lnTo>
                                <a:lnTo>
                                  <a:pt x="gd3055" y="gd3056"/>
                                </a:lnTo>
                                <a:lnTo>
                                  <a:pt x="gd3057" y="gd3058"/>
                                </a:lnTo>
                                <a:lnTo>
                                  <a:pt x="gd3059" y="gd3060"/>
                                </a:lnTo>
                                <a:lnTo>
                                  <a:pt x="gd3061" y="gd3062"/>
                                </a:lnTo>
                                <a:lnTo>
                                  <a:pt x="gd3063" y="gd3064"/>
                                </a:lnTo>
                                <a:lnTo>
                                  <a:pt x="gd3065" y="gd3066"/>
                                </a:lnTo>
                                <a:lnTo>
                                  <a:pt x="gd3067" y="gd3068"/>
                                </a:lnTo>
                                <a:lnTo>
                                  <a:pt x="gd3069" y="gd3070"/>
                                </a:lnTo>
                                <a:lnTo>
                                  <a:pt x="gd3071" y="gd3072"/>
                                </a:lnTo>
                                <a:lnTo>
                                  <a:pt x="gd3073" y="gd3074"/>
                                </a:lnTo>
                                <a:lnTo>
                                  <a:pt x="gd3075" y="gd3076"/>
                                </a:lnTo>
                                <a:lnTo>
                                  <a:pt x="gd3077" y="gd3078"/>
                                </a:lnTo>
                                <a:lnTo>
                                  <a:pt x="gd3079" y="gd3080"/>
                                </a:lnTo>
                                <a:lnTo>
                                  <a:pt x="gd3081" y="gd3082"/>
                                </a:lnTo>
                                <a:lnTo>
                                  <a:pt x="gd3083" y="gd3084"/>
                                </a:lnTo>
                                <a:lnTo>
                                  <a:pt x="gd3085" y="gd3086"/>
                                </a:lnTo>
                                <a:lnTo>
                                  <a:pt x="gd3087" y="gd3088"/>
                                </a:lnTo>
                                <a:lnTo>
                                  <a:pt x="gd3089" y="gd3090"/>
                                </a:lnTo>
                                <a:lnTo>
                                  <a:pt x="gd3091" y="gd3092"/>
                                </a:lnTo>
                                <a:lnTo>
                                  <a:pt x="gd3093" y="gd3094"/>
                                </a:lnTo>
                                <a:lnTo>
                                  <a:pt x="gd3095" y="gd3096"/>
                                </a:lnTo>
                                <a:lnTo>
                                  <a:pt x="gd3097" y="gd3098"/>
                                </a:lnTo>
                                <a:lnTo>
                                  <a:pt x="gd3099" y="gd3100"/>
                                </a:lnTo>
                                <a:lnTo>
                                  <a:pt x="gd3101" y="gd3102"/>
                                </a:lnTo>
                                <a:lnTo>
                                  <a:pt x="gd3103" y="gd3104"/>
                                </a:lnTo>
                                <a:lnTo>
                                  <a:pt x="gd3105" y="gd3106"/>
                                </a:lnTo>
                                <a:lnTo>
                                  <a:pt x="gd3107" y="gd3108"/>
                                </a:lnTo>
                                <a:lnTo>
                                  <a:pt x="gd3109" y="gd3110"/>
                                </a:lnTo>
                                <a:lnTo>
                                  <a:pt x="gd3111" y="gd3112"/>
                                </a:lnTo>
                                <a:lnTo>
                                  <a:pt x="gd3113" y="gd3114"/>
                                </a:lnTo>
                                <a:lnTo>
                                  <a:pt x="gd3115" y="gd3116"/>
                                </a:lnTo>
                                <a:lnTo>
                                  <a:pt x="gd3117" y="gd3118"/>
                                </a:lnTo>
                                <a:lnTo>
                                  <a:pt x="gd3119" y="gd3120"/>
                                </a:lnTo>
                                <a:lnTo>
                                  <a:pt x="gd3121" y="gd3122"/>
                                </a:lnTo>
                                <a:lnTo>
                                  <a:pt x="gd3123" y="gd3124"/>
                                </a:lnTo>
                                <a:lnTo>
                                  <a:pt x="gd3125" y="gd3126"/>
                                </a:lnTo>
                                <a:close/>
                                <a:moveTo>
                                  <a:pt x="gd3127" y="gd3128"/>
                                </a:moveTo>
                                <a:lnTo>
                                  <a:pt x="gd3129" y="gd3130"/>
                                </a:lnTo>
                                <a:lnTo>
                                  <a:pt x="gd3131" y="gd3132"/>
                                </a:lnTo>
                                <a:lnTo>
                                  <a:pt x="gd3133" y="gd3134"/>
                                </a:lnTo>
                                <a:lnTo>
                                  <a:pt x="gd3135" y="gd3136"/>
                                </a:lnTo>
                                <a:lnTo>
                                  <a:pt x="gd3137" y="gd3138"/>
                                </a:lnTo>
                                <a:lnTo>
                                  <a:pt x="gd3139" y="gd3140"/>
                                </a:lnTo>
                                <a:lnTo>
                                  <a:pt x="gd3141" y="gd3142"/>
                                </a:lnTo>
                                <a:lnTo>
                                  <a:pt x="gd3143" y="gd3144"/>
                                </a:lnTo>
                                <a:lnTo>
                                  <a:pt x="gd3145" y="gd3146"/>
                                </a:lnTo>
                                <a:lnTo>
                                  <a:pt x="gd3147" y="gd3148"/>
                                </a:lnTo>
                                <a:lnTo>
                                  <a:pt x="gd3149" y="gd3150"/>
                                </a:lnTo>
                                <a:lnTo>
                                  <a:pt x="gd3151" y="gd3152"/>
                                </a:lnTo>
                                <a:lnTo>
                                  <a:pt x="gd3153" y="gd3154"/>
                                </a:lnTo>
                                <a:lnTo>
                                  <a:pt x="gd3155" y="gd3156"/>
                                </a:lnTo>
                                <a:lnTo>
                                  <a:pt x="gd3157" y="gd3158"/>
                                </a:lnTo>
                                <a:lnTo>
                                  <a:pt x="gd3159" y="gd3160"/>
                                </a:lnTo>
                                <a:lnTo>
                                  <a:pt x="gd3161" y="gd3162"/>
                                </a:lnTo>
                                <a:lnTo>
                                  <a:pt x="gd3163" y="gd3164"/>
                                </a:lnTo>
                                <a:lnTo>
                                  <a:pt x="gd3165" y="gd3166"/>
                                </a:lnTo>
                                <a:lnTo>
                                  <a:pt x="gd3167" y="gd3168"/>
                                </a:lnTo>
                                <a:lnTo>
                                  <a:pt x="gd3169" y="gd3170"/>
                                </a:lnTo>
                                <a:lnTo>
                                  <a:pt x="gd3171" y="gd3172"/>
                                </a:lnTo>
                                <a:lnTo>
                                  <a:pt x="gd3173" y="gd3174"/>
                                </a:lnTo>
                                <a:lnTo>
                                  <a:pt x="gd3175" y="gd3176"/>
                                </a:lnTo>
                                <a:lnTo>
                                  <a:pt x="gd3177" y="gd3178"/>
                                </a:lnTo>
                                <a:lnTo>
                                  <a:pt x="gd3179" y="gd3180"/>
                                </a:lnTo>
                                <a:lnTo>
                                  <a:pt x="gd3181" y="gd3182"/>
                                </a:lnTo>
                                <a:lnTo>
                                  <a:pt x="gd3183" y="gd3184"/>
                                </a:lnTo>
                                <a:lnTo>
                                  <a:pt x="gd3185" y="gd3186"/>
                                </a:lnTo>
                                <a:lnTo>
                                  <a:pt x="gd3187" y="gd3188"/>
                                </a:lnTo>
                                <a:lnTo>
                                  <a:pt x="gd3189" y="gd3190"/>
                                </a:lnTo>
                                <a:lnTo>
                                  <a:pt x="gd3191" y="gd3192"/>
                                </a:lnTo>
                                <a:lnTo>
                                  <a:pt x="gd3193" y="gd3194"/>
                                </a:lnTo>
                                <a:lnTo>
                                  <a:pt x="gd3195" y="gd3196"/>
                                </a:lnTo>
                                <a:lnTo>
                                  <a:pt x="gd3197" y="gd3198"/>
                                </a:lnTo>
                                <a:lnTo>
                                  <a:pt x="gd3199" y="gd3200"/>
                                </a:lnTo>
                                <a:lnTo>
                                  <a:pt x="gd3201" y="gd3202"/>
                                </a:lnTo>
                                <a:lnTo>
                                  <a:pt x="gd3203" y="gd3204"/>
                                </a:lnTo>
                                <a:lnTo>
                                  <a:pt x="gd3205" y="gd3206"/>
                                </a:lnTo>
                                <a:lnTo>
                                  <a:pt x="gd3207" y="gd3208"/>
                                </a:lnTo>
                                <a:lnTo>
                                  <a:pt x="gd3209" y="gd3210"/>
                                </a:lnTo>
                                <a:lnTo>
                                  <a:pt x="gd3211" y="gd3212"/>
                                </a:lnTo>
                                <a:lnTo>
                                  <a:pt x="gd3213" y="gd3214"/>
                                </a:lnTo>
                                <a:lnTo>
                                  <a:pt x="gd3215" y="gd3216"/>
                                </a:lnTo>
                                <a:lnTo>
                                  <a:pt x="gd3217" y="gd3218"/>
                                </a:lnTo>
                                <a:lnTo>
                                  <a:pt x="gd3219" y="gd3220"/>
                                </a:lnTo>
                                <a:lnTo>
                                  <a:pt x="gd3221" y="gd3222"/>
                                </a:lnTo>
                                <a:lnTo>
                                  <a:pt x="gd3223" y="gd3224"/>
                                </a:lnTo>
                                <a:lnTo>
                                  <a:pt x="gd3225" y="gd3226"/>
                                </a:lnTo>
                                <a:lnTo>
                                  <a:pt x="gd3227" y="gd3228"/>
                                </a:lnTo>
                                <a:lnTo>
                                  <a:pt x="gd3229" y="gd3230"/>
                                </a:lnTo>
                                <a:lnTo>
                                  <a:pt x="gd3231" y="gd3232"/>
                                </a:lnTo>
                                <a:lnTo>
                                  <a:pt x="gd3233" y="gd3234"/>
                                </a:lnTo>
                                <a:lnTo>
                                  <a:pt x="gd3235" y="gd3236"/>
                                </a:lnTo>
                                <a:lnTo>
                                  <a:pt x="gd3237" y="gd3238"/>
                                </a:lnTo>
                                <a:lnTo>
                                  <a:pt x="gd3239" y="gd3240"/>
                                </a:lnTo>
                                <a:lnTo>
                                  <a:pt x="gd3241" y="gd3242"/>
                                </a:lnTo>
                                <a:lnTo>
                                  <a:pt x="gd3243" y="gd3244"/>
                                </a:lnTo>
                                <a:lnTo>
                                  <a:pt x="gd3245" y="gd3246"/>
                                </a:lnTo>
                                <a:lnTo>
                                  <a:pt x="gd3247" y="gd3248"/>
                                </a:lnTo>
                                <a:lnTo>
                                  <a:pt x="gd3249" y="gd3250"/>
                                </a:lnTo>
                                <a:lnTo>
                                  <a:pt x="gd3251" y="gd3252"/>
                                </a:lnTo>
                                <a:lnTo>
                                  <a:pt x="gd3253" y="gd3254"/>
                                </a:lnTo>
                                <a:lnTo>
                                  <a:pt x="gd3255" y="gd3256"/>
                                </a:lnTo>
                                <a:lnTo>
                                  <a:pt x="gd3257" y="gd3258"/>
                                </a:lnTo>
                                <a:lnTo>
                                  <a:pt x="gd3259" y="gd3260"/>
                                </a:lnTo>
                                <a:lnTo>
                                  <a:pt x="gd3261" y="gd3262"/>
                                </a:lnTo>
                                <a:lnTo>
                                  <a:pt x="gd3263" y="gd3264"/>
                                </a:lnTo>
                                <a:lnTo>
                                  <a:pt x="gd3265" y="gd3266"/>
                                </a:lnTo>
                                <a:lnTo>
                                  <a:pt x="gd3267" y="gd3268"/>
                                </a:lnTo>
                                <a:lnTo>
                                  <a:pt x="gd3269" y="gd3270"/>
                                </a:lnTo>
                                <a:lnTo>
                                  <a:pt x="gd3271" y="gd3272"/>
                                </a:lnTo>
                                <a:close/>
                                <a:moveTo>
                                  <a:pt x="gd3273" y="gd3274"/>
                                </a:moveTo>
                                <a:lnTo>
                                  <a:pt x="gd3275" y="gd3276"/>
                                </a:lnTo>
                                <a:lnTo>
                                  <a:pt x="gd3277" y="gd3278"/>
                                </a:lnTo>
                                <a:lnTo>
                                  <a:pt x="gd3279" y="gd3280"/>
                                </a:lnTo>
                                <a:lnTo>
                                  <a:pt x="gd3281" y="gd3282"/>
                                </a:lnTo>
                                <a:lnTo>
                                  <a:pt x="gd3283" y="gd3284"/>
                                </a:lnTo>
                                <a:lnTo>
                                  <a:pt x="gd3285" y="gd3286"/>
                                </a:lnTo>
                                <a:lnTo>
                                  <a:pt x="gd3287" y="gd3288"/>
                                </a:lnTo>
                                <a:lnTo>
                                  <a:pt x="gd3289" y="gd3290"/>
                                </a:lnTo>
                                <a:lnTo>
                                  <a:pt x="gd3291" y="gd3292"/>
                                </a:lnTo>
                                <a:lnTo>
                                  <a:pt x="gd3293" y="gd3294"/>
                                </a:lnTo>
                                <a:lnTo>
                                  <a:pt x="gd3295" y="gd3296"/>
                                </a:lnTo>
                                <a:lnTo>
                                  <a:pt x="gd3297" y="gd3298"/>
                                </a:lnTo>
                                <a:lnTo>
                                  <a:pt x="gd3299" y="gd3300"/>
                                </a:lnTo>
                                <a:lnTo>
                                  <a:pt x="gd3301" y="gd3302"/>
                                </a:lnTo>
                                <a:lnTo>
                                  <a:pt x="gd3303" y="gd3304"/>
                                </a:lnTo>
                                <a:lnTo>
                                  <a:pt x="gd3305" y="gd3306"/>
                                </a:lnTo>
                                <a:lnTo>
                                  <a:pt x="gd3307" y="gd3308"/>
                                </a:lnTo>
                                <a:lnTo>
                                  <a:pt x="gd3309" y="gd3310"/>
                                </a:lnTo>
                                <a:lnTo>
                                  <a:pt x="gd3311" y="gd3312"/>
                                </a:lnTo>
                                <a:lnTo>
                                  <a:pt x="gd3313" y="gd3314"/>
                                </a:lnTo>
                                <a:lnTo>
                                  <a:pt x="gd3315" y="gd3316"/>
                                </a:lnTo>
                                <a:lnTo>
                                  <a:pt x="gd3317" y="gd3318"/>
                                </a:lnTo>
                                <a:lnTo>
                                  <a:pt x="gd3319" y="gd3320"/>
                                </a:lnTo>
                                <a:lnTo>
                                  <a:pt x="gd3321" y="gd3322"/>
                                </a:lnTo>
                                <a:lnTo>
                                  <a:pt x="gd3323" y="gd3324"/>
                                </a:lnTo>
                                <a:lnTo>
                                  <a:pt x="gd3325" y="gd3326"/>
                                </a:lnTo>
                                <a:lnTo>
                                  <a:pt x="gd3327" y="gd3328"/>
                                </a:lnTo>
                                <a:lnTo>
                                  <a:pt x="gd3329" y="gd3330"/>
                                </a:lnTo>
                                <a:lnTo>
                                  <a:pt x="gd3331" y="gd3332"/>
                                </a:lnTo>
                                <a:lnTo>
                                  <a:pt x="gd3333" y="gd3334"/>
                                </a:lnTo>
                                <a:lnTo>
                                  <a:pt x="gd3335" y="gd3336"/>
                                </a:lnTo>
                                <a:lnTo>
                                  <a:pt x="gd3337" y="gd3338"/>
                                </a:lnTo>
                                <a:lnTo>
                                  <a:pt x="gd3339" y="gd3340"/>
                                </a:lnTo>
                                <a:lnTo>
                                  <a:pt x="gd3341" y="gd3342"/>
                                </a:lnTo>
                                <a:lnTo>
                                  <a:pt x="gd3343" y="gd3344"/>
                                </a:lnTo>
                                <a:lnTo>
                                  <a:pt x="gd3345" y="gd3346"/>
                                </a:lnTo>
                                <a:lnTo>
                                  <a:pt x="gd3347" y="gd3348"/>
                                </a:lnTo>
                                <a:lnTo>
                                  <a:pt x="gd3349" y="gd3350"/>
                                </a:lnTo>
                                <a:lnTo>
                                  <a:pt x="gd3351" y="gd3352"/>
                                </a:lnTo>
                                <a:lnTo>
                                  <a:pt x="gd3353" y="gd3354"/>
                                </a:lnTo>
                                <a:lnTo>
                                  <a:pt x="gd3355" y="gd3356"/>
                                </a:lnTo>
                                <a:lnTo>
                                  <a:pt x="gd3357" y="gd3358"/>
                                </a:lnTo>
                                <a:lnTo>
                                  <a:pt x="gd3359" y="gd3360"/>
                                </a:lnTo>
                                <a:close/>
                                <a:moveTo>
                                  <a:pt x="gd3361" y="gd3362"/>
                                </a:moveTo>
                                <a:lnTo>
                                  <a:pt x="gd3363" y="gd3364"/>
                                </a:lnTo>
                                <a:lnTo>
                                  <a:pt x="gd3365" y="gd3366"/>
                                </a:lnTo>
                                <a:lnTo>
                                  <a:pt x="gd3367" y="gd3368"/>
                                </a:lnTo>
                                <a:lnTo>
                                  <a:pt x="gd3369" y="gd3370"/>
                                </a:lnTo>
                                <a:lnTo>
                                  <a:pt x="gd3371" y="gd3372"/>
                                </a:lnTo>
                                <a:lnTo>
                                  <a:pt x="gd3373" y="gd3374"/>
                                </a:lnTo>
                                <a:lnTo>
                                  <a:pt x="gd3375" y="gd3376"/>
                                </a:lnTo>
                                <a:lnTo>
                                  <a:pt x="gd3377" y="gd3378"/>
                                </a:lnTo>
                                <a:lnTo>
                                  <a:pt x="gd3379" y="gd3380"/>
                                </a:lnTo>
                                <a:lnTo>
                                  <a:pt x="gd3381" y="gd3382"/>
                                </a:lnTo>
                                <a:lnTo>
                                  <a:pt x="gd3383" y="gd3384"/>
                                </a:lnTo>
                                <a:lnTo>
                                  <a:pt x="gd3385" y="gd3386"/>
                                </a:lnTo>
                                <a:lnTo>
                                  <a:pt x="gd3387" y="gd3388"/>
                                </a:lnTo>
                                <a:lnTo>
                                  <a:pt x="gd3389" y="gd3390"/>
                                </a:lnTo>
                                <a:lnTo>
                                  <a:pt x="gd3391" y="gd3392"/>
                                </a:lnTo>
                                <a:lnTo>
                                  <a:pt x="gd3393" y="gd3394"/>
                                </a:lnTo>
                                <a:lnTo>
                                  <a:pt x="gd3395" y="gd3396"/>
                                </a:lnTo>
                                <a:lnTo>
                                  <a:pt x="gd3397" y="gd3398"/>
                                </a:lnTo>
                                <a:lnTo>
                                  <a:pt x="gd3399" y="gd3400"/>
                                </a:lnTo>
                                <a:lnTo>
                                  <a:pt x="gd3401" y="gd3402"/>
                                </a:lnTo>
                                <a:lnTo>
                                  <a:pt x="gd3403" y="gd3404"/>
                                </a:lnTo>
                                <a:lnTo>
                                  <a:pt x="gd3405" y="gd3406"/>
                                </a:lnTo>
                                <a:lnTo>
                                  <a:pt x="gd3407" y="gd3408"/>
                                </a:lnTo>
                                <a:lnTo>
                                  <a:pt x="gd3409" y="gd3410"/>
                                </a:lnTo>
                                <a:lnTo>
                                  <a:pt x="gd3411" y="gd3412"/>
                                </a:lnTo>
                                <a:lnTo>
                                  <a:pt x="gd3413" y="gd3414"/>
                                </a:lnTo>
                                <a:lnTo>
                                  <a:pt x="gd3415" y="gd3416"/>
                                </a:lnTo>
                                <a:lnTo>
                                  <a:pt x="gd3417" y="gd3418"/>
                                </a:lnTo>
                                <a:lnTo>
                                  <a:pt x="gd3419" y="gd3420"/>
                                </a:lnTo>
                                <a:lnTo>
                                  <a:pt x="gd3421" y="gd3422"/>
                                </a:lnTo>
                                <a:lnTo>
                                  <a:pt x="gd3423" y="gd3424"/>
                                </a:lnTo>
                                <a:lnTo>
                                  <a:pt x="gd3425" y="gd3426"/>
                                </a:lnTo>
                                <a:lnTo>
                                  <a:pt x="gd3427" y="gd3428"/>
                                </a:lnTo>
                                <a:lnTo>
                                  <a:pt x="gd3429" y="gd3430"/>
                                </a:lnTo>
                                <a:lnTo>
                                  <a:pt x="gd3431" y="gd3432"/>
                                </a:lnTo>
                                <a:lnTo>
                                  <a:pt x="gd3433" y="gd3434"/>
                                </a:lnTo>
                                <a:lnTo>
                                  <a:pt x="gd3435" y="gd3436"/>
                                </a:lnTo>
                                <a:lnTo>
                                  <a:pt x="gd3437" y="gd3438"/>
                                </a:lnTo>
                                <a:lnTo>
                                  <a:pt x="gd3439" y="gd3440"/>
                                </a:lnTo>
                                <a:lnTo>
                                  <a:pt x="gd3441" y="gd3442"/>
                                </a:lnTo>
                                <a:lnTo>
                                  <a:pt x="gd3443" y="gd3444"/>
                                </a:lnTo>
                                <a:lnTo>
                                  <a:pt x="gd3445" y="gd3446"/>
                                </a:lnTo>
                                <a:lnTo>
                                  <a:pt x="gd3447" y="gd3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77C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982" y="7623"/>
                          <a:ext cx="2891" cy="2832"/>
                          <a:chOff x="1982" y="7623"/>
                          <a:chExt cx="2891" cy="2832"/>
                        </a:xfrm>
                      </wpg:grpSpPr>
                      <wps:wsp>
                        <wps:cNvPr id="94" name=""/>
                        <wps:cNvSpPr/>
                        <wps:spPr bwMode="auto">
                          <a:xfrm>
                            <a:off x="1982" y="7623"/>
                            <a:ext cx="2890" cy="2831"/>
                          </a:xfrm>
                          <a:custGeom>
                            <a:avLst/>
                            <a:gdLst>
                              <a:gd name="gd0" fmla="val 65536"/>
                              <a:gd name="gd1" fmla="val 193"/>
                              <a:gd name="gd2" fmla="val 119"/>
                              <a:gd name="gd3" fmla="val 201"/>
                              <a:gd name="gd4" fmla="val 101"/>
                              <a:gd name="gd5" fmla="val 193"/>
                              <a:gd name="gd6" fmla="val 83"/>
                              <a:gd name="gd7" fmla="val 193"/>
                              <a:gd name="gd8" fmla="val 62"/>
                              <a:gd name="gd9" fmla="val 179"/>
                              <a:gd name="gd10" fmla="val 49"/>
                              <a:gd name="gd11" fmla="val 172"/>
                              <a:gd name="gd12" fmla="val 30"/>
                              <a:gd name="gd13" fmla="val 153"/>
                              <a:gd name="gd14" fmla="val 23"/>
                              <a:gd name="gd15" fmla="val 139"/>
                              <a:gd name="gd16" fmla="val 8"/>
                              <a:gd name="gd17" fmla="val 119"/>
                              <a:gd name="gd18" fmla="val 9"/>
                              <a:gd name="gd19" fmla="val 101"/>
                              <a:gd name="gd20" fmla="val 0"/>
                              <a:gd name="gd21" fmla="val 82"/>
                              <a:gd name="gd22" fmla="val 9"/>
                              <a:gd name="gd23" fmla="val 62"/>
                              <a:gd name="gd24" fmla="val 8"/>
                              <a:gd name="gd25" fmla="val 49"/>
                              <a:gd name="gd26" fmla="val 23"/>
                              <a:gd name="gd27" fmla="val 30"/>
                              <a:gd name="gd28" fmla="val 30"/>
                              <a:gd name="gd29" fmla="val 23"/>
                              <a:gd name="gd30" fmla="val 49"/>
                              <a:gd name="gd31" fmla="val 8"/>
                              <a:gd name="gd32" fmla="val 62"/>
                              <a:gd name="gd33" fmla="val 9"/>
                              <a:gd name="gd34" fmla="val 83"/>
                              <a:gd name="gd35" fmla="val 0"/>
                              <a:gd name="gd36" fmla="val 101"/>
                              <a:gd name="gd37" fmla="val 9"/>
                              <a:gd name="gd38" fmla="val 119"/>
                              <a:gd name="gd39" fmla="val 8"/>
                              <a:gd name="gd40" fmla="val 139"/>
                              <a:gd name="gd41" fmla="val 23"/>
                              <a:gd name="gd42" fmla="val 153"/>
                              <a:gd name="gd43" fmla="val 30"/>
                              <a:gd name="gd44" fmla="val 172"/>
                              <a:gd name="gd45" fmla="val 49"/>
                              <a:gd name="gd46" fmla="val 179"/>
                              <a:gd name="gd47" fmla="val 62"/>
                              <a:gd name="gd48" fmla="val 194"/>
                              <a:gd name="gd49" fmla="val 82"/>
                              <a:gd name="gd50" fmla="val 193"/>
                              <a:gd name="gd51" fmla="val 101"/>
                              <a:gd name="gd52" fmla="val 201"/>
                              <a:gd name="gd53" fmla="val 119"/>
                              <a:gd name="gd54" fmla="val 193"/>
                              <a:gd name="gd55" fmla="val 139"/>
                              <a:gd name="gd56" fmla="val 194"/>
                              <a:gd name="gd57" fmla="val 153"/>
                              <a:gd name="gd58" fmla="val 179"/>
                              <a:gd name="gd59" fmla="val 172"/>
                              <a:gd name="gd60" fmla="val 172"/>
                              <a:gd name="gd61" fmla="val 179"/>
                              <a:gd name="gd62" fmla="val 153"/>
                              <a:gd name="gd63" fmla="val 193"/>
                              <a:gd name="gd64" fmla="val 139"/>
                              <a:gd name="gd65" fmla="val 193"/>
                              <a:gd name="gd66" fmla="val 119"/>
                              <a:gd name="gd67" fmla="val 101"/>
                              <a:gd name="gd68" fmla="val 184"/>
                              <a:gd name="gd69" fmla="val 17"/>
                              <a:gd name="gd70" fmla="val 101"/>
                              <a:gd name="gd71" fmla="val 101"/>
                              <a:gd name="gd72" fmla="val 17"/>
                              <a:gd name="gd73" fmla="val 184"/>
                              <a:gd name="gd74" fmla="val 101"/>
                              <a:gd name="gd75" fmla="val 101"/>
                              <a:gd name="gd76" fmla="val 184"/>
                            </a:gdLst>
                            <a:ahLst/>
                            <a:cxnLst/>
                            <a:rect l="0" t="0" r="r" b="b"/>
                            <a:pathLst>
                              <a:path w="201" h="201" fill="norm" stroke="1" extrusionOk="0">
                                <a:moveTo>
                                  <a:pt x="gd1" y="gd2"/>
                                </a:moveTo>
                                <a:cubicBezTo>
                                  <a:pt x="194" y="113"/>
                                  <a:pt x="201" y="107"/>
                                  <a:pt x="201" y="101"/>
                                </a:cubicBezTo>
                                <a:cubicBezTo>
                                  <a:pt x="201" y="94"/>
                                  <a:pt x="194" y="89"/>
                                  <a:pt x="193" y="83"/>
                                </a:cubicBezTo>
                                <a:cubicBezTo>
                                  <a:pt x="191" y="76"/>
                                  <a:pt x="196" y="68"/>
                                  <a:pt x="193" y="62"/>
                                </a:cubicBezTo>
                                <a:cubicBezTo>
                                  <a:pt x="191" y="56"/>
                                  <a:pt x="182" y="54"/>
                                  <a:pt x="179" y="49"/>
                                </a:cubicBezTo>
                                <a:cubicBezTo>
                                  <a:pt x="175" y="43"/>
                                  <a:pt x="176" y="34"/>
                                  <a:pt x="172" y="30"/>
                                </a:cubicBezTo>
                                <a:cubicBezTo>
                                  <a:pt x="167" y="25"/>
                                  <a:pt x="158" y="26"/>
                                  <a:pt x="153" y="23"/>
                                </a:cubicBezTo>
                                <a:cubicBezTo>
                                  <a:pt x="147" y="19"/>
                                  <a:pt x="145" y="10"/>
                                  <a:pt x="139" y="8"/>
                                </a:cubicBezTo>
                                <a:cubicBezTo>
                                  <a:pt x="133" y="6"/>
                                  <a:pt x="125" y="10"/>
                                  <a:pt x="119" y="9"/>
                                </a:cubicBezTo>
                                <a:cubicBezTo>
                                  <a:pt x="113" y="8"/>
                                  <a:pt x="107" y="0"/>
                                  <a:pt x="101" y="0"/>
                                </a:cubicBezTo>
                                <a:cubicBezTo>
                                  <a:pt x="94" y="0"/>
                                  <a:pt x="88" y="8"/>
                                  <a:pt x="82" y="9"/>
                                </a:cubicBezTo>
                                <a:cubicBezTo>
                                  <a:pt x="76" y="10"/>
                                  <a:pt x="68" y="6"/>
                                  <a:pt x="62" y="8"/>
                                </a:cubicBezTo>
                                <a:cubicBezTo>
                                  <a:pt x="56" y="10"/>
                                  <a:pt x="54" y="19"/>
                                  <a:pt x="49" y="23"/>
                                </a:cubicBezTo>
                                <a:cubicBezTo>
                                  <a:pt x="43" y="26"/>
                                  <a:pt x="34" y="25"/>
                                  <a:pt x="30" y="30"/>
                                </a:cubicBezTo>
                                <a:cubicBezTo>
                                  <a:pt x="25" y="34"/>
                                  <a:pt x="26" y="43"/>
                                  <a:pt x="23" y="49"/>
                                </a:cubicBezTo>
                                <a:cubicBezTo>
                                  <a:pt x="19" y="54"/>
                                  <a:pt x="10" y="56"/>
                                  <a:pt x="8" y="62"/>
                                </a:cubicBezTo>
                                <a:cubicBezTo>
                                  <a:pt x="5" y="68"/>
                                  <a:pt x="10" y="76"/>
                                  <a:pt x="9" y="83"/>
                                </a:cubicBezTo>
                                <a:cubicBezTo>
                                  <a:pt x="7" y="89"/>
                                  <a:pt x="0" y="94"/>
                                  <a:pt x="0" y="101"/>
                                </a:cubicBezTo>
                                <a:cubicBezTo>
                                  <a:pt x="0" y="107"/>
                                  <a:pt x="7" y="113"/>
                                  <a:pt x="9" y="119"/>
                                </a:cubicBezTo>
                                <a:cubicBezTo>
                                  <a:pt x="10" y="125"/>
                                  <a:pt x="5" y="133"/>
                                  <a:pt x="8" y="139"/>
                                </a:cubicBezTo>
                                <a:cubicBezTo>
                                  <a:pt x="10" y="145"/>
                                  <a:pt x="19" y="148"/>
                                  <a:pt x="23" y="153"/>
                                </a:cubicBezTo>
                                <a:cubicBezTo>
                                  <a:pt x="26" y="158"/>
                                  <a:pt x="25" y="167"/>
                                  <a:pt x="30" y="172"/>
                                </a:cubicBezTo>
                                <a:cubicBezTo>
                                  <a:pt x="34" y="176"/>
                                  <a:pt x="43" y="175"/>
                                  <a:pt x="49" y="179"/>
                                </a:cubicBezTo>
                                <a:cubicBezTo>
                                  <a:pt x="54" y="182"/>
                                  <a:pt x="56" y="191"/>
                                  <a:pt x="62" y="194"/>
                                </a:cubicBezTo>
                                <a:cubicBezTo>
                                  <a:pt x="68" y="196"/>
                                  <a:pt x="76" y="191"/>
                                  <a:pt x="82" y="193"/>
                                </a:cubicBezTo>
                                <a:cubicBezTo>
                                  <a:pt x="88" y="194"/>
                                  <a:pt x="94" y="201"/>
                                  <a:pt x="101" y="201"/>
                                </a:cubicBezTo>
                                <a:cubicBezTo>
                                  <a:pt x="107" y="201"/>
                                  <a:pt x="113" y="194"/>
                                  <a:pt x="119" y="193"/>
                                </a:cubicBezTo>
                                <a:cubicBezTo>
                                  <a:pt x="125" y="191"/>
                                  <a:pt x="133" y="196"/>
                                  <a:pt x="139" y="194"/>
                                </a:cubicBezTo>
                                <a:cubicBezTo>
                                  <a:pt x="145" y="191"/>
                                  <a:pt x="147" y="182"/>
                                  <a:pt x="153" y="179"/>
                                </a:cubicBezTo>
                                <a:cubicBezTo>
                                  <a:pt x="158" y="175"/>
                                  <a:pt x="167" y="176"/>
                                  <a:pt x="172" y="172"/>
                                </a:cubicBezTo>
                                <a:cubicBezTo>
                                  <a:pt x="176" y="167"/>
                                  <a:pt x="175" y="158"/>
                                  <a:pt x="179" y="153"/>
                                </a:cubicBezTo>
                                <a:cubicBezTo>
                                  <a:pt x="182" y="148"/>
                                  <a:pt x="191" y="145"/>
                                  <a:pt x="193" y="139"/>
                                </a:cubicBezTo>
                                <a:cubicBezTo>
                                  <a:pt x="196" y="133"/>
                                  <a:pt x="191" y="125"/>
                                  <a:pt x="193" y="119"/>
                                </a:cubicBezTo>
                                <a:close/>
                                <a:moveTo>
                                  <a:pt x="gd67" y="gd68"/>
                                </a:moveTo>
                                <a:cubicBezTo>
                                  <a:pt x="55" y="184"/>
                                  <a:pt x="17" y="147"/>
                                  <a:pt x="17" y="101"/>
                                </a:cubicBezTo>
                                <a:cubicBezTo>
                                  <a:pt x="17" y="55"/>
                                  <a:pt x="55" y="17"/>
                                  <a:pt x="101" y="17"/>
                                </a:cubicBezTo>
                                <a:cubicBezTo>
                                  <a:pt x="147" y="17"/>
                                  <a:pt x="184" y="55"/>
                                  <a:pt x="184" y="101"/>
                                </a:cubicBezTo>
                                <a:cubicBezTo>
                                  <a:pt x="184" y="147"/>
                                  <a:pt x="147" y="184"/>
                                  <a:pt x="101" y="1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77C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"/>
                        <wps:cNvSpPr/>
                        <wps:spPr bwMode="auto">
                          <a:xfrm>
                            <a:off x="2236" y="7845"/>
                            <a:ext cx="2397" cy="2360"/>
                          </a:xfrm>
                          <a:prstGeom prst="ellipse">
                            <a:avLst/>
                          </a:prstGeom>
                          <a:noFill/>
                          <a:ln w="11520">
                            <a:solidFill>
                              <a:srgbClr val="332411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"/>
                        <wps:cNvSpPr/>
                        <wps:spPr bwMode="auto">
                          <a:xfrm>
                            <a:off x="2281" y="7888"/>
                            <a:ext cx="2306" cy="2274"/>
                          </a:xfrm>
                          <a:prstGeom prst="ellipse">
                            <a:avLst/>
                          </a:prstGeom>
                          <a:noFill/>
                          <a:ln w="9360">
                            <a:solidFill>
                              <a:srgbClr val="332411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524288;o:allowoverlap:true;o:allowincell:true;mso-position-horizontal-relative:page;mso-position-horizontal:center;mso-position-vertical-relative:page;margin-top:11.35pt;mso-position-vertical:absolute;width:753.05pt;height:569.55pt;mso-wrap-distance-left:0.00pt;mso-wrap-distance-top:0.00pt;mso-wrap-distance-right:0.00pt;mso-wrap-distance-bottom:0.00pt;" coordorigin="8,2" coordsize="150,113">
              <v:group id="group 1" o:spid="_x0000_s0000" style="position:absolute;left:8;top:2;width:150;height:113;" coordorigin="8,2" coordsize="150,113">
                <v:group id="group 2" o:spid="_x0000_s0000" style="position:absolute;left:8;top:2;width:150;height:113;" coordorigin="8,2" coordsize="150,113">
                  <v:shape id="shape 3" o:spid="_x0000_s3" style="position:absolute;left:152;top:96;width:6;height:10;visibility:visible;" path="m35546,11813l27574,12829l20597,15477l14949,19347l12623,22810l20597,27289l31894,32586l41194,36456l50498,40731l59799,44806l69102,49898l76410,55600l77741,53970l79734,49898l81394,45213l82722,38083l81394,31160l77741,25049l71428,20162l62789,15884l53486,12829l44185,11813l35546,11813xm15613,0l21262,1831l21926,2238l22590,2646l22590,2646l21926,2646l20597,1831l14949,405l9965,405l5646,2238l3322,4479l1329,7127l1329,10998l2657,14866l6310,18532l11294,22403l11958,21181l14285,18532l19269,14866l26910,11813l35546,9775l45514,9164l56146,10183l67109,13644l74750,17514l80065,21995l83387,27289l85049,32993l85049,38694l83387,44398l80729,49083l78405,53970l77076,56007l84718,62322l90697,69653l95016,78410l99002,88593l100000,100000l98338,89407l95681,80243l91361,72301l85713,65375l79069,59266l76410,57025l75745,57840l73421,60488l75414,57840l75745,56618l72093,53970l64118,49491l56146,45213l47176,41750l38537,38491l29898,35030l16942,28919l11294,25456l10630,29326l11958,33400l16278,36863l21926,39509l29234,40731l29898,40731l29898,41139l29234,41139l28569,41139l21262,39917l16278,37676l12623,35030l9965,31567l9301,28104l9965,24644l8306,23218l2657,17514l0,12220l664,6720l2657,4072l5646,1424l9965,0l15613,0xe" coordsize="100000,100000" fillcolor="#332411" stroked="f">
                    <v:path textboxrect="0,0,0,0"/>
                  </v:shape>
                  <v:shape id="shape 4" o:spid="_x0000_s4" style="position:absolute;left:149;top:106;width:9;height:9;visibility:visible;" path="m35127,24639l35127,26794l36532,31579l39109,35167l40280,35646l40748,33970l40280,31579l38641,27988l36065,24880l35127,24639xm63465,0l70958,1194l78454,4306l85479,8850l91100,15072l96019,22727l99063,32056l100000,41866l99063,52630l96019,62917l90162,73204l83606,80382l76345,86363l67447,91148l57845,94736l47306,96889l36065,98803l24588,99759l12412,100000l9366,100000l6556,99759l4449,99280l2810,98803l935,98324l468,97845l0,96889l0,96650l935,95692l2340,95215l3979,94736l6556,94736l9602,94257l24120,94257l39813,93060l55269,90190l64403,87081l72833,83014l79859,78229l86417,72009l91100,64352l94144,56220l96019,47845l96486,38755l96019,30382l93676,22727l90162,16507l85012,10287l78454,5741l71428,2630l63933,1194l56206,1674l49178,4306l42623,9329l38171,15072l35595,21051l35127,23683l35595,23683l38641,26315l40280,29903l41685,33014l42153,35646l41685,37558l40280,38037l38171,37081l35127,33014l33722,27271l34190,23683l32083,22727l27164,21292l32083,21769l34190,23204l34190,21292l36766,14593l41218,8850l48243,3588l55736,718l63465,0xe" coordsize="100000,100000" fillcolor="#332411" stroked="f">
                    <v:path textboxrect="0,0,0,0"/>
                  </v:shape>
                  <v:shape id="shape 5" o:spid="_x0000_s5" style="position:absolute;left:150;top:104;width:8;height:7;visibility:visible;" path="m52956,0l62468,1713l70692,4856l77891,9141l84060,14569l88944,20569l93315,26285l96657,32285l98713,37428l100000,42285l95113,32856l89458,24285l81748,17141l73521,11428l65037,7713l55269,6000l45757,6000l36502,8569l27505,12856l19280,20569l12595,28856l8225,38569l6426,48285l5912,58285l7711,68000l11053,76569l15938,84569l22106,90856l29819,95713l38560,98285l48072,98856l54755,96856l60153,93713l62981,88856l63495,82285l62468,78569l60667,76569l58354,75428l55269,75428l53470,76569l51926,78569l51926,81428l52956,81428l53984,81428l54755,82000l55269,82856l55269,84000l55269,85141l54498,85713l53984,86000l52442,86000l51412,86000l50641,85141l50127,84000l49100,79713l50127,76569l52442,73713l54755,72856l58611,72856l61694,74856l63495,78000l64523,82000l64523,87713l62211,92569l58354,96285l53470,98285l48072,100000l40359,100000l32903,98856l25192,95713l17993,90856l11567,84569l6426,76569l2569,66856l0,55713l514,43428l3340,32856l8738,22569l15938,14000l24164,7141l33160,2856l42931,0l52956,0xe" coordsize="100000,100000" fillcolor="#332411" stroked="f">
                    <v:path textboxrect="0,0,0,0"/>
                  </v:shape>
                  <v:shape id="shape 6" o:spid="_x0000_s6" style="position:absolute;left:143;top:107;width:12;height:5;visibility:visible;" path="m15440,0l21690,1736l27572,7639l33454,18750l38970,33681l44484,52431l47426,63542l51285,73264l56065,81597l61213,88889l67463,94097l74264,97222l82169,97917l90808,96528l100000,92708l90072,97917l80882,100000l72241,99306l64338,95486l57535,88194l51285,78472l46139,66319l41727,51736l37866,38194l33822,26389l29227,16319l24447,9028l19301,4514l14153,3125l8639,5208l4963,10417l2389,16667l1102,23958l734,31250l1838,38194l3859,43403l6616,46528l9741,47917l12866,46528l15257,44097l17278,39583l18014,34375l17646,29167l15808,24653l13785,23264l11764,23958l10109,26042l9741,29861l9741,31597l10109,32292l10294,32986l10660,32986l11396,32292l11764,31597l12500,31250l12866,31250l13419,30556l13785,30556l13785,30556l14153,32292l13785,34375l13419,35764l12866,36458l11764,36458l10660,36458l10109,35764l9373,34375l8639,32292l8271,27778l9373,23958l11028,20833l13419,19444l15808,19444l18197,21875l20035,27083l20954,33681l20035,40278l18014,45486l14889,49306l11028,50694l6984,48611l3125,44097l1470,39583l0,33681l0,26389l366,20139l2204,13542l5146,7639l9373,3125l15440,0xe" coordsize="100000,100000" fillcolor="#332411" stroked="f">
                    <v:path textboxrect="0,0,0,0"/>
                  </v:shape>
                  <v:shape id="shape 7" o:spid="_x0000_s7" style="position:absolute;left:147;top:113;width:7;height:2;visibility:visible;" path="m22738,33986l27669,35294l32875,41829l36438,51632l37532,62090l36986,74509l34519,86926l29861,95424l24109,100000l19176,100000l13972,95424l9861,88234l9315,88234l14519,94116l20000,96731l25752,95424l30410,88889l33972,79738l35889,69933l35889,57516l33972,47711l30410,39215l25204,35294l21095,35294l17532,40521l15616,46405l15067,54900l15889,60782l18630,67319l20546,68627l22190,68627l23560,67319l24657,64704l25204,60782l25752,57516l24657,52287l24109,51632l23560,51632l22738,51632l21644,52287l20546,53593l19451,53593l19176,52287l18630,51632l19176,49019l19451,47711l20546,46405l23560,47711l25752,51632l26847,56208l26847,62090l25204,68627l22738,70588l19451,70588l15889,67319l14519,60130l14519,52287l15616,43789l18630,37907l22738,33986xm20000,0l26847,1306l32875,5882l39451,12417l46301,20914l53424,29410l61095,36600l69861,41829l78903,42481l88766,40521l100000,32025l90683,41829l81917,46405l73972,46405l66574,43789l60000,37907l53424,32025l47123,23528l41644,15685l35340,9803l29315,5882l23287,5882l15889,9803l9861,18299l6301,28104l3833,40521l2738,52287l3287,63398l4109,71894l6847,80391l9315,88234l9315,88234l4657,78431l1644,67319l546,56208l0,45097l1095,32678l3833,22222l7669,11111l13424,3921l20000,0xe" coordsize="100000,100000" fillcolor="#332411" stroked="f">
                    <v:path textboxrect="0,0,0,0"/>
                  </v:shape>
                  <v:shape id="shape 8" o:spid="_x0000_s8" o:spt="1" type="#_x0000_t1" style="position:absolute;left:18;top:115;width:131;height:0;visibility:visible;" fillcolor="#332411" stroked="f"/>
                  <v:shape id="shape 9" o:spid="_x0000_s9" style="position:absolute;left:8;top:97;width:6;height:10;visibility:visible;" path="m64451,11787l55813,11787l46512,13414l37208,16056l28569,20324l22257,25609l18604,31706l17275,38414l18604,45731l19933,49796l22257,54470l23588,55486l30896,50201l40199,45324l49169,40648l59134,36583l68438,32722l79400,27845l87706,23169l84384,19512l79400,15648l72757,13414l64451,11787xm84384,0l90032,405l94352,2032l97340,4266l99333,7315l100000,12600l97340,17884l92025,23576l89368,25201l90032,28657l89368,31910l87706,34958l83720,38007l78736,40447l71428,41463l70764,41463l70100,41463l70100,41056l70764,41056l78405,39632l83720,37398l87706,33535l89368,29266l88704,26016l83056,29266l70100,35366l61461,38414l52822,41868l44185,45731l35880,49796l27905,54470l24252,57113l24917,58333l26576,60975l24252,58333l23588,57519l21262,59350l14285,65447l8637,72356l4317,80282l1329,89836l0,100000l1329,88616l4317,78657l9301,69917l15613,62398l22921,55894l21593,54065l18604,49593l16611,44917l14949,39227l14949,33130l16611,27845l19933,22560l25581,17884l32889,14227l44185,10771l54484,9551l64451,10366l73421,12194l80729,15243l85713,18699l88039,21748l88039,22560l93688,19104l97009,14836l98669,11178l98669,7722l97009,5081l94352,2438l90032,813l85049,813l79400,2438l78405,2845l77741,3049l77741,3049l77741,2845l78736,2032l84384,0xe" coordsize="100000,100000" fillcolor="#332411" stroked="f">
                    <v:path textboxrect="0,0,0,0"/>
                  </v:shape>
                  <v:shape id="shape 10" o:spid="_x0000_s10" style="position:absolute;left:10;top:106;width:9;height:9;visibility:visible;" path="m64718,24639l63785,24880l61213,27988l59813,31579l59345,33970l59345,35646l60745,35167l63785,31579l65185,26794l64718,24639xm36681,0l44625,718l52102,3588l58644,8850l63317,14593l65653,21292l65887,23204l68222,21769l72896,21292l67757,22727l65887,23683l65887,27271l64718,33014l62148,37081l59813,38037l58644,37558l58176,35646l58176,33014l59345,29903l61681,26315l64252,23683l64718,23683l64252,21051l62148,15072l57241,9329l51167,4306l43690,1674l36213,1194l28970,2630l21493,5741l14951,10287l9579,16507l6542,22727l4438,30382l3505,38755l3970,47845l5606,56220l9111,64352l14019,72009l20093,78229l27569,83014l35745,87081l45093,90190l60280,93060l75465,94257l89951,94257l92988,94736l95560,94736l97428,95215l98831,95692l99532,96650l100000,96889l99532,97845l98831,98324l97428,98803l95560,99280l93456,99759l90419,100000l87382,100000l75465,99759l63785,98803l52803,96889l42289,94736l32708,91148l24065,86363l16120,80382l10046,73204l4438,62917l1400,52630l0,41866l1400,32056l4438,22727l9111,15072l14951,8850l21493,4306l28970,1194l36681,0xe" coordsize="100000,100000" fillcolor="#332411" stroked="f">
                    <v:path textboxrect="0,0,0,0"/>
                  </v:shape>
                  <v:shape id="shape 11" o:spid="_x0000_s11" style="position:absolute;left:10;top:104;width:8;height:7;visibility:visible;" path="m47028,0l57623,0l67183,2856l76484,7141l84495,14000l91472,22569l96639,32856l100000,43428l100000,55713l98190,66856l94315,76569l88889,84569l82169,90856l74935,95713l67699,98856l59431,100000l52194,100000l47028,98285l42118,96285l38241,92569l35917,87713l35400,82000l36433,78000l38759,74856l41602,72856l44961,72856l47803,73713l49870,76569l50903,79713l50387,84000l49352,85141l48319,86000l47544,86000l46512,86000l45477,85713l44961,85141l44444,84000l44444,82856l45477,82000l45993,81428l47028,81428l47803,81428l47803,78569l47028,76569l44444,75428l42118,75428l39792,76569l37208,78569l36433,82285l36692,88856l40051,93713l45477,96856l52194,98856l62014,98285l70542,95713l77778,90856l84236,84569l89405,76569l92764,68000l94315,58285l94315,48285l91729,38569l87595,28856l81137,20569l72609,12856l63824,8569l54262,6000l44444,6000l35400,7713l26097,11428l18086,17141l10593,24285l4391,32856l0,42285l1032,37428l3359,32285l6975,26285l10593,20569l16019,14569l22222,9141l29456,4856l37725,1713l47028,0xe" coordsize="100000,100000" fillcolor="#332411" stroked="f">
                    <v:path textboxrect="0,0,0,0"/>
                  </v:shape>
                  <v:shape id="shape 12" o:spid="_x0000_s12" style="position:absolute;left:13;top:107;width:12;height:5;visibility:visible;" path="m84248,0l90840,3125l94870,7639l97618,13542l99266,20139l100000,26389l99632,33681l98718,39583l96519,44097l92856,48611l89009,50694l85347,49306l82234,45486l79852,40278l79120,33681l79852,27083l81868,21875l84248,19444l86630,19444l89009,20833l90475,23958l91391,27778l91208,32292l90840,34375l90109,35764l89009,36458l88095,36458l87361,36458l86630,35764l86079,34375l86079,32292l86079,30556l86262,30556l86630,30556l86995,31250l87727,31250l88095,31597l88644,32292l89009,32986l89743,32986l90109,32292l90475,31597l90475,29861l89743,26042l88461,23958l86079,23264l83882,24653l82600,29167l81868,34375l82965,39583l84613,44097l87361,46528l90475,47917l93588,46528l96336,43403l98350,38194l99083,31250l99083,23958l97618,16667l94870,10417l91208,5208l86079,3125l80586,4514l75639,9028l70877,16319l66116,26389l62086,38194l58241,51736l53845,66319l48718,78472l42491,88194l35713,95486l28204,99306l19595,100000l10255,97917l0,92708l9706,96528l18130,97917l25824,97222l32600,94097l38826,88889l44139,81597l48718,73264l52745,63542l55859,52431l60988,33681l66481,18750l72343,7639l78387,1736l84248,0xe" coordsize="100000,100000" fillcolor="#332411" stroked="f">
                    <v:path textboxrect="0,0,0,0"/>
                  </v:shape>
                  <v:shape id="shape 13" o:spid="_x0000_s13" style="position:absolute;left:14;top:113;width:7;height:2;visibility:visible;" path="m78021,33986l82141,37907l84613,43789l86262,52287l86262,60130l84065,67319l81042,70588l77472,70588l75000,68627l73900,62090l73900,56208l74449,51632l76921,47711l79944,46405l81042,47711l81593,49019l81593,51632l81593,52287l80493,53593l79944,53593l78569,52287l78021,51632l76921,51632l76373,51632l75549,52287l75000,57516l75000,60782l75549,64704l76921,67319l78569,68627l79944,68627l81593,67319l84613,60782l85713,54900l84613,46405l82692,40521l79394,35294l75000,35294l69780,39215l66208,47711l64560,57516l64560,69933l66208,79738l69780,88889l75000,95424l80493,96731l86262,94116l90933,88234l90933,88234l86262,95424l81593,100000l75824,100000l70329,95424l65657,86926l63185,74509l62637,62090l64009,51632l67306,41829l72252,35294l78021,33986xm80493,0l87361,3921l92856,11111l96977,22222l98900,32678l100000,45097l100000,56208l98625,67319l95329,78431l91208,88234l90933,88234l93956,80391l95877,71894l96977,63398l97525,52287l96428,40521l94505,28104l90384,18299l84065,9803l77472,5882l71428,5882l65109,9803l59065,15685l52745,23528l46701,32025l40384,37907l33789,43789l26097,46405l18405,46405l9613,41829l0,32025l11262,40521l21428,42481l30769,41829l39009,36600l46701,29410l53845,20914l60988,12417l67306,5882l73900,1306l80493,0xe" coordsize="100000,100000" fillcolor="#332411" stroked="f">
                    <v:path textboxrect="0,0,0,0"/>
                  </v:shape>
                  <v:shape id="shape 14" o:spid="_x0000_s14" style="position:absolute;left:10;top:10;width:6;height:10;visibility:visible;" path="m23076,44512l22741,45528l20065,50201l18060,54266l17056,61583l18060,68495l22741,74593l28762,79877l37123,83942l46486,86583l55852,88211l65215,88211l73243,86583l79933,84350l84949,80486l87625,76829l79597,72153l68227,67275l58861,63414l49498,59350l40132,54674l31438,49796l23076,44512xm0,0l1336,10366l4347,19715l8694,27845l14380,34551l20734,40648l23745,42479l24414,41868l27090,39227l25083,41868l24414,42884l28093,45528l36454,50201l44481,54266l53176,58130l61873,61583l70567,64632l83275,70731l88963,74185l89965,70731l88294,66463l84613,62803l78928,60366l71236,58942l70567,58942l70567,58535l70567,58535l71236,58535l78928,59755l84613,61991l88294,65039l89965,68088l90634,71544l89965,74796l92641,76421l97657,82113l100000,87398l100000,92683l98326,95731l94981,97965l89965,99593l84949,100000l79597,97965l78259,97356l77590,96949l78259,96949l78928,97356l79933,97764l85618,99185l90634,99185l94313,97764l97657,95120l98995,92275l99331,89023l97657,85162l93979,80894l88963,77641l88294,78250l86287,81299l80602,84755l73912,87803l65215,89632l55183,90447l43813,89227l32440,85975l25083,82113l20065,77641l16387,72153l15049,66868l15049,60771l17056,55081l18727,50609l21403,45933l23076,44104l15718,37600l9363,30081l4347,21340l1336,11382l0,0xe" coordsize="100000,100000" fillcolor="#332411" stroked="f">
                    <v:path textboxrect="0,0,0,0"/>
                  </v:shape>
                  <v:shape id="shape 15" o:spid="_x0000_s15" style="position:absolute;left:10;top:2;width:9;height:9;visibility:visible;" path="m59345,64199l59345,66109l59813,68734l61213,71836l63785,74940l64718,75417l65185,73745l63785,68734l60745,64676l59345,64199xm87382,0l90419,477l93456,477l95560,954l97428,1431l98831,1907l99532,2625l100000,3102l99532,4056l98831,4532l97428,5012l95560,5488l92988,5727l89951,5727l75465,6204l60280,7637l45093,10262l35745,12887l27569,16944l20093,22433l14019,28639l9111,35799l5606,43674l3970,52743l3505,61097l4438,69688l6542,77326l9579,84009l14951,89736l21493,94748l28970,97373l36213,98567l43690,98090l51167,95465l57241,91169l62148,85201l64252,79475l64718,76370l64252,76370l61681,73745l59345,70644l58176,67301l58176,64676l58644,62528l59813,62051l62148,63484l64718,67301l65887,72792l65887,76370l67757,77565l72896,78519l68222,78042l65887,77326l65653,78995l63317,85201l58644,91407l52102,96419l44625,99521l36681,100000l28970,99044l21493,95942l14951,91169l9111,85201l4438,77326l1400,67780l0,57993l1400,47731l4438,36991l10046,27206l16120,19569l24065,13840l32708,9308l42289,5727l52803,3102l63785,1431l75465,477l87382,0xe" coordsize="100000,100000" fillcolor="#332411" stroked="f">
                    <v:path textboxrect="0,0,0,0"/>
                  </v:shape>
                  <v:shape id="shape 16" o:spid="_x0000_s16" style="position:absolute;left:10;top:5;width:8;height:7;visibility:visible;" path="m59431,0l67699,1424l74935,4558l82169,8831l88889,15384l94315,23361l98190,33333l100000,44729l100000,56410l96639,67521l91472,77206l84495,85755l76484,92593l67183,97435l57623,99428l47028,100000l37725,98289l29456,95155l22222,90313l16019,85185l10593,79201l6975,73502l3359,67521l1032,62106l0,57264l4391,67521l10593,76067l18086,82905l26097,88317l35400,92021l44444,94016l54262,93731l63824,91451l72609,86609l81137,79771l87595,70655l91729,61537l94315,51565l94315,41880l92764,32477l89405,23361l84236,15384l77778,8831l70542,4273l62014,1424l52194,1424l45477,3132l40051,6836l36692,11681l36433,17377l37208,21081l39792,23931l42118,24785l44444,24500l47028,23361l47803,21081l47803,18519l47028,19088l45993,18519l45477,17947l44444,17377l44444,15954l44961,15384l45477,14243l46512,14243l47544,13674l48319,14243l49352,14815l50387,15954l50903,20227l49870,23931l47803,25926l44961,27065l41602,27065l38759,24785l36433,22222l35400,17947l35917,12250l38241,7407l42118,4273l47028,1424l52194,285l59431,0xe" coordsize="100000,100000" fillcolor="#332411" stroked="f">
                    <v:path textboxrect="0,0,0,0"/>
                  </v:shape>
                  <v:shape id="shape 17" o:spid="_x0000_s17" style="position:absolute;left:13;top:5;width:12;height:5;visibility:visible;" path="m19595,0l28204,694l35713,5208l42491,11806l48718,21528l53845,33681l58241,48611l62086,61806l66116,73958l70877,83681l75639,91667l80586,96181l86079,97222l91208,94792l94870,89583l97618,83681l99083,76042l99083,68750l98350,62153l96336,56597l93588,53125l90475,52431l87361,53125l84613,56597l82965,60417l81868,65625l82600,71528l83882,75347l86079,76736l88461,76736l89743,73958l90475,70139l90475,68750l90109,67361l89743,66667l89009,66667l88644,67361l88095,68056l87727,68750l86995,69444l86630,69444l86262,70139l86079,69444l86079,67361l86079,66319l86630,64931l87361,64236l88095,63542l89009,64236l90109,64931l90840,65625l91208,67361l91391,71875l90475,76736l89009,79167l86630,80556l84248,80556l81868,77778l79852,73264l79120,66319l79852,59722l82234,54514l85347,51389l89009,50000l92856,51389l96519,55903l98718,61111l99632,66667l100000,73264l99266,79861l97618,86458l94870,92014l90840,97222l84248,100000l78387,98611l72343,92014l66481,81597l60988,66667l55859,47917l52745,36806l48718,27083l44139,18056l38826,11806l32600,6597l25824,3125l18130,2083l9706,3125l0,7639l10255,2083l19595,0xe" coordsize="100000,100000" fillcolor="#332411" stroked="f">
                    <v:path textboxrect="0,0,0,0"/>
                  </v:shape>
                  <v:shape id="shape 18" o:spid="_x0000_s18" style="position:absolute;left:14;top:2;width:7;height:2;visibility:visible;" path="m90933,12336l91208,13634l95329,22076l98625,33116l100000,44155l100000,54544l98900,66882l96977,79220l92856,88961l87361,96102l80493,100000l73900,98699l67306,94803l60988,87662l53845,79220l46701,72076l39009,64285l30769,59738l21428,57141l11262,61037l0,69479l9613,58440l18405,53896l26097,53896l33789,55843l40384,62336l46701,69479l52745,76623l59065,83766l65109,90259l71428,93505l77472,93505l84065,90259l90384,82465l94505,72076l96428,61037l97525,48699l96977,36363l95877,27921l93956,20778l90933,12336xm75824,0l81593,1299l86262,5194l90933,12336l90933,12336l86262,7792l80493,3896l75000,5194l69780,11037l66208,20778l64560,31817l64560,42856l66208,53896l69780,61037l75000,65583l79394,64285l82692,61037l84613,53896l85713,46102l84613,38961l81593,33116l79944,31817l78569,33116l76921,34414l75549,36363l75000,38961l75000,44155l75549,47400l76373,48699l76921,50000l78021,48699l78569,47400l79944,46102l80493,46102l81593,47400l81593,48699l81593,51299l81042,52597l79944,53896l76921,52597l74449,48699l73900,44155l73900,37662l75000,33116l77472,29220l81042,29220l84065,33116l86262,40259l86262,48699l84613,55843l82141,63634l78021,65583l72252,64285l67306,58440l64009,50000l62637,37662l63185,25972l65657,14933l70329,5194l75824,0xe" coordsize="100000,100000" fillcolor="#332411" stroked="f">
                    <v:path textboxrect="0,0,0,0"/>
                  </v:shape>
                  <v:shape id="shape 19" o:spid="_x0000_s19" style="position:absolute;left:10;top:13;width:0;height:90;visibility:visible;" path="m0,0l0,104l4167,451l12500,850l29167,1354l45833,1808l58333,2287l83333,2632l91667,2898l100000,3005l100000,97021l91667,97127l83333,97366l58333,97764l45833,98271l29167,98722l12500,99148l4167,99600l0,99919l0,100000l0,0xe" coordsize="100000,100000" fillcolor="#332411" stroked="f">
                    <v:path textboxrect="0,0,0,0"/>
                  </v:shape>
                  <v:shape id="shape 20" o:spid="_x0000_s20" o:spt="1" type="#_x0000_t1" style="position:absolute;left:18;top:2;width:131;height:0;visibility:visible;" fillcolor="#332411" stroked="f"/>
                  <v:shape id="shape 21" o:spid="_x0000_s21" style="position:absolute;left:152;top:10;width:6;height:10;visibility:visible;" path="m76410,44512l69102,49796l59799,54674l50498,59350l41194,63414l31894,67275l20597,72153l12623,76829l14949,80486l20597,84350l27574,86583l35546,88211l44185,88211l53486,86583l62789,83942l71428,79877l77741,74593l81394,68495l82722,61583l81394,54266l79734,50201l77741,45528l76410,44512xm100000,0l99002,11382l95016,21340l90697,30081l84718,37600l77076,44104l78405,45933l80729,50609l83387,55081l85049,60771l85049,66868l83387,72153l80065,77641l74750,82113l67109,85975l56146,89227l45514,90447l35546,89632l26910,87803l19269,84755l14285,81299l11958,78250l11294,77641l6310,80894l2657,85162l1329,89023l1329,92275l3322,95120l5646,97764l9965,99185l14949,99185l20597,97764l21926,97356l22590,96949l22590,96949l21926,97356l21262,97965l15613,100000l9965,99593l5646,97965l2657,95731l664,92683l0,87398l2657,82113l8306,76421l9965,74796l9301,71544l9965,68088l12623,65039l16278,61991l21262,59755l28569,58535l29234,58535l29898,58535l29898,58942l29234,58942l21926,60366l16278,62803l11958,66463l10630,70731l11294,74185l16942,70731l29898,64632l38537,61583l47176,58130l56146,54266l64118,50201l72093,45528l75745,42884l75414,41868l73421,39227l75745,41868l76410,42479l79069,40648l85713,34551l91361,27845l95681,19715l98338,10366l100000,0xe" coordsize="100000,100000" fillcolor="#332411" stroked="f">
                    <v:path textboxrect="0,0,0,0"/>
                  </v:shape>
                  <v:shape id="shape 22" o:spid="_x0000_s22" style="position:absolute;left:149;top:2;width:9;height:9;visibility:visible;" path="m40280,64199l39109,64676l36532,68734l35127,73745l35127,75417l36065,74940l38641,71836l40280,68734l40748,66109l40280,64199xm12412,0l24588,477l36065,1431l47306,3102l57845,5727l67447,9308l76345,13840l83606,19569l90162,27206l96019,36991l99063,47731l100000,57993l99063,67780l96019,77326l91100,85201l85479,91169l78454,95942l70958,99044l63465,100000l55736,99521l48243,96419l41218,91407l36766,85201l34190,78995l34190,77326l32083,78042l27164,78519l32083,77565l34190,76370l33722,72792l35127,67301l38171,63484l40280,62051l41685,62528l42153,64676l41685,67301l40280,70644l38641,73745l35595,76370l35127,76370l35595,79475l38171,85201l42623,91169l49178,95465l56206,98090l63933,98567l71428,97373l78454,94748l85012,89736l90162,84009l93676,77326l96019,69688l96486,61097l96019,52743l94144,43674l91100,35799l86417,28639l79859,22433l72833,16944l64403,12887l55269,10262l39813,7637l24120,6204l9602,5727l6556,5727l3979,5488l2340,5012l935,4532l0,4056l0,3102l468,2625l935,1907l2810,1431l4449,954l6556,477l9366,477l12412,0xe" coordsize="100000,100000" fillcolor="#332411" stroked="f">
                    <v:path textboxrect="0,0,0,0"/>
                  </v:shape>
                  <v:shape id="shape 23" o:spid="_x0000_s23" style="position:absolute;left:150;top:5;width:8;height:7;visibility:visible;" path="m40359,0l48072,285l53470,1424l58354,4273l62211,7407l64523,12250l64523,17947l63495,22222l61694,24785l58611,27065l54755,27065l52442,25926l50127,23931l49100,20227l50127,15954l50641,14815l51412,14243l52442,13674l53984,14243l54498,14243l55269,15384l55269,15954l55269,17377l54755,17947l53984,18519l52956,19088l51926,18519l51926,21081l53470,23361l55269,24500l58354,24785l60667,23931l62468,21081l63495,17377l62981,11681l60153,6836l54755,3132l48072,1424l38560,1424l29819,4273l22106,8831l15938,15384l11053,23361l7711,32477l5912,41880l6426,51565l8225,61537l12595,70655l19280,79771l27505,86609l36502,91451l45757,93731l55269,94016l65037,92021l73521,88317l81748,82905l89458,76067l95113,67521l100000,57264l98713,62106l96657,67521l93315,73502l88944,79201l84060,85185l77891,90313l70692,95155l62468,98289l52956,100000l42931,99428l33160,97435l24164,92593l15938,85755l8738,77206l3340,67521l514,56410l0,44729l2569,33333l6426,23361l11567,15384l17993,8831l25192,4558l32903,1424l40359,0xe" coordsize="100000,100000" fillcolor="#332411" stroked="f">
                    <v:path textboxrect="0,0,0,0"/>
                  </v:shape>
                  <v:shape id="shape 24" o:spid="_x0000_s24" style="position:absolute;left:143;top:5;width:12;height:5;visibility:visible;" path="m80882,0l90072,2083l100000,7639l90808,3125l82169,2083l74264,3125l67463,6597l61213,11806l56065,18056l51285,27083l47426,36806l44484,47917l38970,66667l33454,81597l27572,92014l21690,98611l15440,100000l9373,97222l5146,92014l2204,86458l366,79861l0,73264l0,66667l1470,61111l3125,55903l6984,51389l11028,50000l14889,51389l18014,54514l20035,59722l20954,66319l20035,73264l18197,77778l15808,80556l13419,80556l11028,79167l9373,76736l8271,71875l8639,67361l9373,65625l10109,64931l10660,64236l11764,63542l12866,64236l13419,64931l13785,66319l14153,67361l13785,69444l13785,70139l13419,69444l12866,69444l12500,68750l11764,68056l11396,67361l10660,66667l10294,66667l10109,67361l9741,68750l9741,70139l10109,73958l11764,76736l13785,76736l15808,75347l17646,71528l18014,65625l17278,60417l15257,56597l12866,53125l9741,52431l6616,53125l3859,56597l1838,62153l734,68750l1102,76042l2389,83681l4963,89583l8639,94792l14153,97222l19301,96181l24447,91667l29227,83681l33822,73958l37866,61806l41727,48611l46139,33681l51285,21528l57535,11806l64338,5208l72241,694l80882,0xe" coordsize="100000,100000" fillcolor="#332411" stroked="f">
                    <v:path textboxrect="0,0,0,0"/>
                  </v:shape>
                  <v:shape id="shape 25" o:spid="_x0000_s25" style="position:absolute;left:147;top:2;width:7;height:2;visibility:visible;" path="m9315,12336l6847,20778l4109,27921l3287,36363l2738,48699l3833,61037l6301,72076l9861,82465l15889,90259l23287,93505l29315,93505l35340,90259l41644,83766l47123,76623l53424,69479l60000,62336l66574,55843l73972,53896l81917,53896l90683,58440l100000,69479l88766,61037l78903,57141l69861,59738l61095,64285l53424,72076l46301,79220l39451,87662l32875,94803l26847,98699l20000,100000l13424,96102l7669,88961l3833,79220l1095,66882l0,54544l546,44155l1644,33116l4657,22076l9315,13634l9315,12336xm24109,0l29861,5194l34519,14933l36986,25972l37532,37662l36438,50000l32875,58440l27669,64285l22738,65583l18630,63634l15616,55843l14519,48699l14519,40259l15889,33116l19451,29220l22738,29220l25204,33116l26847,37662l26847,44155l25752,48699l23560,52597l20546,53896l19451,52597l19176,51299l18630,48699l19176,47400l19451,46102l20546,46102l21644,47400l22738,48699l23560,50000l24109,48699l24657,47400l25752,44155l25204,38961l24657,36363l23560,34414l22190,33116l20546,31817l18630,33116l15889,38961l15067,46102l15616,53896l17532,61037l21095,64285l25204,65583l30410,61037l33972,53896l35889,42856l35889,31817l33972,20778l30410,11037l25752,5194l20000,3896l14519,7792l9315,12336l9861,12336l13972,5194l19176,1299l24109,0xe" coordsize="100000,100000" fillcolor="#332411" stroked="f">
                    <v:path textboxrect="0,0,0,0"/>
                  </v:shape>
                  <v:shape id="shape 26" o:spid="_x0000_s26" style="position:absolute;left:159;top:13;width:0;height:90;visibility:visible;" path="m100000,0l100000,100000l100000,99840l91667,99546l83333,99148l66667,98644l54167,98218l37500,97713l20833,97315l4167,97074l0,96968l0,3030l4167,2924l20833,2683l37500,2285l54167,1780l66667,1354l83333,850l91667,451l100000,157l100000,0xe" coordsize="100000,100000" fillcolor="#332411" stroked="f">
                    <v:path textboxrect="0,0,0,0"/>
                  </v:shape>
                  <v:shape id="shape 27" o:spid="_x0000_s27" style="position:absolute;left:83;top:2;width:17;height:5;visibility:visible;" path="m78012,15579l71523,16303l64900,19565l58674,25725l52185,32970l46093,42028l39602,50725l33377,60144l27150,68840l34171,60144l41058,50725l47285,42028l53641,33694l59866,27174l66093,21738l72317,18840l78278,18116l84104,21738l89403,27535l93377,35868l96025,46738l97481,58333l97748,67752l97086,75725l95495,83333l93773,88766l91787,93477l90595,95289l88873,96738l91787,94565l94303,91303l96289,85144l98278,77174l99072,67752l99072,57606l98278,50725l97086,43116l95097,35868l92581,28259l89139,22100l84634,18116l78012,15579xm78012,12681l85164,15579l89535,20289l93111,25725l95762,32970l97748,41303l99204,49273l100000,57606l100000,68477l99072,78984l96819,88042l93773,94565l90595,98912l87417,100000l84370,99637l81720,97463l79470,93477l77748,89491l76025,81157l75231,72463l75495,64130l76688,57606l78410,52174l80926,48549l83708,47824l86093,49273l88079,52898l89403,56882l90065,62317l90331,67752l89801,72463l88343,77174l86620,79708l84900,81157l82648,78984l81456,75725l80926,71738l81190,67752l82118,64854l83708,64854l84104,65579l83840,67752l83178,70289l83178,73188l83840,75725l85428,77174l87150,76449l88609,71738l89403,67028l89139,60868l87813,55433l86093,51449l83708,49273l80662,50000l78410,53984l76951,59419l76289,66303l76025,73912l76688,81157l78410,88042l79470,89854l80926,92752l82912,94565l85694,96014l88343,94565l91523,91303l93773,85868l95762,77898l96819,68477l96556,57606l95762,50725l94039,43116l91523,35868l88079,28984l83840,23549l78012,21014l72051,21014l66093,24273l59866,28984l53509,35868l47549,43840l41324,52174l36157,59419l31389,65579l27019,70289l22516,73912l18012,75000l13377,73912l17350,74273l20528,73188l23708,71014l26755,67752l29933,63405l33905,58333l38542,50725l44766,41303l51257,32245l57880,24273l64370,17391l70993,13405l78012,12681xm14833,11956l14569,11956l14303,11956l14569,12681l15097,13405l16819,15579l18542,18840l20000,23549l20000,23549l20000,21738l20000,19565l18012,14854l15097,11956l14833,11956xm10595,2535l7417,5433l4634,10144l2648,16303l926,27174l926,31882l1986,24273l3708,18116l5958,13405l8343,10868l11125,9419l13641,10144l16819,11956l19602,16667l20000,18840l20000,16303l19072,10868l17086,6521l13905,3259l10595,2535xm11125,0l14303,1086l17350,4708l19602,10868l20528,18116l20264,19565l21324,22100l21986,28984l22250,35868l21986,42028l21058,47824l19602,52174l17616,54708l16819,54708l16025,53984l15627,53259l15363,52174l15097,50725l15097,49273l15363,47824l15762,47463l16289,47463l16556,47463l17086,47824l17086,48549l17086,49273l17086,50000l16819,50725l16819,51449l17086,52174l17086,52898l17616,52898l18012,52898l18808,52174l20264,48549l21324,43840l21986,38405l21986,32245l21456,25725l20264,21014l20000,24273l20794,28984l21058,35868l20264,43840l21058,34419l20264,26449l20000,25725l20000,26449l18808,31157l17616,32970l15762,34419l14303,34419l13377,32970l12317,31882l11919,29708l11655,28259l11389,26449l11389,24273l11655,22100l11919,21014l12317,19565l12847,18840l13377,18840l13905,18840l14569,19565l14833,20289l15363,22100l15363,22100l15363,22824l15363,23549l15097,24273l14833,25000l14303,25000l13905,25000l13641,23549l13641,22100l13641,21738l14039,21014l14569,20289l13905,20289l13111,20289l12581,21014l12051,22100l11919,24273l11919,26449l12051,28259l12847,29708l13377,31157l14039,32245l16025,32970l18012,31157l19602,26449l19734,25000l18278,19565l15762,14854l12581,12681l9667,13405l6887,15579l4634,19565l2648,25000l1456,32970l926,40579l1456,47824l3442,56882l6356,63405l10197,68477l14569,71014l19734,70289l25296,67028l31389,59419l25296,67752l19602,71738l14303,71738l9933,68840l5958,63405l2912,56157l926,47824l1190,51449l2648,58694l4900,64130l7417,68840l9933,71738l12317,73912l9933,72463l7417,69565l4634,65579l2516,59419l926,51449l264,42028l528,41303l0,36593l528,25725l2250,14130l4634,6521l7681,1810l11125,0xe" coordsize="100000,100000" fillcolor="#332411" stroked="f">
                    <v:path textboxrect="0,0,0,0"/>
                  </v:shape>
                  <v:shape id="shape 28" o:spid="_x0000_s28" style="position:absolute;left:65;top:2;width:17;height:5;visibility:visible;" path="m21986,15579l15363,18116l10859,22100l7417,28259l4634,35868l2912,43116l1720,50725l926,57606l926,67752l1720,77174l3708,85144l5694,91303l8211,94565l11125,96738l9403,95289l8211,93477l6225,88766l4370,83333l2912,75725l2250,67752l2516,58333l3972,46738l6620,35868l10595,27535l15762,21738l21720,18116l27681,18840l33905,21738l40132,27174l46225,33694l52713,42028l58940,50725l65826,60144l72713,68840l66620,60144l60396,50725l53905,42028l47813,32970l41324,25725l34833,19565l28475,16303l21986,15579xm21986,12681l29005,13405l35627,17391l42118,24273l48741,32245l54965,41303l61324,50725l66093,58333l69801,63405l73243,67752l76289,71014l79470,73188l82648,74273l86620,73912l81854,75000l77481,73912l72979,70289l68609,65579l63840,59419l58674,52174l52449,43840l46225,35868l40132,28984l33905,24273l27947,21014l21720,21014l16025,23549l11919,28984l8343,35868l5958,43116l4236,50725l3178,57606l3178,68477l4236,77898l6225,85868l8343,91303l11655,94565l14303,96014l16819,94565l19072,92752l20528,89854l21456,88042l23046,81157l23972,73912l23708,66303l23046,59419l21456,53984l19336,50000l16289,49273l13773,51449l11919,55433l10859,60868l10595,67028l11125,71738l12847,76449l14569,77174l16025,75725l16819,73188l16556,70289l16025,67752l15762,65579l16289,64854l17748,64854l18808,67752l19072,71738l18542,75725l17350,78984l15097,81157l13377,79708l11655,77174l10065,72463l9667,67752l9933,62317l10331,56882l11919,52898l13773,49273l16289,47824l19072,48549l21456,52174l23310,57606l24502,64130l24766,72463l23972,81157l22250,89491l20528,93477l18278,97463l15627,99637l12581,100000l9403,98912l6225,94565l3178,88042l926,78984l0,68477l0,57606l662,49273l2250,41303l4236,32970l6887,25725l10331,20289l14833,15579l21986,12681xm85164,11956l84900,11956l81854,14854l80000,19565l79734,21738l80000,23549l80000,23549l81456,18840l83178,15579l84900,13405l85428,12681l85428,11956l85428,11956l85164,11956xm89403,2535l86093,3259l82912,6521l80926,10868l80000,16303l80000,18840l80396,16667l82912,11956l86356,10144l88873,9419l91523,10868l94039,13405l96025,18116l98012,24273l98940,31882l98940,27174l97218,16303l95231,10144l92581,5433l89403,2535xm88873,0l92051,1810l95231,6521l97748,14130l99470,25725l100000,36593l99470,41303l99734,42028l98940,51449l97481,59419l95231,65579l92581,69565l90065,72463l87549,73912l90065,71738l92581,68840l95097,64130l97218,58694l98808,51449l98940,47824l97086,56157l94039,63405l90065,68840l85694,71738l80396,71738l74701,67752l68609,59419l74701,67028l80132,70289l85428,71014l89801,68477l93509,63405l96556,56882l98542,47824l98940,40579l98542,32970l97218,25000l95231,19565l93111,15579l90331,13405l87150,12681l84104,14854l81456,19565l80132,25000l80396,26449l81854,31157l83840,32970l85826,32245l86620,31157l87150,29708l87549,28259l88079,26449l87813,24273l87813,22100l87417,21014l86887,20289l86093,20289l85428,20289l85826,21014l86356,21738l86356,22100l86356,23549l86093,25000l85694,25000l85164,25000l84900,24273l84634,23549l84634,22824l84634,22100l84634,22100l84900,20289l85428,19565l85826,18840l86620,18840l87150,18840l87549,19565l88079,21014l88343,22100l88609,24273l88609,26449l88343,28259l88079,29708l87417,31882l86620,32970l85428,34419l84104,34419l82382,32970l81190,31157l80000,26449l80000,25725l79734,26449l78940,34419l79734,43840l78940,35868l79204,28984l80000,24273l79734,21014l78410,25725l78012,32245l78012,38405l78674,43840l79734,48549l81190,52174l81854,52898l82382,52898l82648,52898l82912,52174l83178,51449l83178,50725l82912,50000l82912,49273l82912,48549l82912,47824l83178,47463l83708,47463l84104,47463l84634,47824l84900,49273l84900,50725l84634,52174l84370,53259l83840,53984l83178,54708l82382,54708l80396,52174l78940,47824l78012,42028l77748,35868l78012,28984l78674,22100l79734,19565l79470,18116l80396,10868l82648,4708l85694,1086l88873,0xe" coordsize="100000,100000" fillcolor="#332411" stroked="f">
                    <v:path textboxrect="0,0,0,0"/>
                  </v:shape>
                  <v:shape id="shape 29" o:spid="_x0000_s29" style="position:absolute;left:111;top:3;width:8;height:3;visibility:visible;" path="m0,0l5197,15000l11137,25500l17574,33000l24505,37500l31931,38500l39850,36500l47771,32000l55940,24500l65840,16000l74505,13000l82424,15000l88861,20000l94058,28000l97771,38500l100000,49500l100000,63000l98514,74000l95296,84500l91336,92500l85644,98500l79206,100000l72771,97500l68067,92500l65345,86000l63861,77500l63861,69500l64850,62000l67079,55500l70296,50500l74505,49000l79206,50500l82424,54500l84157,60000l84653,65500l83910,71000l81435,75000l78711,75000l76979,73000l75493,68500l75988,63500l76979,63000l77227,63000l78218,63000l78711,64500l78711,66500l78218,68500l78711,70500l79701,71000l80692,70500l81435,69500l81931,67500l82919,62000l81435,56000l78711,52500l74505,51500l71287,54500l68563,59000l66583,66500l66336,75000l66583,83500l69058,90000l72771,95500l78218,97500l83910,96500l88861,92000l93067,84500l95792,75000l97275,62000l96780,52500l95296,44000l93067,35500l89354,28000l84653,23500l78711,20000l71780,20000l63861,23500l54701,32000l47275,37500l39850,41500l32424,43000l24505,41500l17574,35500l11137,27500l5197,16000l0,0xe" coordsize="100000,100000" fillcolor="#332411" stroked="f">
                    <v:path textboxrect="0,0,0,0"/>
                  </v:shape>
                  <v:shape id="shape 30" o:spid="_x0000_s30" style="position:absolute;left:120;top:7;width:0;height:0;visibility:visible;" path="m58822,50000l60294,54877l63234,57315l69116,59755l69116,62194l66176,62194l63234,62194l58822,59755l55882,57315l55882,54877l58822,52438l58822,50000xm30882,0l14704,28049l5882,47560l8822,64632l16176,78049l27940,84146l41176,89023l58822,91463l69116,89023l77940,84146l85294,78049l91176,68292l91176,62194l88234,54877l82352,50000l77940,47560l69116,46340l63234,47560l58822,50000l58822,50000l60294,47560l63234,46340l69116,43900l74998,43900l79410,43900l85294,46340l91176,47560l97058,52438l100000,59755l100000,75609l91176,89023l77940,98780l58822,100000l41176,100000l25000,93900l11764,84146l2940,68292l0,50000l8822,28049l30882,0xe" coordsize="100000,100000" fillcolor="#332411" stroked="f">
                    <v:path textboxrect="0,0,0,0"/>
                  </v:shape>
                  <v:shape id="shape 31" o:spid="_x0000_s31" style="position:absolute;left:46;top:3;width:8;height:3;visibility:visible;" path="m100000,0l95037,16000l89329,27500l82382,35500l75433,41500l67741,43000l60296,41500l52852,37500l45407,32000l35979,23500l28287,20000l21338,20000l15134,23500l10669,28000l6947,35500l4465,44000l3225,52500l2729,62000l3970,75000l6947,84500l11414,92000l16127,96500l21588,97500l27294,95500l31016,90000l33250,83500l33745,75000l33250,66500l31512,59000l28782,54500l25308,51500l21588,52500l18361,56000l17120,62000l18113,67500l18361,69500l19850,70500l20843,71000l21338,70500l21588,68500l21338,66500l21338,64500l21588,63000l22579,63000l23076,63000l24069,63500l24565,68500l23572,73000l21338,75000l18361,75000l16127,71000l15134,65500l15632,60000l17616,54500l20843,50500l25308,49000l29528,50500l32752,55500l35234,62000l36475,69500l36475,77500l35234,86000l32009,92500l27294,97500l20843,100000l14391,98500l9181,92500l4465,84500l1238,74000l0,63000l495,49500l2231,38500l5954,28000l10917,20000l17616,15000l25308,13000l34243,16000l43919,24500l52356,32000l60296,36500l67988,38500l75433,37500l82382,33000l88833,25500l95037,15000l100000,0xe" coordsize="100000,100000" fillcolor="#332411" stroked="f">
                    <v:path textboxrect="0,0,0,0"/>
                  </v:shape>
                  <v:shape id="shape 32" o:spid="_x0000_s32" style="position:absolute;left:45;top:7;width:0;height:0;visibility:visible;" path="m41789,50000l41789,52438l44775,54877l44775,57315l41789,59755l35819,62194l34326,62194l31343,62194l31343,59755l35819,57315l38806,54877l41789,50000xm70148,0l92537,28049l100000,50000l100000,68292l89551,84146l76118,93900l58208,100000l41789,100000l22387,98780l8954,89023l0,75609l0,59755l2984,52438l8954,47560l13431,46340l19403,43900l25373,43900l31343,43900l35819,46340l38806,47560l41789,50000l41789,50000l35819,47560l31343,46340l22387,47560l16417,50000l11940,54877l8954,62194l11940,68292l13431,78049l22387,84146l31343,89023l44775,91463l58208,89023l73134,84146l83581,78049l92537,64632l95521,47560l86567,28049l70148,0xe" coordsize="100000,100000" fillcolor="#332411" stroked="f">
                    <v:path textboxrect="0,0,0,0"/>
                  </v:shape>
                  <v:shape id="shape 33" o:spid="_x0000_s33" style="position:absolute;left:120;top:3;width:22;height:5;visibility:visible;" path="m64389,70278l64074,71678l63863,76222l64389,81468l64810,82866l65021,80769l65021,76222l64810,72377l64389,70278xm85609,37762l85817,38461l87604,46153l88759,52796l90965,61887l92856,67132l93067,67831l92856,59440l92120,51398l90544,45104l88340,40208l85609,37762l85609,37762xm82248,37063l83718,45454l84662,54194l85398,63285l86028,71678l87183,84264l87604,86713l88970,86713l90965,83565l92331,76921l93067,69229l91910,67132l89704,61887l87815,52796l86238,44405l84662,37063l83718,37063l82248,37063xm70903,6991l74789,13634l77940,20627l80567,28671l82248,36363l83822,36363l84454,36363l84454,36363l82456,28671l80146,21326l76785,14336l80567,21326l83507,30069l85188,36363l85817,37063l88023,38461l90125,40907l91701,45104l93067,50699l93907,57343l94116,66433l93907,68530l94852,69928l96847,70278l98424,69928l99579,67831l100000,67132l100000,67132l100000,67132l100000,67132l99579,67831l98738,69928l97373,70278l95692,70977l93907,70278l93907,70278l93486,74475l92331,80769l90755,84963l88970,87412l87815,88111l88340,91956l89914,97201l91491,99299l91910,99299l92542,99299l92856,98600l93486,97900l93907,97201l94116,95803l94222,94056l94222,91956l94222,89509l94116,88810l94116,88111l94222,88810l94222,89509l94431,91956l94431,94755l94222,96502l93907,97900l93275,99299l92646,100000l92120,100000l91491,100000l89914,97900l88549,94755l87183,89509l86975,87412l86238,87412l84873,85313l83822,81468l83296,76921l83296,70278l83507,70278l83507,70278l83507,70278l83507,76222l84032,81468l85188,84963l86764,86713l86764,86713l86028,82167l85188,72377l84662,63285l84032,54894l83088,45454l81931,37063l81931,37063l80671,37063l81931,36363l80356,28671l77940,20627l74789,13634l70903,6991xm62708,4894l67016,6292l71322,10838l74475,16083l76995,23426l78991,31817l80356,40907l81090,50000l81090,60139l80567,69928l79201,79021l77204,86014l74789,91257l72058,94056l69116,93356l66806,90558l65229,86713l64810,84963l64600,86014l63234,90558l64389,86014l64600,84264l64074,81468l63444,76222l63444,70977l64074,68530l64600,69229l65021,71678l65440,76222l65229,81468l65021,83565l65440,86014l67227,90208l69326,91956l72058,92655l74789,90208l77204,84963l78991,77620l80146,68530l80671,59440l80567,50699l79935,41606l78780,33215l76785,25174l74475,18181l71113,12236l67227,8391l63234,6991l59347,9090l55356,12935l51259,18880l47373,25174l43171,32516l38863,39859l34347,46153l29727,52097l24579,55942l19222,57343l13759,56641l7667,52097l13234,55243l18486,55243l23634,53495l28255,48949l32981,43007l37289,36363l41806,29370l46007,22028l50315,15384l54410,10139l58507,6991l62708,4894xm57141,0l62815,350l68907,4894l63234,1748l58192,1049l53044,3845l48109,8391l43590,13634l39074,20627l34769,27970l30461,34963l26363,40907l22162,46852l17856,50000l13759,52097l9662,50699l5356,46153l3991,44405l2729,43007l1785,40907l1049,40208l419,39160l208,38461l0,38461l0,38461l419,38461l1049,39160l1785,40208l2729,41606l3991,43007l5567,45104l9454,48949l13340,49648l17331,48250l21218,43706l25208,38461l29306,31817l33403,24824l37708,17481l42227,10838l46954,4894l51889,1049l57141,0xe" coordsize="100000,100000" fillcolor="#332411" stroked="f">
                    <v:path textboxrect="0,0,0,0"/>
                  </v:shape>
                  <v:shape id="shape 34" o:spid="_x0000_s34" style="position:absolute;left:23;top:2;width:22;height:5;visibility:visible;" path="m35076,77164l34657,79525l34241,83069l34030,88188l34241,91338l35287,85433l35391,78738l35076,77164xm16438,30315l14657,37400l12773,46456l9947,55905l7433,61023l6910,61023l6910,66928l7644,74407l8586,79525l10155,83069l11516,83856l11935,81102l13507,67715l14657,59053l15706,49211l17067,39762l18847,30708l17382,30315l16438,30315xm15495,30315l12773,31495l10366,35433l8375,42125l7225,50000l6910,59053l6910,59447l7014,59447l9213,54329l11516,45669l13296,38188l15287,30708l15495,30315l15495,30315xm35076,4329l39370,5118l43454,8660l47329,15354l51308,23620l55183,32282l59162,42519l63035,53148l67329,62597l71623,71259l76125,78738l81046,83856l86282,86220l91831,85433l86072,87007l80836,86220l75914,81495l71412,75984l67120,68502l63245,59447l59475,50787l55810,41338l52250,31495l48690,23620l45444,16141l41884,10236l38324,7479l34657,5905l30785,8660l27433,13384l24711,20472l22512,28738l20942,37400l20000,47243l19370,56692l19581,66928l20313,77951l21884,87007l24083,93306l26595,98030l29317,99211l32146,97243l34030,92125l33822,88975l33822,83069l34241,78738l35076,75984l35602,75197l36021,77951l35810,83856l35076,89762l34241,92912l34449,94093l35391,100000l34241,94880l34030,93306l33715,94880l31935,98424l29528,100000l26595,99211l23873,94880l21780,88188l20208,78738l19162,68502l18951,57479l19370,46456l20523,36220l22303,27164l24502,18502l27433,11810l30785,7479l35076,4329xm31097,2755l27014,8660l23664,14565l21150,22833l19162,30708l20313,31495l19162,30708l19162,30708l17590,40551l16229,50000l15287,59447l14449,69289l12877,81495l12354,84644l12354,84644l13926,83069l15287,79525l16021,74407l16229,67715l16229,67715l16229,67715l16438,67715l16021,75197l15495,80315l14345,83069l12877,84644l12146,84644l10993,89762l9213,94880l7225,96456l5863,95669l4921,92912l4502,88975l4711,83069l4921,82282l4921,82282l4921,82282l4921,83856l4502,88188l4921,91338l5444,94093l6282,95669l7225,95669l8794,94093l10366,88975l11308,84644l10155,83856l8586,80315l7225,75197l6282,66928l6072,61810l5130,62597l2931,61810l1361,59447l417,56692l208,55905l0,55905l0,55905l208,55905l417,56692l1569,59447l3141,61023l4921,61810l5863,60236l5863,58266l6491,47637l7644,40551l9005,35433l10993,31495l12877,29525l15287,28738l15810,28738l17801,22046l21150,14565l25025,8266l21569,13778l18847,21259l16648,28738l16648,29525l17275,29525l18847,30315l20942,22046l23664,14565l27014,8266l31097,2755xm38951,0l44292,1574l49109,5118l53611,11023l57905,18502l62093,27164l65757,36613l69528,46456l72984,55118l76333,64171l79894,71259l83350,76377l86910,80315l90470,81102l94345,78738l95914,76377l97275,75984l98428,74407l99266,73620l99581,73620l100000,73620l100000,73620l99581,74407l99056,75197l98218,75984l97275,77164l96125,77951l94553,80315l90051,82282l85757,81495l81780,77951l77694,72046l74030,64171l70051,54329l66176,44093l62093,34644l57905,24407l53611,15354l48900,8660l44083,3542l38951,787l33296,1574l38951,0xe" coordsize="100000,100000" fillcolor="#332411" stroked="f">
                    <v:path textboxrect="0,0,0,0"/>
                  </v:shape>
                  <v:shape id="shape 35" o:spid="_x0000_s35" style="position:absolute;left:66;top:110;width:17;height:5;visibility:visible;" path="m80211,76727l79947,78907l79947,80363l81938,85090l84859,88363l85391,88363l85655,88363l85655,87634l85655,87634l85125,86907l83398,85090l81671,81817l80211,76727l80211,76727xm99336,68727l98007,76363l96280,82181l94023,86907l91632,89817l89109,91271l86586,90544l83132,87634l80609,83634l79947,81817l80211,84363l81141,89090l82868,93817l86056,97454l89641,97454l92563,95271l95352,90544l97343,83634l99069,72727l99336,68727xm87914,26544l90039,28000l92826,30544l95352,34907l97475,40727l99336,49090l99734,57817l99734,59271l100000,63271l99734,74907l98007,85817l95352,93817l92296,98544l89109,100000l85655,99271l82868,95271l80609,89090l79681,81817l79681,80363l78884,77454l77954,71271l77688,64727l78220,57817l79148,52363l80609,48363l82336,45454l83132,45454l83931,45454l84329,46907l84859,47634l84859,49090l84859,50907l84595,51634l84329,53090l83931,53090l83398,53090l83132,52363l82868,51634l82868,50907l82868,49817l83132,49817l83132,49090l83132,48363l82868,47634l82602,47634l82204,47634l81407,48363l79947,50907l78618,55634l78220,61817l78220,68000l78618,74907l79681,79634l79947,76363l79148,70907l78884,64000l79681,56363l79148,66181l79947,74181l80211,74907l80211,74181l81141,69454l82602,66544l84063,66181l85655,66181l86852,67271l87648,68727l88046,70907l88579,72000l88579,74181l88579,76363l88579,78181l88046,79634l87648,81090l87118,81817l86586,81817l86056,81817l85655,81090l85125,79634l84859,78181l84859,77454l84859,77454l84859,76727l84859,76363l85391,75634l85921,74907l86056,75634l86586,76727l86586,77454l86319,78907l86056,79634l85655,79634l86319,80363l86852,80363l87648,78907l87914,77454l88046,76363l88046,74181l87914,72000l87382,70907l86586,69454l85921,68000l83931,67271l81938,69454l80345,73454l80211,75634l81671,81090l84329,85817l87382,86907l90303,86907l93093,85090l95484,81090l97475,74907l98803,67271l99336,60000l98537,52363l96813,43634l93757,36727l90039,31271l85655,29454l80345,29454l74634,33454l68789,40727l74634,32727l80345,28727l85655,28000l90303,30544l94289,36000l97343,44363l99069,52363l99069,49090l97475,41454l95352,35271l92826,31271l90039,28000l87914,26544xm10889,2907l8231,4727l5708,8727l3451,14181l1725,23271l662,32727l928,42907l1461,49817l2655,57090l4646,64727l7435,71271l10889,78181l15403,82181l21778,85090l28551,84363l34926,80363l41433,74907l47940,66544l54049,58544l60292,49090l66532,40000l72907,31271l66002,40000l58831,49817l52588,58544l46347,66181l40238,73454l33995,78181l27755,81817l21514,81817l15669,78907l10623,72727l6639,64727l3718,53817l2257,42181l2257,32727l2921,24000l4248,17090l5975,10907l7968,6907l9428,4727l10889,2907xm12350,0l15669,727l18060,2907l20583,6181l22044,10907l24037,19271l24567,27271l24301,35271l23373,42907l21380,48363l19123,51634l16333,52363l13678,50907l11685,47634l10356,42907l9694,38181l9694,32727l10093,28000l11419,23271l13146,19634l15139,19271l17130,20363l18326,24000l19123,28727l18856,32000l17794,34907l16067,35271l15669,34181l16067,32000l16600,29817l16866,26544l16067,24000l14343,22544l12616,24000l11155,28727l10623,33454l10889,39634l11951,45090l13678,49090l16333,50907l19123,49817l21380,46181l22840,40727l23771,33454l23771,25817l23106,18544l21514,12363l20583,10181l18856,7634l16866,5454l14343,4000l11419,4727l8366,8727l5975,14181l4248,21817l3185,31271l3185,42181l3984,49817l5708,57090l8231,64727l11685,71271l16067,76363l21778,79634l27755,79634l33995,76363l40238,70907l46347,64000l52588,56363l58565,48363l64009,40727l68789,34907l73174,29454l77424,25817l81938,25090l86852,25817l82868,25817l79414,27271l76493,29454l73174,32000l69986,36727l66266,42181l61486,49090l55111,58544l48604,68000l42229,76363l35456,82907l28817,86544l21778,87634l14873,84363l10356,80363l6905,74181l4248,67271l1991,59271l662,50907l0,42907l0,31271l928,21090l3185,12363l6241,4727l9428,1454l12350,0xe" coordsize="100000,100000" fillcolor="#332411" stroked="f">
                    <v:path textboxrect="0,0,0,0"/>
                  </v:shape>
                  <v:shape id="shape 36" o:spid="_x0000_s36" style="position:absolute;left:84;top:110;width:17;height:5;visibility:visible;" path="m19787,76727l19787,76727l18326,81817l16600,85090l14873,86907l14606,87634l14343,87634l14606,88363l14873,88363l15139,88363l18060,85090l20051,80363l20051,78907l19787,76727xm796,68727l928,72727l2655,83634l4646,90544l7435,95271l10356,97454l13942,97454l17130,93817l18856,89090l19787,84363l20051,81817l19389,83634l16866,87634l13412,90544l10889,91271l8366,89817l5975,86907l3718,82181l1991,76363l796,68727xm12083,26544l9958,28000l7435,31271l4646,35271l2523,41454l1194,49090l928,52363l2655,44363l5708,36000l9694,30544l14343,28000l19653,28727l25363,32727l31208,40727l25363,33454l19653,29454l14343,29454l9958,31271l6241,36727l3451,43634l1461,52363l796,60000l1194,67271l2523,74907l4514,81090l6905,85090l9694,86907l12616,86907l15935,85817l18326,81090l19787,75634l19653,73454l18060,69454l16067,67271l14076,68000l13412,69454l12616,70907l12083,72000l11951,74181l11951,76363l12083,77454l12616,78907l13146,80363l13678,80363l14343,79634l13942,79634l13678,78907l13412,77454l13678,76727l13942,75634l14343,74907l14606,75634l15139,76363l15139,76727l15139,77454l15139,77454l15139,78181l14873,79634l14343,81090l13942,81817l13412,81817l12880,81817l12350,81090l11951,79634l11419,78181l11155,76363l11419,74181l11419,72000l11951,70907l12350,68727l13146,67271l14343,66181l15935,66181l17396,66544l18856,69454l19787,74181l20051,74907l20051,74181l20850,66181l20317,56363l21113,64000l20850,70907l20051,76363l20317,79634l21380,74907l22044,68000l21778,61817l21380,55634l20051,50907l18590,48363l17794,47634l17396,47634l17130,47634l16866,48363l16866,49090l16866,49817l17130,49817l17130,50907l17130,51634l16866,52363l16600,53090l16067,53090l15669,53090l15403,51634l15139,50907l15139,49090l15403,47634l15669,46907l16067,45454l16866,45454l17662,45454l19653,48363l20850,52363l21778,57817l22310,64727l22044,71271l21113,77454l20317,80363l20317,81817l19389,89090l17130,95271l14343,99271l10889,100000l7701,98544l4646,93817l2257,85817l264,74907l0,63271l264,59271l264,57817l796,49090l2523,40727l4646,34907l7171,30544l9958,28000l12083,26544xm89109,2907l90569,4727l92030,6907l94023,10907l95750,17090l97076,24000l97741,32727l97741,42181l96280,53817l93359,64727l89375,72727l84329,78907l78484,81817l72243,81817l66002,78181l59759,73454l53650,66181l47410,58544l41167,49817l34262,40000l27090,31271l33465,40000l39706,49090l45949,58544l52322,66544l58565,74907l65072,80363l71447,84363l78220,85090l84595,82181l89109,78181l92563,71271l95352,64727l97343,57090l98537,49817l99069,42907l99336,32727l98273,23271l96546,14181l94289,8727l91766,4727l89109,2907xm87648,0l90569,1454l93757,4727l96813,12363l99069,21090l100000,31271l100000,42907l99336,50907l98007,59271l96014,67271l93093,74181l89641,80363l85391,84363l78220,87634l71181,86544l64542,82907l57769,76363l51394,68000l44887,58544l38512,49090l33995,42181l30012,36727l26824,32000l23505,29454l20583,27271l17130,25817l13146,25817l18060,25090l22574,25817l26824,29454l31208,34907l35988,40727l41433,48363l47410,56363l53650,64000l59759,70907l66002,76363l72243,79634l78220,79634l83931,76363l88313,71271l91766,64727l94289,57090l96014,49817l96813,42181l96813,31271l95750,21817l94023,14181l91766,8727l88579,4727l85655,4000l83132,5454l81141,7634l79414,10181l78618,12363l76891,18544l76227,25817l76227,33454l77157,40727l78618,46181l80875,49817l83664,50907l86319,49090l88046,45090l89109,39634l89375,33454l88843,28727l87382,24000l85655,22544l83931,24000l83132,26544l83398,29817l83931,32000l84329,34181l83931,35271l82204,34907l81141,32000l81141,28727l81671,24000l82868,20363l84859,19271l86852,19634l88579,23271l89905,28000l90303,32727l90303,38181l89641,42907l88313,47634l86319,50907l83664,52363l80875,51634l78618,48363l76625,42907l75697,35271l75431,27271l76227,19271l77954,10907l79414,6181l81938,2907l84595,727l87648,0xe" coordsize="100000,100000" fillcolor="#332411" stroked="f">
                    <v:path textboxrect="0,0,0,0"/>
                  </v:shape>
                  <v:shape id="shape 37" o:spid="_x0000_s37" style="position:absolute;left:47;top:110;width:8;height:3;visibility:visible;" path="m20688,0l27586,3000l32264,7500l34975,14000l36451,22500l36451,30000l34975,38500l32757,44000l29556,48500l25861,51500l21181,49500l17979,46000l15516,40500l15271,34500l16009,29000l18965,24500l21181,24500l23398,27000l24875,32000l23891,35500l23398,37500l22660,37500l22167,36500l21674,35500l21674,34000l22167,31000l21674,30000l20688,29000l19704,29000l18965,30000l17979,32000l17486,38500l18965,44000l21674,48000l25368,48500l29063,46000l31280,40500l33250,34000l33988,25500l33250,17000l31280,10500l27093,5000l22167,2000l16502,4000l11574,7500l7389,15000l4185,25500l2708,38500l3201,47000l4678,56000l7389,64500l10590,71000l15516,77000l21181,79500l28079,79500l36451,76000l45565,68500l52463,62000l59852,58000l67734,57000l75123,59000l82264,63500l88914,72000l94826,84500l100000,100000l94826,85000l88914,74000l82264,66500l75368,63000l67734,62000l60343,63500l51970,68500l44088,76000l33988,83500l25368,86000l17486,85000l11083,79500l5910,72000l2215,62000l491,49500l0,37500l1722,26500l4678,16000l9111,7500l14778,2000l20688,0xe" coordsize="100000,100000" fillcolor="#332411" stroked="f">
                    <v:path textboxrect="0,0,0,0"/>
                  </v:shape>
                  <v:shape id="shape 38" o:spid="_x0000_s38" style="position:absolute;left:46;top:109;width:0;height:0;visibility:visible;" path="m33822,38095l39704,38095l41176,40475l44116,42856l44116,47618l41176,48808l41176,48808l41176,47618l36764,45236l33822,42856l33822,40475l33822,38095xm41176,0l61764,2380l77940,7141l91176,17856l100000,30951l100000,51190l91176,73808l72058,100000l88234,73808l94116,53569l91176,35713l85294,25000l72058,15475l58822,11903l44116,11903l33822,13095l22058,17856l14704,25000l11764,30951l11764,40475l14704,47618l17646,51190l25000,53569l30882,53569l36764,53569l41176,48808l41176,48808l41176,53569l39704,55951l33822,58333l27940,58333l20588,58333l14704,55951l8822,53569l2940,47618l0,40475l2940,27380l11764,13095l25000,4762l41176,0xe" coordsize="100000,100000" fillcolor="#332411" stroked="f">
                    <v:path textboxrect="0,0,0,0"/>
                  </v:shape>
                  <v:shape id="shape 39" o:spid="_x0000_s39" style="position:absolute;left:112;top:110;width:8;height:3;visibility:visible;" path="m79259,0l85185,2000l90863,7500l95060,16000l98271,26500l100000,37500l99505,49500l97778,62000l94074,72000l88889,79500l82468,85000l74567,86000l65926,83500l55801,76000l47900,68500l39505,63500l32097,62000l24444,63000l17530,66500l10863,74000l4938,85000l0,100000l4938,84500l10863,72000l17530,63500l24938,59000l32097,57000l39505,58000l47407,62000l54319,68500l63704,76000l71852,79500l78764,79500l84444,77000l88889,71000l92593,64500l95556,56000l96789,47000l97282,38500l95801,25500l92593,15000l88394,7500l83456,4000l77778,2000l72838,5000l68641,10500l66912,17000l65926,25500l66912,34000l68148,40500l70863,46000l74567,48500l78271,48000l81234,44000l82468,38500l81975,32000l81234,30000l80245,29000l79259,29000l78271,30000l77778,31000l78271,34000l78271,35500l77778,36500l77530,37500l76542,37500l76049,35500l75060,32000l76542,27000l78764,24500l81234,24500l83949,29000l84938,34500l84444,40500l81975,46000l78764,49500l74319,51500l70616,48500l67407,44000l64938,38500l63704,30000l63704,22500l64938,14000l67653,7500l72345,3000l79259,0xe" coordsize="100000,100000" fillcolor="#332411" stroked="f">
                    <v:path textboxrect="0,0,0,0"/>
                  </v:shape>
                  <v:shape id="shape 40" o:spid="_x0000_s40" style="position:absolute;left:121;top:109;width:0;height:0;visibility:visible;" path="m66176,38095l66176,40475l66176,42856l63234,45236l58822,47618l58822,48808l58822,48808l55882,47618l55882,42856l58822,40475l61764,38095l66176,38095xm58822,0l74998,4762l88234,13095l97058,27380l100000,40475l97058,47618l91176,53569l85294,55951l77940,58333l72058,58333l66176,58333l61764,55951l58822,53569l58822,48808l58822,48808l61764,53569l69116,53569l74998,53569l83822,51190l85294,47618l88234,40475l88234,30951l85294,25000l77940,17856l66176,13095l55882,11903l41176,11903l27940,15475l14704,25000l5882,35713l5882,53569l11764,73808l27940,100000l8822,73808l0,51190l0,30951l8822,17856l22058,7141l39704,2380l58822,0xe" coordsize="100000,100000" fillcolor="#332411" stroked="f">
                    <v:path textboxrect="0,0,0,0"/>
                  </v:shape>
                  <v:shape id="shape 41" o:spid="_x0000_s41" style="position:absolute;left:24;top:109;width:22;height:5;visibility:visible;" path="m86058,47900l90354,48949l94653,53495l96016,55593l97169,56991l98218,58042l98951,59440l99370,60838l99789,60838l100000,61537l99789,61537l99370,60838l98951,60838l98218,59440l97169,58042l95806,56991l94444,54194l90565,50350l86581,49648l82704,51748l78824,55593l74843,61537l70755,67831l66664,75174l62368,82516l57861,88810l53144,94755l48007,97900l42766,100000l37211,99299l31236,94755l36688,97900l41928,97900l47065,96153l51780,91606l56498,85662l61005,79021l65303,72028l69391,64685l73688,58042l77778,52796l81970,48949l86058,47900xm6917,32167l7127,40558l8069,48250l9644,54894l11738,59440l14569,62236l14569,62236l14359,61537l12576,53495l11215,46502l9222,37762l7127,32167l6917,32167xm35324,16433l34905,18880l34905,23426l35324,27620l35743,28671l35847,27970l36058,22727l35743,18181l35324,16433xm12368,12935l11215,12935l9222,16433l7650,22377l6917,30769l8280,32866l10271,37762l12368,46502l13940,54894l15303,62236l16245,62935l17713,62935l16456,54194l15303,45104l14778,36713l13940,27620l12787,15734l12368,12935xm27882,5942l31025,6641l33123,9090l34905,12935l35324,14336l35532,12935l36896,9090l35532,13634l35324,15035l36058,18181l36688,23426l36477,28671l36058,31468l35532,30769l34905,27620l34694,23426l34694,18181l35113,15734l34486,13634l32912,9789l30817,7343l27882,7343l25262,9789l22954,15035l21174,22377l19810,30769l19391,40558l19391,48949l20229,57692l21382,66782l23164,74475l25681,81817l29035,87762l32912,91606l36896,92306l40775,90208l44653,86363l48637,81118l52725,73775l56813,67481l61111,60139l65618,52796l70333,47900l75262,43706l80606,41956l86266,43007l92347,47201l86581,44405l81551,43706l76414,46502l71593,50350l67086,56292l62576,63285l58176,70627l53877,77271l49789,83565l45701,88810l41403,93007l37211,94056l33123,93356l28824,88810l25681,82866l23164,75873l20963,67831l19810,58741l19076,48949l18866,39859l19600,30069l20963,20977l22745,13634l25155,8391l27882,5942xm8069,0l8699,0l10271,1398l11634,4544l12787,10488l13206,12586l13731,12586l15093,14336l16141,17831l16664,22727l16664,28671l16664,29370l16456,29370l16456,28671l16664,22727l16141,18181l14884,14336l13206,12586l13206,12586l13940,17831l14884,27620l15303,36014l16141,45104l16875,53495l18028,62935l18028,62935l19391,62935l18238,62935l19810,70627l22222,79021l25155,86363l29243,93007l25155,86363l22012,79021l19600,71326l17819,63285l16141,63285l15512,63285l15512,63285l17505,71326l20021,78319l23164,85662l19600,78319l16664,69928l14778,62935l14150,62935l11949,61537l10063,58741l8280,54194l7127,48949l6079,42655l5868,32866l6079,30769l5134,29370l3354,28671l1780,30069l419,32167l208,32866l0,32866l0,32866l208,32167l419,32167l1361,30069l2829,28671l4296,28671l6287,29370l6287,29370l6708,24824l7861,18880l9433,14336l11005,12586l12157,11887l11634,7692l10271,2796l8699,699l8069,699l7650,699l7127,699l6708,1398l6287,2796l5868,3845l5764,5942l5764,7692l5868,9789l5868,11188l5868,11887l5868,11188l5764,10488l5556,7692l5764,5243l5868,3146l6287,2097l6708,699l7231,0l8069,0xe" coordsize="100000,100000" fillcolor="#332411" stroked="f">
                    <v:path textboxrect="0,0,0,0"/>
                  </v:shape>
                  <v:shape id="shape 42" o:spid="_x0000_s42" style="position:absolute;left:121;top:110;width:22;height:5;visibility:visible;" path="m93282,40625l93074,40625l90764,45701l88456,54688l86882,61326l84678,69139l84470,69921l84470,69921l87407,68359l89819,64843l91604,58201l92759,49609l93282,40625l93282,40625xm9968,17188l14060,18750l18153,22264l22139,28125l26021,36326l30009,45701l33891,55468l37773,65625l42181,75000l46484,83984l50995,91014l55822,96093l61174,99218l66630,97655l60965,100000l55613,98438l50785,94921l46273,89063l41972,80859l37984,72655l34313,63280l30535,53905l27072,44530l23505,36326l20146,28905l16683,23826l13116,20313l9338,19530l5456,21875l3882,23046l2516,24609l1572,25389l734,26171l208,26951l0,26951l0,26951l208,26171l734,25389l1572,24609l2516,23046l3882,21875l5456,20313l9968,17188xm88560,16796l88037,19530l86463,32030l85519,41405l84259,50780l82896,60546l81322,69139l82685,69921l83734,69921l85519,62500l87407,53905l90134,44530l92759,39063l93282,38671l93074,32813l92549,26171l91394,21093l89819,17188l88560,16796xm65896,9375l64847,14451l64637,21875l64847,22264l65477,21093l65896,17188l66106,12109l65896,9375xm92968,4296l94123,5076l95067,7030l95697,11326l95278,16796l95278,17968l95067,17968l95067,17968l95278,16796l95486,12109l95278,8593l94648,6250l93704,5076l92968,5076l91185,6250l89611,10938l88771,15234l90030,16796l91604,20313l92968,25389l93912,32813l94123,38671l95067,37889l97060,38671l98634,40625l99789,43750l100000,43750l100000,44530l100000,44530l100000,44530l99789,43750l98634,40625l97060,39063l95067,38671l94123,39843l94123,42188l93704,52343l92549,58984l90975,64843l89190,68359l87093,70701l84889,70701l84259,70701l82160,77343l79012,85155l74921,91796l78382,85155l81111,78514l83525,70701l83525,70701l82896,70701l81322,69139l79222,78125l76493,85155l72926,91796l68833,96093l72926,91014l76285,84375l79012,77343l80796,69139l79641,67576l81007,69139l81007,68359l82581,59764l83734,50389l84678,40625l85623,31250l87197,18750l87826,16014l87826,16014l86044,17188l84889,21093l84049,26171l83944,32030l83944,32813l83734,32813l83734,32030l83944,25389l84678,20313l85833,16796l87197,15234l88037,15234l88981,10155l90975,5468l92968,4296xm70407,0l73556,1171l76074,5076l78174,12109l79748,21093l80796,32030l81111,42968l80586,53905l79641,63280l77859,72655l75444,80859l72718,88280l69359,92576l64847,95313l60544,94921l56662,90234l52674,84375l48792,76563l44910,67188l40921,57421l36831,47264l32738,37889l28435,28905l23713,21875l18782,16796l13639,14451l7975,15234l13639,12889l18991,14451l23924,17968l28435,24609l32738,32030l36831,40625l40606,49609l44280,58984l47847,68359l51100,76563l54669,83984l58236,89451l61699,92576l65266,93359l69148,91014l72718,85938l75444,79296l77648,71484l79222,62500l80167,53125l80586,43750l80586,32813l79641,22264l78067,13671l76074,7030l73556,2734l70618,1171l67995,3514l66106,8593l66211,11326l66106,17188l65685,21875l65056,24609l64532,25389l64111,22264l64111,16796l64847,10938l65685,7813l65685,6250l64532,389l65685,5468l65896,7030l66211,5468l68204,1951l70407,0xe" coordsize="100000,100000" fillcolor="#332411" stroked="f">
                    <v:path textboxrect="0,0,0,0"/>
                  </v:shape>
                </v:group>
                <v:shape id="shape 43" o:spid="_x0000_s43" style="position:absolute;left:9;top:2;width:149;height:112;visibility:visible;" path="m57500,96764l58164,96894l58794,97130l59458,97433l60123,97819l60801,98273l61500,98704l62197,99137l62926,99481l63674,99762l64470,99891l65315,99891l66194,99676l65282,99912l64470,100000l63674,99912l62926,99718l62229,99438l61549,99093l60884,98704l60287,98273l59674,97863l59076,97475l58495,97194l57914,97000l57333,96894l56769,96958l56155,97194l55940,97324l55757,97433l55574,97519l55458,97563l55375,97604l55343,97625l55310,97625l55343,97604l55391,97563l55458,97519l55574,97433l55741,97368l55907,97238l56155,97130l56819,96850l57500,96764xm42597,96764l43278,96850l43975,97130l44174,97238l44356,97368l44507,97433l44639,97519l44722,97563l44755,97604l44787,97625l44755,97625l44722,97604l44639,97563l44507,97519l44356,97433l44157,97324l43942,97194l43329,96958l42748,96894l42183,97000l41602,97194l41021,97475l40424,97863l39810,98273l39213,98704l38532,99093l37868,99438l37171,99718l36424,99912l35627,100000l34815,99912l33903,99676l34782,99891l35627,99891l36424,99762l37171,99481l37900,99137l38597,98704l39296,98273l39958,97819l40639,97433l41303,97130l41933,96894l42597,96764xm30086,95815l30102,96331l30234,96806l30500,97238l30831,97519l31264,97669l31296,97669l31229,97625l30965,97130l30750,96720l30449,96181l30102,95815l30086,95815xm70012,95815l69979,95815l69681,96181l69347,96720l69132,97130l68868,97625l68833,97669l68833,97669l69248,97519l69597,97238l69863,96806l69979,96331l70012,95815xm34565,94843l34500,94995l34500,95275l34532,95512l34632,95620l34664,95576l34683,95275l34632,94951l34565,94843xm65565,94843l65498,94951l65398,95275l65433,95576l65498,95620l65565,95512l65581,95275l65581,94995l65565,94843xm30931,94627l30750,94627l30417,94843l30201,95231l30086,95706l30285,95815l30600,96181l30931,96720l31164,97238l31412,97669l31563,97713l31778,97713l31563,97194l31412,96655l31296,96095l31197,95556l31014,94801l30931,94627xm69167,94627l69083,94801l68917,95556l68801,96095l68685,96655l68535,97194l68319,97713l68535,97713l68685,97669l68917,97238l69167,96720l69498,96181l69796,95815l70012,95706l69896,95231l69681,94843l69347,94627l69167,94627xm33387,94197l33868,94197l34234,94412l34500,94627l34565,94713l34600,94627l34815,94412l34600,94671l34565,94757l34683,94951l34782,95275l34748,95620l34683,95750l34600,95706l34500,95556l34449,95275l34484,94951l34532,94801l34449,94671l34167,94433l33836,94282l33387,94282l32956,94433l32590,94757l32326,95190l32109,95750l32044,96331l32044,96850l32176,97389l32359,97907l32657,98424l33056,98898l33569,99243l34150,99481l34715,99523l35296,99438l35877,99243l36475,98942l37056,98574l37653,98188l38299,97755l38931,97368l39595,97000l40324,96676l41053,96484l41852,96419l42697,96484l43576,96764l42697,96569l41868,96525l41088,96676l40324,96958l39576,97324l38880,97713l38183,98188l37502,98618l36840,99007l36208,99331l35544,99567l34863,99653l34201,99611l33537,99331l33023,98963l32625,98532l32326,98037l32109,97433l31993,96894l31993,96289l32076,95664l32292,95102l32590,94671l32956,94368l33387,94197xm66711,94197l67141,94368l67507,94671l67806,95102l68021,95664l68137,96289l68104,96894l67988,97433l67771,98037l67472,98532l67074,98963l66560,99331l65896,99611l65215,99653l64553,99567l63889,99331l63257,99007l62579,98618l61914,98188l61218,97713l60521,97324l59789,96958l59044,96676l58213,96525l57400,96569l56521,96764l57400,96484l58245,96419l59044,96484l59773,96676l60486,97000l61167,97368l61831,97755l62428,98188l63042,98574l63639,98942l64220,99243l64801,99438l65382,99523l65947,99481l66528,99243l67042,98898l67472,98424l67738,97907l67921,97389l68037,96850l68069,96331l67988,95750l67771,95190l67507,94757l67141,94433l66711,94282l66262,94282l65914,94433l65648,94671l65565,94801l65613,94951l65648,95275l65581,95556l65532,95706l65398,95750l65350,95620l65315,95275l65398,94951l65532,94757l65498,94671l65282,94412l65532,94627l65532,94757l65581,94627l65863,94412l66229,94197l66711,94197xm69780,93808l69963,93852l70127,93938l70227,94176l70227,94477l70194,94521l70194,94563l70162,94521l70194,94433l70227,94282l70194,94176l70162,94088l70127,94002l70079,93938l69979,93894l69928,93852l69829,93852l69780,93852l69498,94002l69282,94282l69167,94563l69382,94606l69613,94713l69896,94995l70079,95382l70127,95664l70127,95664l70444,95576l70676,95620l70891,95706l71042,95771l71074,95815l71106,95815l71106,95856l71074,95815l71042,95815l70843,95706l70593,95620l70310,95664l70127,95750l70162,95856l70127,96461l70012,96850l69796,97194l69530,97433l69231,97625l68900,97713l68769,97713l68502,98144l68021,98662l67440,99137l67954,98662l68352,98229l68650,97755l68650,97713l68551,97755l68319,97713l68021,98229l67623,98748l67141,99178l66493,99567l67141,99137l67623,98704l67988,98229l68220,97713l68037,97669l68252,97713l68252,97669l68435,97150l68586,96613l68685,96051l68769,95512l68917,94907l69016,94627l69016,94627l68769,94713l68586,94951l68502,95275l68502,95620l68502,95664l68502,95664l68470,95620l68470,95231l68551,94907l68718,94713l68917,94606l69049,94606l69083,94433l69282,94132l69530,93938l69780,93808xm30350,93808l30600,93938l30815,94132l31014,94433l31049,94606l31164,94606l31380,94713l31528,94907l31627,95231l31627,95620l31627,95664l31595,95664l31595,95620l31595,95275l31512,94951l31329,94713l31081,94627l31081,94627l31197,94907l31329,95512l31412,96051l31512,96613l31662,97150l31845,97669l31845,97713l32044,97669l31861,97713l32109,98229l32475,98704l32956,99137l33604,99567l32956,99178l32475,98748l32076,98229l31810,97713l31528,97755l31447,97713l31447,97755l31745,98229l32144,98662l32657,99137l32076,98662l31595,98144l31329,97713l31229,97713l30866,97625l30567,97433l30285,97194l30086,96850l29951,96461l29935,95856l29951,95750l29803,95664l29505,95620l29255,95706l29056,95815l29023,95815l28991,95856l28991,95815l29023,95815l29056,95771l29206,95706l29405,95620l29653,95576l29951,95664l29951,95664l30019,95382l30234,94995l30468,94713l30715,94606l30931,94563l30815,94282l30600,94002l30350,93852l30269,93852l30169,93852l30102,93894l30019,93938l29951,94002l29935,94088l29903,94176l29903,94326l29903,94433l29935,94521l29935,94563l29903,94521l29903,94477l29870,94176l29951,93938l30134,93852l30350,93808xm92116,87468l92481,87509l92764,87660l92963,87942l93095,88243l93130,88653l93030,88954l92813,89236l92514,89366l92299,89278l92116,89083l92032,88847l92067,88567l92215,88329l92266,88287l92331,88243l92431,88287l92481,88329l92549,88373l92581,88458l92581,88523l92549,88609l92481,88697l92449,88697l92449,88697l92431,88609l92398,88567l92398,88479l92366,88458l92331,88417l92266,88373l92250,88417l92183,88479l92116,88697l92183,88891l92299,89042l92481,89083l92697,88998l92847,88762l92912,88479l92880,88178l92780,87898l92597,87704l92398,87553l92116,87553l91817,87704l91569,88049l91419,88479l91419,88998l91569,89558l91817,89903l92116,90185l92481,90292l92912,90292l93361,90185l93843,89991l94340,89711l94787,89366l95269,89042l95817,88847l96398,88718l96995,88762l97576,88912l98157,89192l98671,89602l99120,90185l99484,90940l99102,90227l98604,89711l98058,89366l97493,89127l96912,88998l96366,88998l95817,89083l95368,89236l94970,89472l94308,89991l93692,90292l93130,90507l92597,90530l92183,90421l91817,90141l91553,89667l91370,89148l91336,88653l91419,88222l91602,87854l91852,87618l92116,87468xm7882,87468l8164,87618l8396,87854l8579,88222l8678,88653l8646,89148l8463,89667l8164,90141l7799,90421l7368,90530l6887,90507l6306,90292l5674,89991l5012,89472l4646,89236l4148,89083l3632,88998l3069,88998l2488,89127l1907,89366l1359,89711l877,90227l479,90940l845,90185l1326,89602l1840,89192l2389,88912l3002,88762l3583,88718l4148,88847l4694,89042l5176,89366l5674,89711l6155,89991l6637,90185l7067,90292l7484,90292l7847,90185l8181,89903l8428,89558l8579,88998l8546,88479l8428,88049l8181,87704l7847,87553l7616,87553l7368,87704l7218,87898l7102,88178l7067,88479l7118,88762l7301,88998l7484,89083l7667,89042l7815,88891l7847,88697l7799,88479l7766,88417l7699,88373l7667,88417l7632,88458l7616,88479l7583,88567l7583,88609l7549,88697l7516,88697l7484,88697l7433,88609l7433,88523l7433,88458l7468,88373l7516,88329l7583,88287l7632,88243l7731,88287l7799,88329l7947,88567l7947,88847l7882,89083l7699,89278l7468,89366l7185,89236l6968,88954l6887,88653l6887,88243l7002,87942l7218,87660l7516,87509l7882,87468xm94787,86410l94706,86475l94539,86669l94456,86905l94424,87185l94456,87553l94572,87854l94822,88134l95153,88329l95519,88329l95850,88243l96183,88134l96546,87984l96944,87898l97343,87942l97759,88093l98222,88479l97725,88178l97243,88005l96813,88005l96398,88093l96032,88222l95667,88329l95336,88417l95005,88417l94706,88243l94456,87984l94340,87660l94308,87338l94340,87035l94424,86755l94639,86519l94787,86410xm5176,86410l5359,86519l5542,86755l5641,87035l5708,87338l5641,87660l5525,87984l5310,88243l4977,88417l4662,88417l4331,88329l3965,88222l3583,88093l3185,88005l2720,88005l2273,88178l1757,88479l2206,88093l2637,87942l3069,87898l3417,87984l3782,88134l4148,88243l4479,88329l4829,88329l5160,88134l5391,87854l5542,87553l5574,87185l5525,86905l5426,86669l5310,86475l5176,86410xm4845,86236l5093,86324l5176,86410l5093,86366l4829,86280l4579,86366l4331,86560l4213,86863l4213,87185l4296,87468l4512,87618l4762,87704l4944,87574l5060,87424l5093,87229l5028,87035l4877,86905l4794,86905l4729,86949l4662,87035l4646,87100l4646,87185l4694,87315l4729,87338l4762,87315l4794,87315l4829,87273l4845,87229l4877,87229l4912,87273l4944,87315l4912,87338l4877,87380l4794,87424l4694,87380l4646,87338l4611,87273l4579,87185l4579,87079l4611,86993l4662,86905l4729,86863l4845,86840l5012,86905l5093,87100l5093,87315l5028,87509l4877,87660l4611,87704l4363,87574l4181,87338l4132,87079l4181,86711l4331,86431l4611,86236l4845,86236xm95120,86236l95403,86236l95634,86431l95817,86711l95850,87079l95785,87338l95634,87574l95368,87704l95120,87660l94970,87509l94887,87315l94905,87100l94970,86905l95153,86840l95236,86863l95336,86905l95368,86993l95403,87079l95403,87185l95403,87273l95336,87338l95269,87380l95220,87424l95120,87380l95069,87338l95069,87315l95069,87273l95086,87229l95120,87229l95188,87273l95220,87315l95236,87315l95269,87338l95303,87315l95336,87185l95368,87100l95303,87035l95269,86949l95188,86905l95086,86905l94970,87035l94905,87229l94938,87424l95069,87574l95236,87704l95486,87618l95667,87468l95785,87185l95766,86863l95634,86560l95419,86366l95153,86280l94887,86366l94787,86410l94887,86324l95120,86236xm1127,81081l1458,81125l1824,81361l1824,81361l1840,81384l1907,81426l1975,81470l2023,81600l2023,81600l2023,81600l2206,81836l2373,82183l2521,82613l2572,83088l2604,83669l2488,84317l2273,85030l1875,85762l1493,86431l1095,87100l762,87813l447,88609l181,89516l0,90616l181,89387l447,88329l762,87424l1127,86646l1493,85956l1792,85417l2155,84662l2389,83993l2488,83412l2488,82850l2389,82375l2273,81988l2090,81664l1875,81426l1840,81384l1509,81190l1176,81146l944,81275l729,81514l613,81794l613,82183l697,82505l877,82699l1060,82764l1176,82764l1243,82743l1326,82657l1394,82569l1426,82463l1426,82333l1426,82225l1394,82139l1326,82074l1278,82030l1211,82030l1144,82030l1127,82074l1095,82139l1095,82183l1144,82225l1144,82183l1176,82139l1211,82139l1211,82183l1243,82225l1211,82289l1176,82333l1127,82333l1095,82289l1028,82269l995,82183l995,82095l1028,82030l1095,81944l1144,81900l1243,81900l1310,81900l1359,81944l1426,82030l1458,82095l1493,82225l1493,82333l1458,82463l1426,82569l1359,82699l1278,82764l1176,82808l1060,82808l796,82743l579,82505l447,82183l479,81750l613,81426l845,81190l1127,81081xm98854,81081l99153,81190l99368,81426l99519,81750l99519,82183l99435,82505l99220,82743l98921,82808l98822,82808l98738,82764l98639,82699l98572,82569l98521,82463l98488,82333l98521,82225l98521,82095l98572,82030l98639,81944l98704,81900l98755,81900l98822,81900l98921,81944l98938,82030l98970,82095l98970,82183l98938,82269l98921,82289l98854,82333l98787,82333l98755,82289l98755,82225l98755,82183l98787,82139l98822,82139l98854,82183l98854,82225l98887,82183l98887,82139l98887,82074l98822,82030l98755,82030l98704,82030l98639,82074l98572,82139l98556,82225l98556,82333l98572,82463l98604,82569l98671,82657l98738,82743l98822,82764l98921,82764l99120,82699l99301,82505l99400,82183l99368,81794l99252,81514l99069,81275l98787,81146l98488,81190l98123,81384l98090,81426l97907,81664l97725,81988l97576,82375l97493,82850l97493,83412l97609,83993l97824,84662l98222,85417l98521,85956l98854,86646l99220,87424l99551,88329l99817,89387l100000,90616l99799,89516l99551,88609l99252,87813l98887,87100l98521,86431l98090,85762l97725,85030l97493,84317l97394,83669l97394,83088l97493,82613l97609,82183l97792,81836l97942,81600l97942,81600l97942,81600l98042,81470l98090,81426l98123,81384l98157,81361l98190,81361l98521,81125l98854,81081xm99484,8778l99120,9491l98671,10095l98157,10525l97576,10806l96995,10914l96398,10956l95817,10826l95269,10632l94787,10331l94340,9965l93843,9683l93361,9491l92912,9426l92481,9426l92116,9532l91817,9771l91569,10157l91419,10676l91419,11194l91569,11669l91817,11970l92116,12144l92398,12144l92597,12014l92780,11775l92880,11495l92912,11194l92847,10914l92697,10720l92481,10590l92299,10676l92183,10806l92116,11000l92183,11194l92250,11259l92266,11301l92331,11301l92366,11259l92398,11194l92398,11150l92431,11065l92449,11044l92449,11000l92481,11000l92549,11065l92581,11150l92581,11236l92549,11301l92481,11389l92431,11431l92331,11431l92266,11431l92215,11389l92067,11150l92032,10870l92116,10590l92299,10396l92514,10352l92813,10481l93030,10720l93130,11065l93095,11431l92963,11775l92764,12056l92481,12208l92116,12208l91852,12056l91602,11819l91419,11475l91336,11044l91370,10525l91553,10007l91817,9576l92183,9296l92597,9188l93130,9208l93692,9382l94308,9727l94970,10201l95368,10440l95817,10590l96366,10676l96912,10676l97493,10569l98058,10331l98604,9965l99102,9447l99484,8778xm479,8778l877,9447l1359,9965l1907,10331l2488,10569l3069,10676l3632,10676l4148,10590l4646,10440l5012,10201l5674,9727l6306,9382l6887,9208l7368,9188l7799,9296l8164,9576l8463,10007l8646,10525l8678,11044l8579,11475l8396,11819l8164,12056l7882,12208l7516,12208l7218,12056l7002,11775l6887,11431l6887,11065l6968,10720l7185,10481l7468,10352l7699,10396l7882,10590l7947,10870l7947,11150l7799,11389l7731,11431l7632,11431l7583,11431l7516,11389l7468,11301l7433,11236l7433,11150l7433,11065l7484,11000l7516,11000l7549,11044l7583,11065l7583,11150l7616,11194l7632,11259l7667,11301l7699,11301l7766,11259l7799,11194l7847,11000l7815,10806l7667,10676l7484,10590l7301,10720l7118,10914l7067,11194l7102,11495l7218,11775l7368,12014l7616,12144l7847,12144l8181,11970l8428,11669l8546,11194l8579,10676l8428,10157l8181,9771l7847,9532l7484,9426l7067,9426l6637,9491l6155,9683l5674,9965l5176,10331l4694,10632l4148,10826l3583,10956l3002,10914l2389,10806l1840,10525l1326,10095l845,9491l479,8778xm65067,4377l65016,4398l64984,4722l65067,5046l65134,5111l65167,5002l65167,4681l65134,4486l65067,4377xm34201,4377l34150,4486l34083,4681l34083,5002l34150,5111l34201,5046l34266,4722l34266,4398l34201,4377xm68403,2329l68435,2350l68718,2868l68917,3278l69248,3817l69597,4183l69597,4183l69597,3667l69431,3148l69199,2759l68833,2479l68403,2329l68403,2329xm30866,2329l30831,2329l30417,2479l30086,2759l29836,3148l29688,3667l29653,4183l29688,4183l30019,3817l30350,3278l30532,2868l30831,2350l30866,2329xm31347,2285l31148,2285l30981,2329l30750,2759l30500,3278l30201,3817l29870,4183l29653,4248l29771,4766l30019,5155l30317,5347l30532,5347l30600,5197l30782,4442l30866,3903l30981,3343l31164,2803l31347,2285xm67889,2285l68104,2803l68252,3343l68387,3903l68502,4442l68685,5197l68734,5347l68917,5347l69248,5155l69498,4766l69597,4248l69414,4183l69083,3817l68734,3278l68502,2759l68252,2329l68104,2285l67889,2285xm66079,431l66711,819l67225,1250l67590,1769l67889,2243l68137,2243l68252,2243l68220,2243l67921,1769l67523,1294l67009,861l67623,1336l68069,1854l68387,2285l68470,2285l68801,2350l69100,2523l69382,2803l69597,3148l69713,3537l69748,4141l69748,4248l69896,4333l70162,4377l70444,4292l70625,4183l70676,4141l70676,4141l70676,4141l70660,4183l70625,4206l70493,4292l70294,4377l70012,4398l69713,4333l69713,4333l69648,4616l69465,5002l69231,5241l68949,5391l68769,5435l68868,5671l69083,5995l69347,6104l69414,6146l69498,6146l69597,6104l69648,6060l69713,5995l69780,5910l69796,5822l69796,5671l69780,5542l69780,5477l69780,5435l69780,5477l69796,5521l69796,5822l69713,6016l69530,6146l69347,6146l69100,6060l68868,5866l68685,5521l68618,5391l68535,5391l68319,5285l68137,5046l68037,4766l68037,4377l68069,4333l68069,4333l68069,4377l68069,4722l68169,5046l68352,5241l68618,5347l68618,5347l68502,5090l68352,4486l68252,3947l68169,3384l68021,2824l67838,2285l67838,2285l67623,2285l67838,2285l67556,1769l67192,1294l66711,861l66079,431xm33171,431l32542,861l32044,1294l31694,1769l31447,2285l31627,2285l31447,2285l31412,2285l31229,2824l31113,3384l30981,3947l30898,4486l30782,5090l30650,5347l30650,5347l30931,5241l31113,5046l31197,4722l31164,4377l31164,4333l31197,4333l31197,4377l31197,4766l31113,5046l30965,5285l30750,5391l30650,5391l30600,5521l30384,5866l30169,6060l29935,6146l29720,6146l29572,6016l29438,5822l29472,5521l29472,5477l29505,5435l29505,5477l29472,5542l29472,5671l29472,5822l29505,5910l29537,5995l29620,6060l29688,6104l29771,6146l29836,6146l29935,6104l30169,5995l30384,5671l30500,5435l30317,5391l30051,5241l29803,5002l29588,4616l29572,4333l29537,4333l29255,4398l28991,4377l28773,4292l28625,4206l28593,4183l28558,4141l28558,4141l28593,4141l28625,4183l28840,4292l29072,4377l29389,4333l29537,4248l29505,4141l29537,3537l29653,3148l29870,2803l30134,2523l30468,2350l30815,2285l30898,2285l31197,1854l31662,1336l32227,861l31711,1294l31329,1769l31014,2243l31014,2243l31113,2243l31380,2243l31662,1769l32044,1250l32542,819l33171,431xm64801,345l65465,387l66130,667l66644,1012l67042,1444l67373,1961l67590,2523l67671,3104l67706,3708l67590,4333l67407,4852l67109,5326l66711,5630l66278,5780l65796,5759l65433,5586l65167,5347l65134,5241l65100,5326l64868,5586l65067,5326l65100,5241l64984,5046l64917,4681l64917,4377l65016,4206l65100,4248l65167,4442l65215,4722l65199,5046l65134,5155l65215,5326l65498,5542l65831,5715l66278,5715l66711,5542l67074,5241l67340,4766l67556,4248l67655,3667l67623,3148l67523,2588l67324,2049l67042,1574l66644,1100l66130,755l65532,516l64951,475l64370,537l63806,755l63225,1056l62611,1424l62014,1810l61400,2243l60736,2630l60072,2998l59375,3278l58611,3472l57831,3537l57002,3493l56088,3234l56968,3428l57831,3428l58611,3299l59375,3039l60104,2674l60801,2243l61500,1810l62162,1380l62826,991l63491,667l64137,431l64801,345xm34484,345l35113,431l35778,667l36440,991l37088,1380l37785,1810l38449,2243l39178,2674l39910,3039l40655,3299l41451,3428l42266,3428l43146,3234l42266,3493l41419,3537l40639,3472l39910,3278l39178,2998l38516,2630l37868,2243l37238,1810l36623,1424l36060,1056l35479,755l34898,537l34317,475l33720,516l33139,755l32625,1100l32227,1574l31928,2049l31745,2588l31662,3148l31627,3667l31711,4248l31894,4766l32208,5241l32558,5542l32956,5715l33421,5715l33752,5542l34019,5326l34118,5155l34051,5046l34051,4722l34083,4442l34167,4248l34266,4206l34317,4377l34350,4681l34266,5046l34167,5241l34167,5326l34384,5586l34167,5326l34150,5241l34083,5347l33803,5586l33470,5759l32988,5780l32542,5630l32176,5326l31861,4852l31662,4333l31563,3708l31563,3104l31694,2523l31894,1961l32208,1444l32625,1012l33106,667l33803,387l34484,345xm64037,0l64884,42l65764,301l64884,106l64072,106l63257,236l62495,516l61764,861l61067,1294l60370,1725l59706,2155l59044,2565l58396,2868l57731,3104l57067,3192l56405,3148l55741,2868l55525,2759l55310,2630l55160,2565l55060,2479l54977,2435l54912,2394l54877,2350l54912,2350l54977,2394l55044,2435l55192,2479l55343,2565l55525,2674l55757,2803l56338,3039l56919,3063l57500,2998l58065,2803l58646,2479l59243,2134l59856,1725l60470,1294l61134,905l61799,537l62495,280l63257,63l64037,0xm35197,0l35993,63l36757,280l37454,537l38150,905l38780,1294l39412,1725l40025,2134l40606,2479l41171,2803l41752,2998l42331,3063l42912,3039l43509,2803l43727,2674l43942,2565l44090,2479l44208,2435l44308,2394l44356,2350l44356,2350l44324,2394l44308,2435l44208,2479l44090,2565l43942,2630l43759,2759l43544,2868l42847,3148l42183,3192l41535,3104l40873,2868l40208,2565l39544,2155l38880,1725l38199,1294l37486,861l36757,516l35993,236l35197,106l34350,106l33505,301l34384,42l35197,0xe" coordsize="100000,100000" fillcolor="#EBC77C" stroked="f">
                  <v:path textboxrect="0,0,0,0"/>
                </v:shape>
              </v:group>
              <v:group id="group 44" o:spid="_x0000_s0000" style="position:absolute;left:19;top:76;width:28;height:28;" coordorigin="19,76" coordsize="28,28">
                <v:shape id="shape 45" o:spid="_x0000_s45" style="position:absolute;left:19;top:76;width:28;height:28;visibility:visible;" path="m96019,59204l96019,59204c96516,56218,100000,53234,100000,50248l100000,50248c100000,46764,96516,44278,96019,41292l96019,41292c95023,37810,97512,33829,96019,30845l96019,30845c95023,27859,90546,26863,89053,24377l89053,24377c87063,21391,87560,16914,85572,14924l85572,14924c83083,12438,78606,12935,76118,11442l76118,11442c73134,9451,72139,4975,69153,3979l69153,3979c66169,2984,62188,4975,59204,4477l59204,4477c56218,3979,53234,0,50248,0l50248,0c46764,0,43780,3979,40794,4477l40794,4477c37810,4975,33829,2984,30845,3979l30845,3979c27859,4975,26863,9451,24377,11442l24377,11442c21391,12935,16914,12438,14924,14924l14924,14924c12438,16914,12935,21391,11442,24377l11442,24377c9451,26863,4975,27859,3979,30845l3979,30845c2486,33829,4975,37810,4477,41292l4477,41292c3481,44278,0,46764,0,50248l0,50248c0,53234,3481,56218,4477,59204l4477,59204c4975,62188,2486,66169,3979,69153l3979,69153c4975,72139,9451,73630,11442,76118l11442,76118c12935,78606,12438,83083,14924,85572l14924,85572c16914,87560,21391,87063,24377,89053l24377,89053c26863,90546,27859,95023,30845,96516l30845,96516c33829,97512,37810,95023,40794,96019l40794,96019c43780,96516,46764,100000,50248,100000l50248,100000c53234,100000,56218,96516,59204,96019l59204,96019c62188,95023,66169,97512,69153,96516l69153,96516c72139,95023,73134,90546,76118,89053l76118,89053c78606,87063,83083,87560,85572,85572l85572,85572c87560,83083,87063,78606,89053,76118l89053,76118c90546,73630,95023,72139,96019,69153l96019,69153c97512,66169,95023,62188,96019,59204xm50248,91542l50248,91542c27361,91542,8456,73134,8456,50248l8456,50248c8456,27361,27361,8456,50248,8456l50248,8456c73134,8456,91542,27361,91542,50248l91542,50248c91542,73134,73134,91542,50248,91542xe" coordsize="100000,100000" fillcolor="#EBC77C" stroked="f">
                  <v:path textboxrect="0,0,0,0"/>
                </v:shape>
                <v:shape id="shape 46" o:spid="_x0000_s46" o:spt="3" type="#_x0000_t3" style="position:absolute;left:22;top:78;width:23;height:23;visibility:visible;" filled="f" strokecolor="#332411" strokeweight="0.91pt"/>
                <v:shape id="shape 47" o:spid="_x0000_s47" o:spt="3" type="#_x0000_t3" style="position:absolute;left:22;top:78;width:23;height:22;visibility:visible;" filled="f" strokecolor="#332411" strokeweight="0.74pt"/>
              </v:group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432" w:left="432"/>
      </w:pPr>
      <w:pStyle w:val="1107"/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576" w:left="576"/>
      </w:pPr>
      <w:pStyle w:val="1108"/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720" w:left="720"/>
      </w:pPr>
      <w:pStyle w:val="1109"/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864" w:left="864"/>
      </w:pPr>
      <w:pStyle w:val="1110"/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008" w:left="1008"/>
      </w:pPr>
      <w:pStyle w:val="1111"/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152" w:left="1152"/>
      </w:pPr>
      <w:pStyle w:val="1112"/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296" w:left="1296"/>
      </w:pPr>
      <w:pStyle w:val="1113"/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440" w:left="1440"/>
      </w:pPr>
      <w:pStyle w:val="1114"/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584" w:left="1584"/>
      </w:pPr>
      <w:pStyle w:val="1115"/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pStyle w:val="126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pStyle w:val="126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26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264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pStyle w:val="1257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pStyle w:val="1256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255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254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263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253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D896F4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2">
    <w:nsid w:val="0DC1519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3">
    <w:nsid w:val="14B060F2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14">
    <w:nsid w:val="17F958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nsid w:val="19FF1001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6">
    <w:nsid w:val="2FAB622A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17">
    <w:nsid w:val="312A425E"/>
    <w:lvl w:ilvl="0">
      <w:isLgl w:val="false"/>
      <w:lvlJc w:val="left"/>
      <w:lvlText w:val="-"/>
      <w:numFmt w:val="bullet"/>
      <w:pPr>
        <w:pBdr/>
        <w:spacing/>
        <w:ind w:hanging="360" w:left="39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1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3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5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7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9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1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3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54"/>
      </w:pPr>
      <w:rPr>
        <w:rFonts w:ascii="Wingdings" w:hAnsi="Wingdings"/>
      </w:rPr>
      <w:start w:val="1"/>
      <w:suff w:val="tab"/>
    </w:lvl>
  </w:abstractNum>
  <w:abstractNum w:abstractNumId="18">
    <w:nsid w:val="523F149F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19">
    <w:nsid w:val="56E00E1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20">
    <w:nsid w:val="5FFA3C5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  <w:sz w:val="4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1">
    <w:nsid w:val="6BD63B2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nsid w:val="7B3E470A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23">
    <w:nsid w:val="7D5E5AE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23"/>
  </w:num>
  <w:num w:numId="13">
    <w:abstractNumId w:val="17"/>
  </w:num>
  <w:num w:numId="14">
    <w:abstractNumId w:val="18"/>
  </w:num>
  <w:num w:numId="15">
    <w:abstractNumId w:val="13"/>
  </w:num>
  <w:num w:numId="16">
    <w:abstractNumId w:val="21"/>
  </w:num>
  <w:num w:numId="17">
    <w:abstractNumId w:val="11"/>
  </w:num>
  <w:num w:numId="18">
    <w:abstractNumId w:val="20"/>
  </w:num>
  <w:num w:numId="19">
    <w:abstractNumId w:val="15"/>
  </w:num>
  <w:num w:numId="20">
    <w:abstractNumId w:val="22"/>
  </w:num>
  <w:num w:numId="21">
    <w:abstractNumId w:val="19"/>
  </w:num>
  <w:num w:numId="22">
    <w:abstractNumId w:val="16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2">
    <w:name w:val="Subtitle Char"/>
    <w:basedOn w:val="1138"/>
    <w:link w:val="12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3">
    <w:name w:val="footnote reference"/>
    <w:basedOn w:val="113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endnote reference"/>
    <w:basedOn w:val="1138"/>
    <w:uiPriority w:val="99"/>
    <w:semiHidden/>
    <w:unhideWhenUsed/>
    <w:pPr>
      <w:pBdr/>
      <w:spacing/>
      <w:ind/>
    </w:pPr>
    <w:rPr>
      <w:vertAlign w:val="superscript"/>
    </w:rPr>
  </w:style>
  <w:style w:type="paragraph" w:styleId="1106" w:default="1">
    <w:name w:val="Normal"/>
    <w:next w:val="1106"/>
    <w:link w:val="1106"/>
    <w:qFormat/>
    <w:pPr>
      <w:pBdr/>
      <w:spacing/>
      <w:ind/>
      <w:jc w:val="center"/>
    </w:pPr>
    <w:rPr>
      <w:rFonts w:ascii="Franklin Gothic Medium" w:hAnsi="Franklin Gothic Medium"/>
      <w:color w:val="332411"/>
      <w:spacing w:val="15"/>
      <w:sz w:val="24"/>
      <w:szCs w:val="24"/>
      <w:lang w:val="en-US" w:eastAsia="ar-SA" w:bidi="ar-SA"/>
    </w:rPr>
  </w:style>
  <w:style w:type="paragraph" w:styleId="1107">
    <w:name w:val="Heading 1"/>
    <w:basedOn w:val="1106"/>
    <w:next w:val="1106"/>
    <w:link w:val="1106"/>
    <w:qFormat/>
    <w:pPr>
      <w:keepNext w:val="true"/>
      <w:keepLines w:val="true"/>
      <w:numPr>
        <w:ilvl w:val="0"/>
        <w:numId w:val="1"/>
      </w:numPr>
      <w:pBdr/>
      <w:spacing w:after="240" w:before="240"/>
      <w:ind/>
      <w:outlineLvl w:val="0"/>
    </w:pPr>
    <w:rPr>
      <w:caps/>
      <w:color w:val="6e6e6e"/>
      <w:spacing w:val="24"/>
    </w:rPr>
  </w:style>
  <w:style w:type="paragraph" w:styleId="1108">
    <w:name w:val="Heading 2"/>
    <w:basedOn w:val="1106"/>
    <w:next w:val="1106"/>
    <w:link w:val="1106"/>
    <w:qFormat/>
    <w:pPr>
      <w:keepNext w:val="true"/>
      <w:keepLines w:val="true"/>
      <w:numPr>
        <w:ilvl w:val="1"/>
        <w:numId w:val="1"/>
      </w:numPr>
      <w:pBdr/>
      <w:spacing w:after="0" w:before="40"/>
      <w:ind/>
      <w:outlineLvl w:val="1"/>
    </w:pPr>
    <w:rPr>
      <w:rFonts w:ascii="Georgia" w:hAnsi="Georgia" w:eastAsia="Times New Roman" w:cs="Times New Roman"/>
      <w:sz w:val="26"/>
      <w:szCs w:val="26"/>
    </w:rPr>
  </w:style>
  <w:style w:type="paragraph" w:styleId="1109">
    <w:name w:val="Heading 3"/>
    <w:basedOn w:val="1106"/>
    <w:next w:val="1106"/>
    <w:link w:val="1106"/>
    <w:qFormat/>
    <w:pPr>
      <w:keepNext w:val="true"/>
      <w:keepLines w:val="true"/>
      <w:numPr>
        <w:ilvl w:val="2"/>
        <w:numId w:val="1"/>
      </w:numPr>
      <w:pBdr/>
      <w:spacing w:after="0" w:before="40"/>
      <w:ind/>
      <w:outlineLvl w:val="2"/>
    </w:pPr>
    <w:rPr>
      <w:rFonts w:ascii="Georgia" w:hAnsi="Georgia" w:eastAsia="Times New Roman" w:cs="Times New Roman"/>
      <w:color w:val="4f785a"/>
    </w:rPr>
  </w:style>
  <w:style w:type="paragraph" w:styleId="1110">
    <w:name w:val="Heading 4"/>
    <w:basedOn w:val="1106"/>
    <w:next w:val="1106"/>
    <w:link w:val="1106"/>
    <w:qFormat/>
    <w:pPr>
      <w:keepNext w:val="true"/>
      <w:keepLines w:val="true"/>
      <w:numPr>
        <w:ilvl w:val="3"/>
        <w:numId w:val="1"/>
      </w:numPr>
      <w:pBdr/>
      <w:spacing w:after="0" w:before="40"/>
      <w:ind/>
      <w:outlineLvl w:val="3"/>
    </w:pPr>
    <w:rPr>
      <w:rFonts w:ascii="Georgia" w:hAnsi="Georgia" w:eastAsia="Times New Roman" w:cs="Times New Roman"/>
      <w:i/>
      <w:iCs/>
      <w:color w:val="50795b"/>
    </w:rPr>
  </w:style>
  <w:style w:type="paragraph" w:styleId="1111">
    <w:name w:val="Heading 5"/>
    <w:basedOn w:val="1106"/>
    <w:next w:val="1106"/>
    <w:link w:val="1106"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ascii="Georgia" w:hAnsi="Georgia" w:eastAsia="Times New Roman" w:cs="Times New Roman"/>
      <w:color w:val="50795b"/>
    </w:rPr>
  </w:style>
  <w:style w:type="paragraph" w:styleId="1112">
    <w:name w:val="Heading 6"/>
    <w:basedOn w:val="1106"/>
    <w:next w:val="1106"/>
    <w:link w:val="1106"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="Georgia" w:hAnsi="Georgia" w:eastAsia="Times New Roman" w:cs="Times New Roman"/>
      <w:color w:val="4f785a"/>
    </w:rPr>
  </w:style>
  <w:style w:type="paragraph" w:styleId="1113">
    <w:name w:val="Heading 7"/>
    <w:basedOn w:val="1106"/>
    <w:next w:val="1106"/>
    <w:link w:val="1106"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="Georgia" w:hAnsi="Georgia" w:eastAsia="Times New Roman" w:cs="Times New Roman"/>
      <w:i/>
      <w:iCs/>
      <w:color w:val="4f785a"/>
    </w:rPr>
  </w:style>
  <w:style w:type="paragraph" w:styleId="1114">
    <w:name w:val="Heading 8"/>
    <w:basedOn w:val="1106"/>
    <w:next w:val="1106"/>
    <w:link w:val="1106"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="Georgia" w:hAnsi="Georgia" w:eastAsia="Times New Roman" w:cs="Times New Roman"/>
      <w:color w:val="272727"/>
      <w:sz w:val="22"/>
      <w:szCs w:val="21"/>
    </w:rPr>
  </w:style>
  <w:style w:type="paragraph" w:styleId="1115">
    <w:name w:val="Heading 9"/>
    <w:basedOn w:val="1106"/>
    <w:next w:val="1106"/>
    <w:link w:val="1106"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="Georgia" w:hAnsi="Georgia" w:eastAsia="Times New Roman" w:cs="Times New Roman"/>
      <w:i/>
      <w:iCs/>
      <w:color w:val="272727"/>
      <w:sz w:val="22"/>
      <w:szCs w:val="21"/>
    </w:rPr>
  </w:style>
  <w:style w:type="table" w:styleId="1117">
    <w:name w:val="Table Normal"/>
    <w:next w:val="1117"/>
    <w:link w:val="1106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8" w:default="1">
    <w:name w:val="No List"/>
    <w:next w:val="1118"/>
    <w:link w:val="1106"/>
    <w:uiPriority w:val="99"/>
    <w:semiHidden/>
    <w:unhideWhenUsed/>
    <w:pPr>
      <w:pBdr/>
      <w:spacing/>
      <w:ind/>
    </w:pPr>
  </w:style>
  <w:style w:type="character" w:styleId="1119">
    <w:name w:val="WW8Num1z0"/>
    <w:next w:val="1119"/>
    <w:link w:val="1106"/>
    <w:pPr>
      <w:pBdr/>
      <w:spacing/>
      <w:ind/>
    </w:pPr>
  </w:style>
  <w:style w:type="character" w:styleId="1120">
    <w:name w:val="WW8Num1z1"/>
    <w:next w:val="1120"/>
    <w:link w:val="1106"/>
    <w:pPr>
      <w:pBdr/>
      <w:spacing/>
      <w:ind/>
    </w:pPr>
  </w:style>
  <w:style w:type="character" w:styleId="1121">
    <w:name w:val="WW8Num1z2"/>
    <w:next w:val="1121"/>
    <w:link w:val="1106"/>
    <w:pPr>
      <w:pBdr/>
      <w:spacing/>
      <w:ind/>
    </w:pPr>
  </w:style>
  <w:style w:type="character" w:styleId="1122">
    <w:name w:val="WW8Num1z3"/>
    <w:next w:val="1122"/>
    <w:link w:val="1106"/>
    <w:pPr>
      <w:pBdr/>
      <w:spacing/>
      <w:ind/>
    </w:pPr>
  </w:style>
  <w:style w:type="character" w:styleId="1123">
    <w:name w:val="WW8Num1z4"/>
    <w:next w:val="1123"/>
    <w:link w:val="1106"/>
    <w:pPr>
      <w:pBdr/>
      <w:spacing/>
      <w:ind/>
    </w:pPr>
  </w:style>
  <w:style w:type="character" w:styleId="1124">
    <w:name w:val="WW8Num1z5"/>
    <w:next w:val="1124"/>
    <w:link w:val="1106"/>
    <w:pPr>
      <w:pBdr/>
      <w:spacing/>
      <w:ind/>
    </w:pPr>
  </w:style>
  <w:style w:type="character" w:styleId="1125">
    <w:name w:val="WW8Num1z6"/>
    <w:next w:val="1125"/>
    <w:link w:val="1106"/>
    <w:pPr>
      <w:pBdr/>
      <w:spacing/>
      <w:ind/>
    </w:pPr>
  </w:style>
  <w:style w:type="character" w:styleId="1126">
    <w:name w:val="WW8Num1z7"/>
    <w:next w:val="1126"/>
    <w:link w:val="1106"/>
    <w:pPr>
      <w:pBdr/>
      <w:spacing/>
      <w:ind/>
    </w:pPr>
  </w:style>
  <w:style w:type="character" w:styleId="1127">
    <w:name w:val="WW8Num1z8"/>
    <w:next w:val="1127"/>
    <w:link w:val="1106"/>
    <w:pPr>
      <w:pBdr/>
      <w:spacing/>
      <w:ind/>
    </w:pPr>
  </w:style>
  <w:style w:type="character" w:styleId="1128">
    <w:name w:val="WW8Num2z0"/>
    <w:next w:val="1128"/>
    <w:link w:val="1106"/>
    <w:pPr>
      <w:pBdr/>
      <w:spacing/>
      <w:ind/>
    </w:pPr>
  </w:style>
  <w:style w:type="character" w:styleId="1129">
    <w:name w:val="WW8Num3z0"/>
    <w:next w:val="1129"/>
    <w:link w:val="1106"/>
    <w:pPr>
      <w:pBdr/>
      <w:spacing/>
      <w:ind/>
    </w:pPr>
  </w:style>
  <w:style w:type="character" w:styleId="1130">
    <w:name w:val="WW8Num4z0"/>
    <w:next w:val="1130"/>
    <w:link w:val="1106"/>
    <w:pPr>
      <w:pBdr/>
      <w:spacing/>
      <w:ind/>
    </w:pPr>
  </w:style>
  <w:style w:type="character" w:styleId="1131">
    <w:name w:val="WW8Num5z0"/>
    <w:next w:val="1131"/>
    <w:link w:val="1106"/>
    <w:pPr>
      <w:pBdr/>
      <w:spacing/>
      <w:ind/>
    </w:pPr>
    <w:rPr>
      <w:rFonts w:ascii="Symbol" w:hAnsi="Symbol" w:cs="Symbol"/>
    </w:rPr>
  </w:style>
  <w:style w:type="character" w:styleId="1132">
    <w:name w:val="WW8Num6z0"/>
    <w:next w:val="1132"/>
    <w:link w:val="1106"/>
    <w:pPr>
      <w:pBdr/>
      <w:spacing/>
      <w:ind/>
    </w:pPr>
    <w:rPr>
      <w:rFonts w:ascii="Symbol" w:hAnsi="Symbol" w:cs="Symbol"/>
    </w:rPr>
  </w:style>
  <w:style w:type="character" w:styleId="1133">
    <w:name w:val="WW8Num7z0"/>
    <w:next w:val="1133"/>
    <w:link w:val="1106"/>
    <w:pPr>
      <w:pBdr/>
      <w:spacing/>
      <w:ind/>
    </w:pPr>
    <w:rPr>
      <w:rFonts w:ascii="Symbol" w:hAnsi="Symbol" w:cs="Symbol"/>
    </w:rPr>
  </w:style>
  <w:style w:type="character" w:styleId="1134">
    <w:name w:val="WW8Num8z0"/>
    <w:next w:val="1134"/>
    <w:link w:val="1106"/>
    <w:pPr>
      <w:pBdr/>
      <w:spacing/>
      <w:ind/>
    </w:pPr>
    <w:rPr>
      <w:rFonts w:ascii="Symbol" w:hAnsi="Symbol" w:cs="Symbol"/>
    </w:rPr>
  </w:style>
  <w:style w:type="character" w:styleId="1135">
    <w:name w:val="WW8Num9z0"/>
    <w:next w:val="1135"/>
    <w:link w:val="1106"/>
    <w:pPr>
      <w:pBdr/>
      <w:spacing/>
      <w:ind/>
    </w:pPr>
  </w:style>
  <w:style w:type="character" w:styleId="1136">
    <w:name w:val="WW8Num10z0"/>
    <w:next w:val="1136"/>
    <w:link w:val="1106"/>
    <w:pPr>
      <w:pBdr/>
      <w:spacing/>
      <w:ind/>
    </w:pPr>
    <w:rPr>
      <w:rFonts w:ascii="Symbol" w:hAnsi="Symbol" w:cs="Symbol"/>
    </w:rPr>
  </w:style>
  <w:style w:type="character" w:styleId="1137">
    <w:name w:val="WW8Num11z0"/>
    <w:next w:val="1137"/>
    <w:link w:val="1106"/>
    <w:pPr>
      <w:pBdr/>
      <w:spacing/>
      <w:ind/>
    </w:pPr>
    <w:rPr>
      <w:rFonts w:ascii="Symbol" w:hAnsi="Symbol" w:cs="Symbol"/>
    </w:rPr>
  </w:style>
  <w:style w:type="character" w:styleId="1138" w:default="1">
    <w:name w:val="Default Paragraph Font"/>
    <w:next w:val="1138"/>
    <w:link w:val="1106"/>
    <w:pPr>
      <w:pBdr/>
      <w:spacing/>
      <w:ind/>
    </w:pPr>
  </w:style>
  <w:style w:type="character" w:styleId="1139">
    <w:name w:val="Placeholder Text"/>
    <w:next w:val="1139"/>
    <w:link w:val="1106"/>
    <w:pPr>
      <w:pBdr/>
      <w:spacing/>
      <w:ind/>
    </w:pPr>
    <w:rPr>
      <w:color w:val="808080"/>
    </w:rPr>
  </w:style>
  <w:style w:type="character" w:styleId="1140">
    <w:name w:val="Title Char"/>
    <w:next w:val="1140"/>
    <w:link w:val="1106"/>
    <w:pPr>
      <w:pBdr/>
      <w:spacing/>
      <w:ind/>
    </w:pPr>
    <w:rPr>
      <w:rFonts w:ascii="Georgia" w:hAnsi="Georgia" w:eastAsia="Times New Roman" w:cs="Times New Roman"/>
      <w:caps/>
      <w:sz w:val="68"/>
      <w:szCs w:val="68"/>
    </w:rPr>
  </w:style>
  <w:style w:type="character" w:styleId="1141">
    <w:name w:val="Heading 1 Char"/>
    <w:next w:val="1141"/>
    <w:link w:val="1106"/>
    <w:pPr>
      <w:pBdr/>
      <w:spacing/>
      <w:ind/>
    </w:pPr>
    <w:rPr>
      <w:caps/>
      <w:color w:val="6e6e6e"/>
      <w:spacing w:val="24"/>
    </w:rPr>
  </w:style>
  <w:style w:type="character" w:styleId="1142">
    <w:name w:val="Emphasis"/>
    <w:next w:val="1142"/>
    <w:link w:val="1106"/>
    <w:qFormat/>
    <w:pPr>
      <w:pBdr/>
      <w:spacing/>
      <w:ind/>
    </w:pPr>
    <w:rPr>
      <w:i/>
      <w:iCs/>
      <w:caps w:val="0"/>
      <w:smallCaps w:val="0"/>
    </w:rPr>
  </w:style>
  <w:style w:type="character" w:styleId="1143">
    <w:name w:val="Balloon Text Char"/>
    <w:next w:val="1143"/>
    <w:link w:val="1106"/>
    <w:pPr>
      <w:pBdr/>
      <w:spacing/>
      <w:ind/>
    </w:pPr>
    <w:rPr>
      <w:rFonts w:ascii="Segoe UI" w:hAnsi="Segoe UI" w:cs="Segoe UI"/>
      <w:sz w:val="22"/>
      <w:szCs w:val="18"/>
    </w:rPr>
  </w:style>
  <w:style w:type="character" w:styleId="1144">
    <w:name w:val="Signature Char"/>
    <w:next w:val="1144"/>
    <w:link w:val="1106"/>
    <w:pPr>
      <w:pBdr/>
      <w:spacing/>
      <w:ind/>
    </w:pPr>
    <w:rPr>
      <w:rFonts w:ascii="Georgia" w:hAnsi="Georgia" w:eastAsia="Times New Roman" w:cs="Times New Roman"/>
    </w:rPr>
  </w:style>
  <w:style w:type="character" w:styleId="1145">
    <w:name w:val="Strong"/>
    <w:next w:val="1145"/>
    <w:link w:val="1106"/>
    <w:qFormat/>
    <w:pPr>
      <w:pBdr/>
      <w:spacing/>
      <w:ind/>
    </w:pPr>
    <w:rPr>
      <w:rFonts w:ascii="Franklin Gothic Medium" w:hAnsi="Franklin Gothic Medium" w:eastAsia="Times New Roman" w:cs="Times New Roman"/>
      <w:b w:val="0"/>
      <w:bCs w:val="0"/>
      <w:caps/>
      <w:sz w:val="22"/>
      <w:szCs w:val="18"/>
    </w:rPr>
  </w:style>
  <w:style w:type="character" w:styleId="1146">
    <w:name w:val="Intense Emphasis"/>
    <w:next w:val="1146"/>
    <w:link w:val="1106"/>
    <w:qFormat/>
    <w:pPr>
      <w:pBdr/>
      <w:spacing/>
      <w:ind/>
    </w:pPr>
    <w:rPr>
      <w:i/>
      <w:iCs/>
      <w:caps/>
      <w:color w:val="332411"/>
    </w:rPr>
  </w:style>
  <w:style w:type="character" w:styleId="1147">
    <w:name w:val="Heading 2 Char"/>
    <w:next w:val="1147"/>
    <w:link w:val="1106"/>
    <w:pPr>
      <w:pBdr/>
      <w:spacing/>
      <w:ind/>
    </w:pPr>
    <w:rPr>
      <w:rFonts w:ascii="Georgia" w:hAnsi="Georgia" w:eastAsia="Times New Roman" w:cs="Times New Roman"/>
      <w:sz w:val="26"/>
      <w:szCs w:val="26"/>
    </w:rPr>
  </w:style>
  <w:style w:type="character" w:styleId="1148">
    <w:name w:val="Date Char"/>
    <w:next w:val="1148"/>
    <w:link w:val="1106"/>
    <w:pPr>
      <w:pBdr/>
      <w:spacing/>
      <w:ind/>
    </w:pPr>
    <w:rPr>
      <w:rFonts w:ascii="Georgia" w:hAnsi="Georgia" w:eastAsia="Times New Roman" w:cs="Times New Roman"/>
      <w:caps/>
      <w:spacing w:val="5"/>
      <w:sz w:val="26"/>
      <w:szCs w:val="26"/>
    </w:rPr>
  </w:style>
  <w:style w:type="character" w:styleId="1149">
    <w:name w:val="Header Char"/>
    <w:basedOn w:val="1138"/>
    <w:next w:val="1149"/>
    <w:link w:val="1106"/>
    <w:pPr>
      <w:pBdr/>
      <w:spacing/>
      <w:ind/>
    </w:pPr>
  </w:style>
  <w:style w:type="character" w:styleId="1150">
    <w:name w:val="Footer Char"/>
    <w:basedOn w:val="1138"/>
    <w:next w:val="1150"/>
    <w:link w:val="1106"/>
    <w:pPr>
      <w:pBdr/>
      <w:spacing/>
      <w:ind/>
    </w:pPr>
  </w:style>
  <w:style w:type="character" w:styleId="1151">
    <w:name w:val="Body Text Char"/>
    <w:basedOn w:val="1138"/>
    <w:next w:val="1151"/>
    <w:link w:val="1106"/>
    <w:pPr>
      <w:pBdr/>
      <w:spacing/>
      <w:ind/>
    </w:pPr>
  </w:style>
  <w:style w:type="character" w:styleId="1152">
    <w:name w:val="Body Text 2 Char"/>
    <w:basedOn w:val="1138"/>
    <w:next w:val="1152"/>
    <w:link w:val="1106"/>
    <w:pPr>
      <w:pBdr/>
      <w:spacing/>
      <w:ind/>
    </w:pPr>
  </w:style>
  <w:style w:type="character" w:styleId="1153">
    <w:name w:val="Body Text 3 Char"/>
    <w:next w:val="1153"/>
    <w:link w:val="1106"/>
    <w:pPr>
      <w:pBdr/>
      <w:spacing/>
      <w:ind/>
    </w:pPr>
    <w:rPr>
      <w:sz w:val="22"/>
      <w:szCs w:val="16"/>
    </w:rPr>
  </w:style>
  <w:style w:type="character" w:styleId="1154">
    <w:name w:val="Body Text First Indent Char"/>
    <w:basedOn w:val="1151"/>
    <w:next w:val="1154"/>
    <w:link w:val="1106"/>
    <w:pPr>
      <w:pBdr/>
      <w:spacing/>
      <w:ind/>
    </w:pPr>
  </w:style>
  <w:style w:type="character" w:styleId="1155">
    <w:name w:val="Body Text Indent Char"/>
    <w:basedOn w:val="1138"/>
    <w:next w:val="1155"/>
    <w:link w:val="1106"/>
    <w:pPr>
      <w:pBdr/>
      <w:spacing/>
      <w:ind/>
    </w:pPr>
  </w:style>
  <w:style w:type="character" w:styleId="1156">
    <w:name w:val="Body Text First Indent 2 Char"/>
    <w:basedOn w:val="1155"/>
    <w:next w:val="1156"/>
    <w:link w:val="1106"/>
    <w:pPr>
      <w:pBdr/>
      <w:spacing/>
      <w:ind/>
    </w:pPr>
  </w:style>
  <w:style w:type="character" w:styleId="1157">
    <w:name w:val="Body Text Indent 2 Char"/>
    <w:basedOn w:val="1138"/>
    <w:next w:val="1157"/>
    <w:link w:val="1106"/>
    <w:pPr>
      <w:pBdr/>
      <w:spacing/>
      <w:ind/>
    </w:pPr>
  </w:style>
  <w:style w:type="character" w:styleId="1158">
    <w:name w:val="Body Text Indent 3 Char"/>
    <w:next w:val="1158"/>
    <w:link w:val="1106"/>
    <w:pPr>
      <w:pBdr/>
      <w:spacing/>
      <w:ind/>
    </w:pPr>
    <w:rPr>
      <w:sz w:val="22"/>
      <w:szCs w:val="16"/>
    </w:rPr>
  </w:style>
  <w:style w:type="character" w:styleId="1159">
    <w:name w:val="Book Title"/>
    <w:next w:val="1159"/>
    <w:link w:val="1106"/>
    <w:qFormat/>
    <w:pPr>
      <w:pBdr/>
      <w:spacing/>
      <w:ind/>
    </w:pPr>
    <w:rPr>
      <w:b/>
      <w:bCs/>
      <w:i/>
      <w:iCs/>
      <w:spacing w:val="5"/>
    </w:rPr>
  </w:style>
  <w:style w:type="character" w:styleId="1160">
    <w:name w:val="Closing Char"/>
    <w:basedOn w:val="1138"/>
    <w:next w:val="1160"/>
    <w:link w:val="1106"/>
    <w:pPr>
      <w:pBdr/>
      <w:spacing/>
      <w:ind/>
    </w:pPr>
  </w:style>
  <w:style w:type="character" w:styleId="1161">
    <w:name w:val="Comment Reference"/>
    <w:next w:val="1161"/>
    <w:link w:val="1106"/>
    <w:pPr>
      <w:pBdr/>
      <w:spacing/>
      <w:ind/>
    </w:pPr>
    <w:rPr>
      <w:sz w:val="22"/>
      <w:szCs w:val="16"/>
    </w:rPr>
  </w:style>
  <w:style w:type="character" w:styleId="1162">
    <w:name w:val="Comment Text Char"/>
    <w:next w:val="1162"/>
    <w:link w:val="1106"/>
    <w:pPr>
      <w:pBdr/>
      <w:spacing/>
      <w:ind/>
    </w:pPr>
    <w:rPr>
      <w:sz w:val="22"/>
      <w:szCs w:val="20"/>
    </w:rPr>
  </w:style>
  <w:style w:type="character" w:styleId="1163">
    <w:name w:val="Comment Subject Char"/>
    <w:next w:val="1163"/>
    <w:link w:val="1106"/>
    <w:pPr>
      <w:pBdr/>
      <w:spacing/>
      <w:ind/>
    </w:pPr>
    <w:rPr>
      <w:b/>
      <w:bCs/>
      <w:sz w:val="22"/>
      <w:szCs w:val="20"/>
    </w:rPr>
  </w:style>
  <w:style w:type="character" w:styleId="1164">
    <w:name w:val="Document Map Char"/>
    <w:next w:val="1164"/>
    <w:link w:val="1106"/>
    <w:pPr>
      <w:pBdr/>
      <w:spacing/>
      <w:ind/>
    </w:pPr>
    <w:rPr>
      <w:rFonts w:ascii="Segoe UI" w:hAnsi="Segoe UI" w:cs="Segoe UI"/>
      <w:sz w:val="22"/>
      <w:szCs w:val="16"/>
    </w:rPr>
  </w:style>
  <w:style w:type="character" w:styleId="1165">
    <w:name w:val="E-mail Signature Char"/>
    <w:basedOn w:val="1138"/>
    <w:next w:val="1165"/>
    <w:link w:val="1106"/>
    <w:pPr>
      <w:pBdr/>
      <w:spacing/>
      <w:ind/>
    </w:pPr>
  </w:style>
  <w:style w:type="character" w:styleId="1166">
    <w:name w:val="Endnote Characters"/>
    <w:next w:val="1166"/>
    <w:link w:val="1106"/>
    <w:pPr>
      <w:pBdr/>
      <w:spacing/>
      <w:ind/>
    </w:pPr>
    <w:rPr>
      <w:vertAlign w:val="superscript"/>
    </w:rPr>
  </w:style>
  <w:style w:type="character" w:styleId="1167">
    <w:name w:val="Endnote Text Char"/>
    <w:next w:val="1167"/>
    <w:link w:val="1106"/>
    <w:pPr>
      <w:pBdr/>
      <w:spacing/>
      <w:ind/>
    </w:pPr>
    <w:rPr>
      <w:sz w:val="22"/>
      <w:szCs w:val="20"/>
    </w:rPr>
  </w:style>
  <w:style w:type="character" w:styleId="1168">
    <w:name w:val="FollowedHyperlink"/>
    <w:next w:val="1168"/>
    <w:link w:val="1106"/>
    <w:pPr>
      <w:pBdr/>
      <w:spacing/>
      <w:ind/>
    </w:pPr>
    <w:rPr>
      <w:color w:val="356280"/>
      <w:u w:val="single"/>
    </w:rPr>
  </w:style>
  <w:style w:type="character" w:styleId="1169">
    <w:name w:val="Footnote Characters"/>
    <w:next w:val="1169"/>
    <w:link w:val="1106"/>
    <w:pPr>
      <w:pBdr/>
      <w:spacing/>
      <w:ind/>
    </w:pPr>
    <w:rPr>
      <w:vertAlign w:val="superscript"/>
    </w:rPr>
  </w:style>
  <w:style w:type="character" w:styleId="1170">
    <w:name w:val="Footnote Text Char"/>
    <w:next w:val="1170"/>
    <w:link w:val="1106"/>
    <w:pPr>
      <w:pBdr/>
      <w:spacing/>
      <w:ind/>
    </w:pPr>
    <w:rPr>
      <w:sz w:val="22"/>
      <w:szCs w:val="20"/>
    </w:rPr>
  </w:style>
  <w:style w:type="character" w:styleId="1171">
    <w:name w:val="Heading 3 Char"/>
    <w:next w:val="1171"/>
    <w:link w:val="1106"/>
    <w:pPr>
      <w:pBdr/>
      <w:spacing/>
      <w:ind/>
    </w:pPr>
    <w:rPr>
      <w:rFonts w:ascii="Georgia" w:hAnsi="Georgia" w:eastAsia="Times New Roman" w:cs="Times New Roman"/>
      <w:color w:val="4f785a"/>
    </w:rPr>
  </w:style>
  <w:style w:type="character" w:styleId="1172">
    <w:name w:val="Heading 4 Char"/>
    <w:next w:val="1172"/>
    <w:link w:val="1106"/>
    <w:pPr>
      <w:pBdr/>
      <w:spacing/>
      <w:ind/>
    </w:pPr>
    <w:rPr>
      <w:rFonts w:ascii="Georgia" w:hAnsi="Georgia" w:eastAsia="Times New Roman" w:cs="Times New Roman"/>
      <w:i/>
      <w:iCs/>
      <w:color w:val="50795b"/>
    </w:rPr>
  </w:style>
  <w:style w:type="character" w:styleId="1173">
    <w:name w:val="Heading 5 Char"/>
    <w:next w:val="1173"/>
    <w:link w:val="1106"/>
    <w:pPr>
      <w:pBdr/>
      <w:spacing/>
      <w:ind/>
    </w:pPr>
    <w:rPr>
      <w:rFonts w:ascii="Georgia" w:hAnsi="Georgia" w:eastAsia="Times New Roman" w:cs="Times New Roman"/>
      <w:color w:val="50795b"/>
    </w:rPr>
  </w:style>
  <w:style w:type="character" w:styleId="1174">
    <w:name w:val="Heading 6 Char"/>
    <w:next w:val="1174"/>
    <w:link w:val="1106"/>
    <w:pPr>
      <w:pBdr/>
      <w:spacing/>
      <w:ind/>
    </w:pPr>
    <w:rPr>
      <w:rFonts w:ascii="Georgia" w:hAnsi="Georgia" w:eastAsia="Times New Roman" w:cs="Times New Roman"/>
      <w:color w:val="4f785a"/>
    </w:rPr>
  </w:style>
  <w:style w:type="character" w:styleId="1175">
    <w:name w:val="Heading 7 Char"/>
    <w:next w:val="1175"/>
    <w:link w:val="1106"/>
    <w:pPr>
      <w:pBdr/>
      <w:spacing/>
      <w:ind/>
    </w:pPr>
    <w:rPr>
      <w:rFonts w:ascii="Georgia" w:hAnsi="Georgia" w:eastAsia="Times New Roman" w:cs="Times New Roman"/>
      <w:i/>
      <w:iCs/>
      <w:color w:val="4f785a"/>
    </w:rPr>
  </w:style>
  <w:style w:type="character" w:styleId="1176">
    <w:name w:val="Heading 8 Char"/>
    <w:next w:val="1176"/>
    <w:link w:val="1106"/>
    <w:pPr>
      <w:pBdr/>
      <w:spacing/>
      <w:ind/>
    </w:pPr>
    <w:rPr>
      <w:rFonts w:ascii="Georgia" w:hAnsi="Georgia" w:eastAsia="Times New Roman" w:cs="Times New Roman"/>
      <w:color w:val="272727"/>
      <w:sz w:val="22"/>
      <w:szCs w:val="21"/>
    </w:rPr>
  </w:style>
  <w:style w:type="character" w:styleId="1177">
    <w:name w:val="Heading 9 Char"/>
    <w:next w:val="1177"/>
    <w:link w:val="1106"/>
    <w:pPr>
      <w:pBdr/>
      <w:spacing/>
      <w:ind/>
    </w:pPr>
    <w:rPr>
      <w:rFonts w:ascii="Georgia" w:hAnsi="Georgia" w:eastAsia="Times New Roman" w:cs="Times New Roman"/>
      <w:i/>
      <w:iCs/>
      <w:color w:val="272727"/>
      <w:sz w:val="22"/>
      <w:szCs w:val="21"/>
    </w:rPr>
  </w:style>
  <w:style w:type="character" w:styleId="1178">
    <w:name w:val="HTML Acronym"/>
    <w:basedOn w:val="1138"/>
    <w:next w:val="1178"/>
    <w:link w:val="1106"/>
    <w:pPr>
      <w:pBdr/>
      <w:spacing/>
      <w:ind/>
    </w:pPr>
  </w:style>
  <w:style w:type="character" w:styleId="1179">
    <w:name w:val="HTML Address Char"/>
    <w:next w:val="1179"/>
    <w:link w:val="1106"/>
    <w:pPr>
      <w:pBdr/>
      <w:spacing/>
      <w:ind/>
    </w:pPr>
    <w:rPr>
      <w:i/>
      <w:iCs/>
    </w:rPr>
  </w:style>
  <w:style w:type="character" w:styleId="1180">
    <w:name w:val="HTML Cite"/>
    <w:next w:val="1180"/>
    <w:link w:val="1106"/>
    <w:pPr>
      <w:pBdr/>
      <w:spacing/>
      <w:ind/>
    </w:pPr>
    <w:rPr>
      <w:i/>
      <w:iCs/>
    </w:rPr>
  </w:style>
  <w:style w:type="character" w:styleId="1181">
    <w:name w:val="HTML Code"/>
    <w:next w:val="1181"/>
    <w:link w:val="1106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1182">
    <w:name w:val="HTML Definition"/>
    <w:next w:val="1182"/>
    <w:link w:val="1106"/>
    <w:pPr>
      <w:pBdr/>
      <w:spacing/>
      <w:ind/>
    </w:pPr>
    <w:rPr>
      <w:i/>
      <w:iCs/>
    </w:rPr>
  </w:style>
  <w:style w:type="character" w:styleId="1183">
    <w:name w:val="HTML Keyboard"/>
    <w:next w:val="1183"/>
    <w:link w:val="1106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1184">
    <w:name w:val="HTML Preformatted Char"/>
    <w:next w:val="1184"/>
    <w:link w:val="1106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1185">
    <w:name w:val="HTML Sample"/>
    <w:next w:val="1185"/>
    <w:link w:val="1106"/>
    <w:pPr>
      <w:pBdr/>
      <w:spacing/>
      <w:ind/>
    </w:pPr>
    <w:rPr>
      <w:rFonts w:ascii="Consolas" w:hAnsi="Consolas" w:cs="Consolas"/>
      <w:sz w:val="24"/>
      <w:szCs w:val="24"/>
    </w:rPr>
  </w:style>
  <w:style w:type="character" w:styleId="1186">
    <w:name w:val="HTML Typewriter"/>
    <w:next w:val="1186"/>
    <w:link w:val="1106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1187">
    <w:name w:val="HTML Variable"/>
    <w:next w:val="1187"/>
    <w:link w:val="1106"/>
    <w:pPr>
      <w:pBdr/>
      <w:spacing/>
      <w:ind/>
    </w:pPr>
    <w:rPr>
      <w:i/>
      <w:iCs/>
    </w:rPr>
  </w:style>
  <w:style w:type="character" w:styleId="1188">
    <w:name w:val="Hyperlink"/>
    <w:next w:val="1188"/>
    <w:link w:val="1106"/>
    <w:pPr>
      <w:pBdr/>
      <w:spacing/>
      <w:ind/>
    </w:pPr>
    <w:rPr>
      <w:color w:val="59aedb"/>
      <w:u w:val="single"/>
    </w:rPr>
  </w:style>
  <w:style w:type="character" w:styleId="1189">
    <w:name w:val="Intense Quote Char"/>
    <w:next w:val="1189"/>
    <w:link w:val="1106"/>
    <w:pPr>
      <w:pBdr/>
      <w:spacing/>
      <w:ind/>
    </w:pPr>
    <w:rPr>
      <w:i/>
      <w:iCs/>
      <w:color w:val="50795b"/>
    </w:rPr>
  </w:style>
  <w:style w:type="character" w:styleId="1190">
    <w:name w:val="Intense Reference"/>
    <w:next w:val="1190"/>
    <w:link w:val="1106"/>
    <w:qFormat/>
    <w:pPr>
      <w:pBdr/>
      <w:spacing/>
      <w:ind/>
    </w:pPr>
    <w:rPr>
      <w:b/>
      <w:bCs/>
      <w:caps w:val="0"/>
      <w:smallCaps w:val="0"/>
      <w:color w:val="50795b"/>
      <w:spacing w:val="5"/>
    </w:rPr>
  </w:style>
  <w:style w:type="character" w:styleId="1191">
    <w:name w:val="Line Number"/>
    <w:basedOn w:val="1138"/>
    <w:next w:val="1191"/>
    <w:link w:val="1106"/>
    <w:pPr>
      <w:pBdr/>
      <w:spacing/>
      <w:ind/>
    </w:pPr>
  </w:style>
  <w:style w:type="character" w:styleId="1192">
    <w:name w:val="Macro Text Char"/>
    <w:next w:val="1192"/>
    <w:link w:val="1106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1193">
    <w:name w:val="Message Header Char"/>
    <w:next w:val="1193"/>
    <w:link w:val="1106"/>
    <w:pPr>
      <w:pBdr/>
      <w:spacing/>
      <w:ind/>
    </w:pPr>
    <w:rPr>
      <w:rFonts w:ascii="Georgia" w:hAnsi="Georgia" w:eastAsia="Times New Roman" w:cs="Times New Roman"/>
      <w:shd w:val="clear" w:color="auto" w:fill="cccccc"/>
    </w:rPr>
  </w:style>
  <w:style w:type="character" w:styleId="1194">
    <w:name w:val="Note Heading Char"/>
    <w:basedOn w:val="1138"/>
    <w:next w:val="1194"/>
    <w:link w:val="1106"/>
    <w:pPr>
      <w:pBdr/>
      <w:spacing/>
      <w:ind/>
    </w:pPr>
  </w:style>
  <w:style w:type="character" w:styleId="1195">
    <w:name w:val="Page Number"/>
    <w:basedOn w:val="1138"/>
    <w:next w:val="1195"/>
    <w:link w:val="1106"/>
    <w:pPr>
      <w:pBdr/>
      <w:spacing/>
      <w:ind/>
    </w:pPr>
  </w:style>
  <w:style w:type="character" w:styleId="1196">
    <w:name w:val="Plain Text Char"/>
    <w:next w:val="1196"/>
    <w:link w:val="1106"/>
    <w:pPr>
      <w:pBdr/>
      <w:spacing/>
      <w:ind/>
    </w:pPr>
    <w:rPr>
      <w:rFonts w:ascii="Consolas" w:hAnsi="Consolas" w:cs="Consolas"/>
      <w:sz w:val="22"/>
      <w:szCs w:val="21"/>
    </w:rPr>
  </w:style>
  <w:style w:type="character" w:styleId="1197">
    <w:name w:val="Quote Char"/>
    <w:next w:val="1197"/>
    <w:link w:val="1106"/>
    <w:pPr>
      <w:pBdr/>
      <w:spacing/>
      <w:ind/>
    </w:pPr>
    <w:rPr>
      <w:i/>
      <w:iCs/>
      <w:color w:val="404040"/>
    </w:rPr>
  </w:style>
  <w:style w:type="character" w:styleId="1198">
    <w:name w:val="Salutation Char"/>
    <w:basedOn w:val="1138"/>
    <w:next w:val="1198"/>
    <w:link w:val="1106"/>
    <w:pPr>
      <w:pBdr/>
      <w:spacing/>
      <w:ind/>
    </w:pPr>
  </w:style>
  <w:style w:type="character" w:styleId="1199">
    <w:name w:val="Subtle Emphasis"/>
    <w:next w:val="1199"/>
    <w:link w:val="1106"/>
    <w:qFormat/>
    <w:pPr>
      <w:pBdr/>
      <w:spacing/>
      <w:ind/>
    </w:pPr>
    <w:rPr>
      <w:i/>
      <w:iCs/>
      <w:color w:val="404040"/>
    </w:rPr>
  </w:style>
  <w:style w:type="character" w:styleId="1200">
    <w:name w:val="Subtle Reference"/>
    <w:next w:val="1200"/>
    <w:link w:val="1106"/>
    <w:qFormat/>
    <w:pPr>
      <w:pBdr/>
      <w:spacing/>
      <w:ind/>
    </w:pPr>
    <w:rPr>
      <w:smallCaps/>
      <w:color w:val="5a5a5a"/>
    </w:rPr>
  </w:style>
  <w:style w:type="character" w:styleId="1201">
    <w:name w:val="Bullets"/>
    <w:next w:val="1201"/>
    <w:link w:val="1106"/>
    <w:pPr>
      <w:pBdr/>
      <w:spacing/>
      <w:ind/>
    </w:pPr>
    <w:rPr>
      <w:rFonts w:ascii="OpenSymbol" w:hAnsi="OpenSymbol" w:eastAsia="OpenSymbol" w:cs="OpenSymbol"/>
    </w:rPr>
  </w:style>
  <w:style w:type="paragraph" w:styleId="1202">
    <w:name w:val="Heading"/>
    <w:basedOn w:val="1106"/>
    <w:next w:val="1203"/>
    <w:link w:val="1106"/>
    <w:pPr>
      <w:keepNext w:val="true"/>
      <w:pBdr/>
      <w:spacing w:after="120" w:before="240"/>
      <w:ind/>
    </w:pPr>
    <w:rPr>
      <w:rFonts w:ascii="Arial" w:hAnsi="Arial" w:eastAsia="Microsoft YaHei" w:cs="Mangal"/>
      <w:sz w:val="28"/>
      <w:szCs w:val="28"/>
    </w:rPr>
  </w:style>
  <w:style w:type="paragraph" w:styleId="1203">
    <w:name w:val="Body Text"/>
    <w:basedOn w:val="1106"/>
    <w:next w:val="1203"/>
    <w:link w:val="1106"/>
    <w:pPr>
      <w:pBdr/>
      <w:spacing w:after="120" w:before="0"/>
      <w:ind/>
    </w:pPr>
  </w:style>
  <w:style w:type="paragraph" w:styleId="1204">
    <w:name w:val="List"/>
    <w:basedOn w:val="1106"/>
    <w:next w:val="1204"/>
    <w:link w:val="1106"/>
    <w:pPr>
      <w:pBdr/>
      <w:spacing/>
      <w:ind w:right="0" w:hanging="360" w:left="360"/>
    </w:pPr>
  </w:style>
  <w:style w:type="paragraph" w:styleId="1205">
    <w:name w:val="Caption"/>
    <w:basedOn w:val="1106"/>
    <w:next w:val="1106"/>
    <w:link w:val="1106"/>
    <w:qFormat/>
    <w:pPr>
      <w:pBdr/>
      <w:spacing w:after="200" w:before="0"/>
      <w:ind/>
    </w:pPr>
    <w:rPr>
      <w:i/>
      <w:iCs/>
      <w:sz w:val="22"/>
      <w:szCs w:val="18"/>
    </w:rPr>
  </w:style>
  <w:style w:type="paragraph" w:styleId="1206">
    <w:name w:val="Index"/>
    <w:basedOn w:val="1106"/>
    <w:next w:val="1206"/>
    <w:link w:val="1106"/>
    <w:pPr>
      <w:suppressLineNumbers w:val="true"/>
      <w:pBdr/>
      <w:spacing/>
      <w:ind/>
    </w:pPr>
    <w:rPr>
      <w:rFonts w:cs="Mangal"/>
    </w:rPr>
  </w:style>
  <w:style w:type="paragraph" w:styleId="1207">
    <w:name w:val="Title"/>
    <w:basedOn w:val="1106"/>
    <w:next w:val="1106"/>
    <w:link w:val="1106"/>
    <w:qFormat/>
    <w:pPr>
      <w:pBdr/>
      <w:spacing/>
      <w:ind/>
    </w:pPr>
    <w:rPr>
      <w:rFonts w:ascii="Georgia" w:hAnsi="Georgia" w:eastAsia="Times New Roman" w:cs="Times New Roman"/>
      <w:caps/>
      <w:sz w:val="68"/>
      <w:szCs w:val="68"/>
    </w:rPr>
  </w:style>
  <w:style w:type="paragraph" w:styleId="1208">
    <w:name w:val="Subtitle"/>
    <w:basedOn w:val="1202"/>
    <w:next w:val="1203"/>
    <w:link w:val="1106"/>
    <w:qFormat/>
    <w:pPr>
      <w:pBdr/>
      <w:spacing/>
      <w:ind/>
      <w:jc w:val="center"/>
    </w:pPr>
    <w:rPr>
      <w:i/>
      <w:iCs/>
      <w:sz w:val="28"/>
      <w:szCs w:val="28"/>
    </w:rPr>
  </w:style>
  <w:style w:type="paragraph" w:styleId="1209">
    <w:name w:val="Name"/>
    <w:basedOn w:val="1106"/>
    <w:next w:val="1209"/>
    <w:link w:val="1106"/>
    <w:pPr>
      <w:pBdr/>
      <w:spacing w:after="240" w:before="240"/>
      <w:ind/>
    </w:pPr>
    <w:rPr>
      <w:rFonts w:ascii="Georgia" w:hAnsi="Georgia" w:eastAsia="Times New Roman" w:cs="Times New Roman"/>
      <w:sz w:val="74"/>
      <w:szCs w:val="74"/>
    </w:rPr>
  </w:style>
  <w:style w:type="paragraph" w:styleId="1210">
    <w:name w:val="Balloon Text"/>
    <w:basedOn w:val="1106"/>
    <w:next w:val="1210"/>
    <w:link w:val="1106"/>
    <w:pPr>
      <w:pBdr/>
      <w:spacing/>
      <w:ind/>
    </w:pPr>
    <w:rPr>
      <w:rFonts w:ascii="Segoe UI" w:hAnsi="Segoe UI" w:cs="Segoe UI"/>
      <w:sz w:val="22"/>
      <w:szCs w:val="18"/>
    </w:rPr>
  </w:style>
  <w:style w:type="paragraph" w:styleId="1211">
    <w:name w:val="Signature Line"/>
    <w:basedOn w:val="1106"/>
    <w:next w:val="1211"/>
    <w:link w:val="1106"/>
    <w:pPr>
      <w:pBdr/>
      <w:spacing/>
      <w:ind/>
      <w:jc w:val="left"/>
    </w:pPr>
    <w:rPr>
      <w:rFonts w:ascii="Georgia" w:hAnsi="Georgia" w:eastAsia="Times New Roman" w:cs="Times New Roman"/>
      <w:i/>
      <w:iCs/>
    </w:rPr>
  </w:style>
  <w:style w:type="paragraph" w:styleId="1212">
    <w:name w:val="Signature"/>
    <w:basedOn w:val="1106"/>
    <w:next w:val="1212"/>
    <w:link w:val="1106"/>
    <w:pPr>
      <w:pBdr/>
      <w:spacing w:after="0" w:before="120"/>
      <w:ind/>
      <w:jc w:val="left"/>
    </w:pPr>
    <w:rPr>
      <w:rFonts w:ascii="Georgia" w:hAnsi="Georgia" w:eastAsia="Times New Roman" w:cs="Times New Roman"/>
    </w:rPr>
  </w:style>
  <w:style w:type="paragraph" w:styleId="1213">
    <w:name w:val="Date"/>
    <w:basedOn w:val="1106"/>
    <w:next w:val="1106"/>
    <w:link w:val="1106"/>
    <w:pPr>
      <w:pBdr/>
      <w:spacing w:line="192" w:lineRule="auto"/>
      <w:ind/>
    </w:pPr>
    <w:rPr>
      <w:rFonts w:ascii="Georgia" w:hAnsi="Georgia" w:eastAsia="Times New Roman" w:cs="Times New Roman"/>
      <w:caps/>
      <w:spacing w:val="5"/>
      <w:sz w:val="26"/>
      <w:szCs w:val="26"/>
    </w:rPr>
  </w:style>
  <w:style w:type="paragraph" w:styleId="1214">
    <w:name w:val="Year"/>
    <w:basedOn w:val="1106"/>
    <w:next w:val="1214"/>
    <w:link w:val="1106"/>
    <w:pPr>
      <w:pBdr/>
      <w:spacing w:line="192" w:lineRule="auto"/>
      <w:ind/>
    </w:pPr>
    <w:rPr>
      <w:rFonts w:ascii="Georgia" w:hAnsi="Georgia" w:eastAsia="Times New Roman" w:cs="Times New Roman"/>
      <w:caps/>
      <w:spacing w:val="5"/>
      <w:sz w:val="64"/>
      <w:szCs w:val="64"/>
    </w:rPr>
  </w:style>
  <w:style w:type="paragraph" w:styleId="1215">
    <w:name w:val="Header"/>
    <w:basedOn w:val="1106"/>
    <w:next w:val="1215"/>
    <w:link w:val="1106"/>
    <w:pPr>
      <w:pBdr/>
      <w:spacing/>
      <w:ind/>
    </w:pPr>
  </w:style>
  <w:style w:type="paragraph" w:styleId="1216">
    <w:name w:val="Footer"/>
    <w:basedOn w:val="1106"/>
    <w:next w:val="1216"/>
    <w:link w:val="1106"/>
    <w:pPr>
      <w:pBdr/>
      <w:spacing/>
      <w:ind/>
    </w:pPr>
  </w:style>
  <w:style w:type="paragraph" w:styleId="1217">
    <w:name w:val="No Spacing"/>
    <w:next w:val="1217"/>
    <w:link w:val="1106"/>
    <w:qFormat/>
    <w:pPr>
      <w:pBdr/>
      <w:spacing/>
      <w:ind/>
      <w:jc w:val="center"/>
    </w:pPr>
    <w:rPr>
      <w:rFonts w:ascii="Franklin Gothic Medium" w:hAnsi="Franklin Gothic Medium"/>
      <w:color w:val="332411"/>
      <w:spacing w:val="15"/>
      <w:sz w:val="24"/>
      <w:szCs w:val="24"/>
      <w:lang w:val="en-US" w:eastAsia="ar-SA" w:bidi="ar-SA"/>
    </w:rPr>
  </w:style>
  <w:style w:type="paragraph" w:styleId="1218">
    <w:name w:val="Bibliography"/>
    <w:basedOn w:val="1106"/>
    <w:next w:val="1106"/>
    <w:link w:val="1106"/>
    <w:pPr>
      <w:pBdr/>
      <w:spacing/>
      <w:ind/>
    </w:pPr>
  </w:style>
  <w:style w:type="paragraph" w:styleId="1219">
    <w:name w:val="Block Text"/>
    <w:basedOn w:val="1106"/>
    <w:next w:val="1219"/>
    <w:link w:val="1106"/>
    <w:pPr>
      <w:pBdr/>
      <w:spacing/>
      <w:ind w:right="1152" w:firstLine="0" w:left="1152"/>
    </w:pPr>
    <w:rPr>
      <w:i/>
      <w:iCs/>
      <w:color w:val="50795b"/>
    </w:rPr>
  </w:style>
  <w:style w:type="paragraph" w:styleId="1220">
    <w:name w:val="Body Text 2"/>
    <w:basedOn w:val="1106"/>
    <w:next w:val="1220"/>
    <w:link w:val="1106"/>
    <w:pPr>
      <w:pBdr/>
      <w:spacing w:after="120" w:before="0" w:line="480" w:lineRule="auto"/>
      <w:ind/>
    </w:pPr>
  </w:style>
  <w:style w:type="paragraph" w:styleId="1221">
    <w:name w:val="Body Text 3"/>
    <w:basedOn w:val="1106"/>
    <w:next w:val="1221"/>
    <w:link w:val="1106"/>
    <w:pPr>
      <w:pBdr/>
      <w:spacing w:after="120" w:before="0"/>
      <w:ind/>
    </w:pPr>
    <w:rPr>
      <w:sz w:val="22"/>
      <w:szCs w:val="16"/>
    </w:rPr>
  </w:style>
  <w:style w:type="paragraph" w:styleId="1222">
    <w:name w:val="Body Text First Indent"/>
    <w:basedOn w:val="1203"/>
    <w:next w:val="1222"/>
    <w:link w:val="1106"/>
    <w:pPr>
      <w:pBdr/>
      <w:spacing w:after="0" w:before="0"/>
      <w:ind w:right="0" w:firstLine="360" w:left="0"/>
    </w:pPr>
  </w:style>
  <w:style w:type="paragraph" w:styleId="1223">
    <w:name w:val="Body Text Indent"/>
    <w:basedOn w:val="1106"/>
    <w:next w:val="1223"/>
    <w:link w:val="1106"/>
    <w:pPr>
      <w:pBdr/>
      <w:spacing w:after="120" w:before="0"/>
      <w:ind w:right="0" w:firstLine="0" w:left="360"/>
    </w:pPr>
  </w:style>
  <w:style w:type="paragraph" w:styleId="1224">
    <w:name w:val="Body Text First Indent 2"/>
    <w:basedOn w:val="1223"/>
    <w:next w:val="1224"/>
    <w:link w:val="1106"/>
    <w:pPr>
      <w:pBdr/>
      <w:spacing w:after="0" w:before="0"/>
      <w:ind w:right="0" w:firstLine="360" w:left="360"/>
    </w:pPr>
  </w:style>
  <w:style w:type="paragraph" w:styleId="1225">
    <w:name w:val="Body Text Indent 2"/>
    <w:basedOn w:val="1106"/>
    <w:next w:val="1225"/>
    <w:link w:val="1106"/>
    <w:pPr>
      <w:pBdr/>
      <w:spacing w:after="120" w:before="0" w:line="480" w:lineRule="auto"/>
      <w:ind w:right="0" w:firstLine="0" w:left="360"/>
    </w:pPr>
  </w:style>
  <w:style w:type="paragraph" w:styleId="1226">
    <w:name w:val="Body Text Indent 3"/>
    <w:basedOn w:val="1106"/>
    <w:next w:val="1226"/>
    <w:link w:val="1106"/>
    <w:pPr>
      <w:pBdr/>
      <w:spacing w:after="120" w:before="0"/>
      <w:ind w:right="0" w:firstLine="0" w:left="360"/>
    </w:pPr>
    <w:rPr>
      <w:sz w:val="22"/>
      <w:szCs w:val="16"/>
    </w:rPr>
  </w:style>
  <w:style w:type="paragraph" w:styleId="1227">
    <w:name w:val="Closing"/>
    <w:basedOn w:val="1106"/>
    <w:next w:val="1227"/>
    <w:link w:val="1106"/>
    <w:pPr>
      <w:pBdr/>
      <w:spacing/>
      <w:ind w:right="0" w:firstLine="0" w:left="4320"/>
    </w:pPr>
  </w:style>
  <w:style w:type="paragraph" w:styleId="1228">
    <w:name w:val="Comment Text"/>
    <w:basedOn w:val="1106"/>
    <w:next w:val="1228"/>
    <w:link w:val="1106"/>
    <w:pPr>
      <w:pBdr/>
      <w:spacing/>
      <w:ind/>
    </w:pPr>
    <w:rPr>
      <w:sz w:val="22"/>
      <w:szCs w:val="20"/>
    </w:rPr>
  </w:style>
  <w:style w:type="paragraph" w:styleId="1229">
    <w:name w:val="Comment Subject"/>
    <w:basedOn w:val="1228"/>
    <w:next w:val="1228"/>
    <w:link w:val="1106"/>
    <w:pPr>
      <w:pBdr/>
      <w:spacing/>
      <w:ind/>
    </w:pPr>
    <w:rPr>
      <w:b/>
      <w:bCs/>
    </w:rPr>
  </w:style>
  <w:style w:type="paragraph" w:styleId="1230">
    <w:name w:val="Document Map"/>
    <w:basedOn w:val="1106"/>
    <w:next w:val="1230"/>
    <w:link w:val="1106"/>
    <w:pPr>
      <w:pBdr/>
      <w:spacing/>
      <w:ind/>
    </w:pPr>
    <w:rPr>
      <w:rFonts w:ascii="Segoe UI" w:hAnsi="Segoe UI" w:cs="Segoe UI"/>
      <w:sz w:val="22"/>
      <w:szCs w:val="16"/>
    </w:rPr>
  </w:style>
  <w:style w:type="paragraph" w:styleId="1231">
    <w:name w:val="Email Signature"/>
    <w:basedOn w:val="1106"/>
    <w:next w:val="1231"/>
    <w:link w:val="1106"/>
    <w:pPr>
      <w:pBdr/>
      <w:spacing/>
      <w:ind/>
    </w:pPr>
  </w:style>
  <w:style w:type="paragraph" w:styleId="1232">
    <w:name w:val="endnote text"/>
    <w:basedOn w:val="1106"/>
    <w:next w:val="1232"/>
    <w:link w:val="1106"/>
    <w:pPr>
      <w:pBdr/>
      <w:spacing/>
      <w:ind/>
    </w:pPr>
    <w:rPr>
      <w:sz w:val="22"/>
      <w:szCs w:val="20"/>
    </w:rPr>
  </w:style>
  <w:style w:type="paragraph" w:styleId="1233">
    <w:name w:val="Envelope Address"/>
    <w:basedOn w:val="1106"/>
    <w:next w:val="1233"/>
    <w:link w:val="1106"/>
    <w:pPr>
      <w:pBdr/>
      <w:spacing/>
      <w:ind w:right="0" w:firstLine="0" w:left="2880"/>
    </w:pPr>
    <w:rPr>
      <w:rFonts w:ascii="Georgia" w:hAnsi="Georgia" w:eastAsia="Times New Roman" w:cs="Times New Roman"/>
    </w:rPr>
  </w:style>
  <w:style w:type="paragraph" w:styleId="1234">
    <w:name w:val="Envelope Return"/>
    <w:basedOn w:val="1106"/>
    <w:next w:val="1234"/>
    <w:link w:val="1106"/>
    <w:pPr>
      <w:pBdr/>
      <w:spacing/>
      <w:ind/>
    </w:pPr>
    <w:rPr>
      <w:rFonts w:ascii="Georgia" w:hAnsi="Georgia" w:eastAsia="Times New Roman" w:cs="Times New Roman"/>
      <w:sz w:val="22"/>
      <w:szCs w:val="20"/>
    </w:rPr>
  </w:style>
  <w:style w:type="paragraph" w:styleId="1235">
    <w:name w:val="footnote text"/>
    <w:basedOn w:val="1106"/>
    <w:next w:val="1235"/>
    <w:link w:val="1106"/>
    <w:pPr>
      <w:pBdr/>
      <w:spacing/>
      <w:ind/>
    </w:pPr>
    <w:rPr>
      <w:sz w:val="22"/>
      <w:szCs w:val="20"/>
    </w:rPr>
  </w:style>
  <w:style w:type="paragraph" w:styleId="1236">
    <w:name w:val="HTML Address"/>
    <w:basedOn w:val="1106"/>
    <w:next w:val="1236"/>
    <w:link w:val="1106"/>
    <w:pPr>
      <w:pBdr/>
      <w:spacing/>
      <w:ind/>
    </w:pPr>
    <w:rPr>
      <w:i/>
      <w:iCs/>
    </w:rPr>
  </w:style>
  <w:style w:type="paragraph" w:styleId="1237">
    <w:name w:val="HTML Preformatted"/>
    <w:basedOn w:val="1106"/>
    <w:next w:val="1237"/>
    <w:link w:val="1106"/>
    <w:pPr>
      <w:pBdr/>
      <w:spacing/>
      <w:ind/>
    </w:pPr>
    <w:rPr>
      <w:rFonts w:ascii="Consolas" w:hAnsi="Consolas" w:cs="Consolas"/>
      <w:sz w:val="22"/>
      <w:szCs w:val="20"/>
    </w:rPr>
  </w:style>
  <w:style w:type="paragraph" w:styleId="1238">
    <w:name w:val="Index 1"/>
    <w:basedOn w:val="1106"/>
    <w:next w:val="1106"/>
    <w:link w:val="1106"/>
    <w:pPr>
      <w:pBdr/>
      <w:spacing/>
      <w:ind w:right="0" w:hanging="240" w:left="240"/>
    </w:pPr>
  </w:style>
  <w:style w:type="paragraph" w:styleId="1239">
    <w:name w:val="Index 2"/>
    <w:basedOn w:val="1106"/>
    <w:next w:val="1106"/>
    <w:link w:val="1106"/>
    <w:pPr>
      <w:pBdr/>
      <w:spacing/>
      <w:ind w:right="0" w:hanging="240" w:left="480"/>
    </w:pPr>
  </w:style>
  <w:style w:type="paragraph" w:styleId="1240">
    <w:name w:val="Index 3"/>
    <w:basedOn w:val="1106"/>
    <w:next w:val="1106"/>
    <w:link w:val="1106"/>
    <w:pPr>
      <w:pBdr/>
      <w:spacing/>
      <w:ind w:right="0" w:hanging="240" w:left="720"/>
    </w:pPr>
  </w:style>
  <w:style w:type="paragraph" w:styleId="1241">
    <w:name w:val="Index 4"/>
    <w:basedOn w:val="1106"/>
    <w:next w:val="1106"/>
    <w:link w:val="1106"/>
    <w:pPr>
      <w:pBdr/>
      <w:spacing/>
      <w:ind w:right="0" w:hanging="240" w:left="960"/>
    </w:pPr>
  </w:style>
  <w:style w:type="paragraph" w:styleId="1242">
    <w:name w:val="Index 5"/>
    <w:basedOn w:val="1106"/>
    <w:next w:val="1106"/>
    <w:link w:val="1106"/>
    <w:pPr>
      <w:pBdr/>
      <w:spacing/>
      <w:ind w:right="0" w:hanging="240" w:left="1200"/>
    </w:pPr>
  </w:style>
  <w:style w:type="paragraph" w:styleId="1243">
    <w:name w:val="Index 6"/>
    <w:basedOn w:val="1106"/>
    <w:next w:val="1106"/>
    <w:link w:val="1106"/>
    <w:pPr>
      <w:pBdr/>
      <w:spacing/>
      <w:ind w:right="0" w:hanging="240" w:left="1440"/>
    </w:pPr>
  </w:style>
  <w:style w:type="paragraph" w:styleId="1244">
    <w:name w:val="Index 7"/>
    <w:basedOn w:val="1106"/>
    <w:next w:val="1106"/>
    <w:link w:val="1106"/>
    <w:pPr>
      <w:pBdr/>
      <w:spacing/>
      <w:ind w:right="0" w:hanging="240" w:left="1680"/>
    </w:pPr>
  </w:style>
  <w:style w:type="paragraph" w:styleId="1245">
    <w:name w:val="Index 8"/>
    <w:basedOn w:val="1106"/>
    <w:next w:val="1106"/>
    <w:link w:val="1106"/>
    <w:pPr>
      <w:pBdr/>
      <w:spacing/>
      <w:ind w:right="0" w:hanging="240" w:left="1920"/>
    </w:pPr>
  </w:style>
  <w:style w:type="paragraph" w:styleId="1246">
    <w:name w:val="Index 9"/>
    <w:basedOn w:val="1106"/>
    <w:next w:val="1106"/>
    <w:link w:val="1106"/>
    <w:pPr>
      <w:pBdr/>
      <w:spacing/>
      <w:ind w:right="0" w:hanging="240" w:left="2160"/>
    </w:pPr>
  </w:style>
  <w:style w:type="paragraph" w:styleId="1247">
    <w:name w:val="Index Heading"/>
    <w:basedOn w:val="1106"/>
    <w:next w:val="1238"/>
    <w:link w:val="1106"/>
    <w:pPr>
      <w:pBdr/>
      <w:spacing/>
      <w:ind/>
    </w:pPr>
    <w:rPr>
      <w:rFonts w:ascii="Georgia" w:hAnsi="Georgia" w:eastAsia="Times New Roman" w:cs="Times New Roman"/>
      <w:b/>
      <w:bCs/>
    </w:rPr>
  </w:style>
  <w:style w:type="paragraph" w:styleId="1248">
    <w:name w:val="Intense Quote"/>
    <w:basedOn w:val="1106"/>
    <w:next w:val="1106"/>
    <w:link w:val="1106"/>
    <w:qFormat/>
    <w:pPr>
      <w:pBdr/>
      <w:spacing w:after="360" w:before="360"/>
      <w:ind w:right="864" w:firstLine="0" w:left="864"/>
    </w:pPr>
    <w:rPr>
      <w:i/>
      <w:iCs/>
      <w:color w:val="50795b"/>
    </w:rPr>
  </w:style>
  <w:style w:type="paragraph" w:styleId="1249">
    <w:name w:val="List 2"/>
    <w:basedOn w:val="1106"/>
    <w:next w:val="1249"/>
    <w:link w:val="1106"/>
    <w:pPr>
      <w:pBdr/>
      <w:spacing/>
      <w:ind w:right="0" w:hanging="360" w:left="720"/>
    </w:pPr>
  </w:style>
  <w:style w:type="paragraph" w:styleId="1250">
    <w:name w:val="List 3"/>
    <w:basedOn w:val="1106"/>
    <w:next w:val="1250"/>
    <w:link w:val="1106"/>
    <w:pPr>
      <w:pBdr/>
      <w:spacing/>
      <w:ind w:right="0" w:hanging="360" w:left="1080"/>
    </w:pPr>
  </w:style>
  <w:style w:type="paragraph" w:styleId="1251">
    <w:name w:val="List 4"/>
    <w:basedOn w:val="1106"/>
    <w:next w:val="1251"/>
    <w:link w:val="1106"/>
    <w:pPr>
      <w:pBdr/>
      <w:spacing/>
      <w:ind w:right="0" w:hanging="360" w:left="1440"/>
    </w:pPr>
  </w:style>
  <w:style w:type="paragraph" w:styleId="1252">
    <w:name w:val="List 5"/>
    <w:basedOn w:val="1106"/>
    <w:next w:val="1252"/>
    <w:link w:val="1106"/>
    <w:pPr>
      <w:pBdr/>
      <w:spacing/>
      <w:ind w:right="0" w:hanging="360" w:left="1800"/>
    </w:pPr>
  </w:style>
  <w:style w:type="paragraph" w:styleId="1253">
    <w:name w:val="List Bullet"/>
    <w:basedOn w:val="1106"/>
    <w:next w:val="1253"/>
    <w:link w:val="1106"/>
    <w:pPr>
      <w:numPr>
        <w:ilvl w:val="0"/>
        <w:numId w:val="11"/>
      </w:numPr>
      <w:pBdr/>
      <w:spacing/>
      <w:ind/>
    </w:pPr>
  </w:style>
  <w:style w:type="paragraph" w:styleId="1254">
    <w:name w:val="List Bullet 2"/>
    <w:basedOn w:val="1106"/>
    <w:next w:val="1254"/>
    <w:link w:val="1106"/>
    <w:pPr>
      <w:numPr>
        <w:ilvl w:val="0"/>
        <w:numId w:val="9"/>
      </w:numPr>
      <w:pBdr/>
      <w:spacing/>
      <w:ind/>
    </w:pPr>
  </w:style>
  <w:style w:type="paragraph" w:styleId="1255">
    <w:name w:val="List Bullet 3"/>
    <w:basedOn w:val="1106"/>
    <w:next w:val="1255"/>
    <w:link w:val="1106"/>
    <w:pPr>
      <w:numPr>
        <w:ilvl w:val="0"/>
        <w:numId w:val="8"/>
      </w:numPr>
      <w:pBdr/>
      <w:spacing/>
      <w:ind/>
    </w:pPr>
  </w:style>
  <w:style w:type="paragraph" w:styleId="1256">
    <w:name w:val="List Bullet 4"/>
    <w:basedOn w:val="1106"/>
    <w:next w:val="1256"/>
    <w:link w:val="1106"/>
    <w:pPr>
      <w:numPr>
        <w:ilvl w:val="0"/>
        <w:numId w:val="7"/>
      </w:numPr>
      <w:pBdr/>
      <w:spacing/>
      <w:ind/>
    </w:pPr>
  </w:style>
  <w:style w:type="paragraph" w:styleId="1257">
    <w:name w:val="List Bullet 5"/>
    <w:basedOn w:val="1106"/>
    <w:next w:val="1257"/>
    <w:link w:val="1106"/>
    <w:pPr>
      <w:numPr>
        <w:ilvl w:val="0"/>
        <w:numId w:val="6"/>
      </w:numPr>
      <w:pBdr/>
      <w:spacing/>
      <w:ind/>
    </w:pPr>
  </w:style>
  <w:style w:type="paragraph" w:styleId="1258">
    <w:name w:val="List Continue"/>
    <w:basedOn w:val="1106"/>
    <w:next w:val="1258"/>
    <w:link w:val="1106"/>
    <w:pPr>
      <w:pBdr/>
      <w:spacing w:after="120" w:before="0"/>
      <w:ind w:right="0" w:firstLine="0" w:left="360"/>
    </w:pPr>
  </w:style>
  <w:style w:type="paragraph" w:styleId="1259">
    <w:name w:val="List Continue 2"/>
    <w:basedOn w:val="1106"/>
    <w:next w:val="1259"/>
    <w:link w:val="1106"/>
    <w:pPr>
      <w:pBdr/>
      <w:spacing w:after="120" w:before="0"/>
      <w:ind w:right="0" w:firstLine="0" w:left="720"/>
    </w:pPr>
  </w:style>
  <w:style w:type="paragraph" w:styleId="1260">
    <w:name w:val="List Continue 3"/>
    <w:basedOn w:val="1106"/>
    <w:next w:val="1260"/>
    <w:link w:val="1106"/>
    <w:pPr>
      <w:pBdr/>
      <w:spacing w:after="120" w:before="0"/>
      <w:ind w:right="0" w:firstLine="0" w:left="1080"/>
    </w:pPr>
  </w:style>
  <w:style w:type="paragraph" w:styleId="1261">
    <w:name w:val="List Continue 4"/>
    <w:basedOn w:val="1106"/>
    <w:next w:val="1261"/>
    <w:link w:val="1106"/>
    <w:pPr>
      <w:pBdr/>
      <w:spacing w:after="120" w:before="0"/>
      <w:ind w:right="0" w:firstLine="0" w:left="1440"/>
    </w:pPr>
  </w:style>
  <w:style w:type="paragraph" w:styleId="1262">
    <w:name w:val="List Continue 5"/>
    <w:basedOn w:val="1106"/>
    <w:next w:val="1262"/>
    <w:link w:val="1106"/>
    <w:pPr>
      <w:pBdr/>
      <w:spacing w:after="120" w:before="0"/>
      <w:ind w:right="0" w:firstLine="0" w:left="1800"/>
    </w:pPr>
  </w:style>
  <w:style w:type="paragraph" w:styleId="1263">
    <w:name w:val="List Number"/>
    <w:basedOn w:val="1106"/>
    <w:next w:val="1263"/>
    <w:link w:val="1106"/>
    <w:pPr>
      <w:numPr>
        <w:ilvl w:val="0"/>
        <w:numId w:val="10"/>
      </w:numPr>
      <w:pBdr/>
      <w:spacing/>
      <w:ind/>
    </w:pPr>
  </w:style>
  <w:style w:type="paragraph" w:styleId="1264">
    <w:name w:val="List Number 2"/>
    <w:basedOn w:val="1106"/>
    <w:next w:val="1264"/>
    <w:link w:val="1106"/>
    <w:pPr>
      <w:numPr>
        <w:ilvl w:val="0"/>
        <w:numId w:val="5"/>
      </w:numPr>
      <w:pBdr/>
      <w:spacing/>
      <w:ind/>
    </w:pPr>
  </w:style>
  <w:style w:type="paragraph" w:styleId="1265">
    <w:name w:val="List Number 3"/>
    <w:basedOn w:val="1106"/>
    <w:next w:val="1265"/>
    <w:link w:val="1106"/>
    <w:pPr>
      <w:numPr>
        <w:ilvl w:val="0"/>
        <w:numId w:val="4"/>
      </w:numPr>
      <w:pBdr/>
      <w:spacing/>
      <w:ind/>
    </w:pPr>
  </w:style>
  <w:style w:type="paragraph" w:styleId="1266">
    <w:name w:val="List Number 4"/>
    <w:basedOn w:val="1106"/>
    <w:next w:val="1266"/>
    <w:link w:val="1106"/>
    <w:pPr>
      <w:numPr>
        <w:ilvl w:val="0"/>
        <w:numId w:val="3"/>
      </w:numPr>
      <w:pBdr/>
      <w:spacing/>
      <w:ind/>
    </w:pPr>
  </w:style>
  <w:style w:type="paragraph" w:styleId="1267">
    <w:name w:val="List Number 5"/>
    <w:basedOn w:val="1106"/>
    <w:next w:val="1267"/>
    <w:link w:val="1106"/>
    <w:pPr>
      <w:numPr>
        <w:ilvl w:val="0"/>
        <w:numId w:val="2"/>
      </w:numPr>
      <w:pBdr/>
      <w:spacing/>
      <w:ind/>
    </w:pPr>
  </w:style>
  <w:style w:type="paragraph" w:styleId="1268">
    <w:name w:val="List Paragraph"/>
    <w:basedOn w:val="1106"/>
    <w:next w:val="1268"/>
    <w:link w:val="1106"/>
    <w:qFormat/>
    <w:pPr>
      <w:pBdr/>
      <w:spacing/>
      <w:ind w:right="0" w:firstLine="0" w:left="720"/>
    </w:pPr>
  </w:style>
  <w:style w:type="paragraph" w:styleId="1269">
    <w:name w:val="Macro Text"/>
    <w:next w:val="1269"/>
    <w:link w:val="1106"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/>
      <w:ind/>
      <w:jc w:val="center"/>
    </w:pPr>
    <w:rPr>
      <w:rFonts w:ascii="Consolas" w:hAnsi="Consolas" w:cs="Consolas"/>
      <w:color w:val="332411"/>
      <w:spacing w:val="15"/>
      <w:sz w:val="22"/>
      <w:lang w:val="en-US" w:eastAsia="ar-SA" w:bidi="ar-SA"/>
    </w:rPr>
  </w:style>
  <w:style w:type="paragraph" w:styleId="1270">
    <w:name w:val="Message Header"/>
    <w:basedOn w:val="1106"/>
    <w:next w:val="1270"/>
    <w:link w:val="1106"/>
    <w:pPr>
      <w:pBdr/>
      <w:shd w:val="clear" w:color="auto" w:fill="cccccc"/>
      <w:spacing/>
      <w:ind w:right="0" w:hanging="1080" w:left="1080"/>
    </w:pPr>
    <w:rPr>
      <w:rFonts w:ascii="Georgia" w:hAnsi="Georgia" w:eastAsia="Times New Roman" w:cs="Times New Roman"/>
    </w:rPr>
  </w:style>
  <w:style w:type="paragraph" w:styleId="1271">
    <w:name w:val="Normal (Web)"/>
    <w:basedOn w:val="1106"/>
    <w:next w:val="1271"/>
    <w:link w:val="1106"/>
    <w:pPr>
      <w:pBdr/>
      <w:spacing/>
      <w:ind/>
    </w:pPr>
    <w:rPr>
      <w:rFonts w:ascii="Times New Roman" w:hAnsi="Times New Roman" w:cs="Times New Roman"/>
    </w:rPr>
  </w:style>
  <w:style w:type="paragraph" w:styleId="1272">
    <w:name w:val="Normal Indent"/>
    <w:basedOn w:val="1106"/>
    <w:next w:val="1272"/>
    <w:link w:val="1106"/>
    <w:pPr>
      <w:pBdr/>
      <w:spacing/>
      <w:ind w:right="0" w:firstLine="0" w:left="720"/>
    </w:pPr>
  </w:style>
  <w:style w:type="paragraph" w:styleId="1273">
    <w:name w:val="Note Heading"/>
    <w:basedOn w:val="1106"/>
    <w:next w:val="1106"/>
    <w:link w:val="1106"/>
    <w:pPr>
      <w:pBdr/>
      <w:spacing/>
      <w:ind/>
    </w:pPr>
  </w:style>
  <w:style w:type="paragraph" w:styleId="1274">
    <w:name w:val="Plain Text"/>
    <w:basedOn w:val="1106"/>
    <w:next w:val="1274"/>
    <w:link w:val="1106"/>
    <w:pPr>
      <w:pBdr/>
      <w:spacing/>
      <w:ind/>
    </w:pPr>
    <w:rPr>
      <w:rFonts w:ascii="Consolas" w:hAnsi="Consolas" w:cs="Consolas"/>
      <w:sz w:val="22"/>
      <w:szCs w:val="21"/>
    </w:rPr>
  </w:style>
  <w:style w:type="paragraph" w:styleId="1275">
    <w:name w:val="Quote"/>
    <w:basedOn w:val="1106"/>
    <w:next w:val="1106"/>
    <w:link w:val="1106"/>
    <w:qFormat/>
    <w:pPr>
      <w:pBdr/>
      <w:spacing w:after="160" w:before="200"/>
      <w:ind w:right="864" w:firstLine="0" w:left="864"/>
    </w:pPr>
    <w:rPr>
      <w:i/>
      <w:iCs/>
      <w:color w:val="404040"/>
    </w:rPr>
  </w:style>
  <w:style w:type="paragraph" w:styleId="1276">
    <w:name w:val="Salutation"/>
    <w:basedOn w:val="1106"/>
    <w:next w:val="1106"/>
    <w:link w:val="1106"/>
    <w:pPr>
      <w:pBdr/>
      <w:spacing/>
      <w:ind/>
    </w:pPr>
  </w:style>
  <w:style w:type="paragraph" w:styleId="1277">
    <w:name w:val="Table of Authorities"/>
    <w:basedOn w:val="1106"/>
    <w:next w:val="1106"/>
    <w:link w:val="1106"/>
    <w:pPr>
      <w:pBdr/>
      <w:spacing/>
      <w:ind w:right="0" w:hanging="240" w:left="240"/>
    </w:pPr>
  </w:style>
  <w:style w:type="paragraph" w:styleId="1278">
    <w:name w:val="table of figures"/>
    <w:basedOn w:val="1106"/>
    <w:next w:val="1106"/>
    <w:link w:val="1106"/>
    <w:pPr>
      <w:pBdr/>
      <w:spacing/>
      <w:ind/>
    </w:pPr>
  </w:style>
  <w:style w:type="paragraph" w:styleId="1279">
    <w:name w:val="TOA Heading"/>
    <w:basedOn w:val="1106"/>
    <w:next w:val="1106"/>
    <w:link w:val="1106"/>
    <w:pPr>
      <w:pBdr/>
      <w:spacing w:after="0" w:before="120"/>
      <w:ind/>
    </w:pPr>
    <w:rPr>
      <w:rFonts w:ascii="Georgia" w:hAnsi="Georgia" w:eastAsia="Times New Roman" w:cs="Times New Roman"/>
      <w:b/>
      <w:bCs/>
    </w:rPr>
  </w:style>
  <w:style w:type="paragraph" w:styleId="1280">
    <w:name w:val="toc 1"/>
    <w:basedOn w:val="1106"/>
    <w:next w:val="1106"/>
    <w:link w:val="1106"/>
    <w:pPr>
      <w:pBdr/>
      <w:spacing w:after="100" w:before="0"/>
      <w:ind/>
    </w:pPr>
  </w:style>
  <w:style w:type="paragraph" w:styleId="1281">
    <w:name w:val="toc 2"/>
    <w:basedOn w:val="1106"/>
    <w:next w:val="1106"/>
    <w:link w:val="1106"/>
    <w:pPr>
      <w:pBdr/>
      <w:spacing w:after="100" w:before="0"/>
      <w:ind w:right="0" w:firstLine="0" w:left="240"/>
    </w:pPr>
  </w:style>
  <w:style w:type="paragraph" w:styleId="1282">
    <w:name w:val="toc 3"/>
    <w:basedOn w:val="1106"/>
    <w:next w:val="1106"/>
    <w:link w:val="1106"/>
    <w:pPr>
      <w:pBdr/>
      <w:spacing w:after="100" w:before="0"/>
      <w:ind w:right="0" w:firstLine="0" w:left="480"/>
    </w:pPr>
  </w:style>
  <w:style w:type="paragraph" w:styleId="1283">
    <w:name w:val="toc 4"/>
    <w:basedOn w:val="1106"/>
    <w:next w:val="1106"/>
    <w:link w:val="1106"/>
    <w:pPr>
      <w:pBdr/>
      <w:spacing w:after="100" w:before="0"/>
      <w:ind w:right="0" w:firstLine="0" w:left="720"/>
    </w:pPr>
  </w:style>
  <w:style w:type="paragraph" w:styleId="1284">
    <w:name w:val="toc 5"/>
    <w:basedOn w:val="1106"/>
    <w:next w:val="1106"/>
    <w:link w:val="1106"/>
    <w:pPr>
      <w:pBdr/>
      <w:spacing w:after="100" w:before="0"/>
      <w:ind w:right="0" w:firstLine="0" w:left="960"/>
    </w:pPr>
  </w:style>
  <w:style w:type="paragraph" w:styleId="1285">
    <w:name w:val="toc 6"/>
    <w:basedOn w:val="1106"/>
    <w:next w:val="1106"/>
    <w:link w:val="1106"/>
    <w:pPr>
      <w:pBdr/>
      <w:spacing w:after="100" w:before="0"/>
      <w:ind w:right="0" w:firstLine="0" w:left="1200"/>
    </w:pPr>
  </w:style>
  <w:style w:type="paragraph" w:styleId="1286">
    <w:name w:val="toc 7"/>
    <w:basedOn w:val="1106"/>
    <w:next w:val="1106"/>
    <w:link w:val="1106"/>
    <w:pPr>
      <w:pBdr/>
      <w:spacing w:after="100" w:before="0"/>
      <w:ind w:right="0" w:firstLine="0" w:left="1440"/>
    </w:pPr>
  </w:style>
  <w:style w:type="paragraph" w:styleId="1287">
    <w:name w:val="toc 8"/>
    <w:basedOn w:val="1106"/>
    <w:next w:val="1106"/>
    <w:link w:val="1106"/>
    <w:pPr>
      <w:pBdr/>
      <w:spacing w:after="100" w:before="0"/>
      <w:ind w:right="0" w:firstLine="0" w:left="1680"/>
    </w:pPr>
  </w:style>
  <w:style w:type="paragraph" w:styleId="1288">
    <w:name w:val="toc 9"/>
    <w:basedOn w:val="1106"/>
    <w:next w:val="1106"/>
    <w:link w:val="1106"/>
    <w:pPr>
      <w:pBdr/>
      <w:spacing w:after="100" w:before="0"/>
      <w:ind w:right="0" w:firstLine="0" w:left="1920"/>
    </w:pPr>
  </w:style>
  <w:style w:type="paragraph" w:styleId="1289">
    <w:name w:val="TOC Heading"/>
    <w:basedOn w:val="1107"/>
    <w:next w:val="1106"/>
    <w:link w:val="1106"/>
    <w:qFormat/>
    <w:pPr>
      <w:numPr>
        <w:ilvl w:val="0"/>
        <w:numId w:val="0"/>
      </w:numPr>
      <w:pBdr/>
      <w:spacing w:after="0" w:before="240"/>
      <w:ind w:right="0" w:firstLine="0" w:left="0"/>
    </w:pPr>
    <w:rPr>
      <w:rFonts w:ascii="Georgia" w:hAnsi="Georgia" w:eastAsia="Times New Roman" w:cs="Times New Roman"/>
      <w:caps w:val="0"/>
      <w:smallCaps w:val="0"/>
      <w:color w:val="50795b"/>
      <w:spacing w:val="15"/>
      <w:sz w:val="32"/>
      <w:szCs w:val="32"/>
    </w:rPr>
  </w:style>
  <w:style w:type="paragraph" w:styleId="1290">
    <w:name w:val="Frame contents"/>
    <w:basedOn w:val="1203"/>
    <w:next w:val="1290"/>
    <w:link w:val="1106"/>
    <w:pPr>
      <w:pBdr/>
      <w:spacing/>
      <w:ind/>
    </w:pPr>
  </w:style>
  <w:style w:type="paragraph" w:styleId="1291">
    <w:name w:val="Table Contents"/>
    <w:basedOn w:val="1106"/>
    <w:next w:val="1291"/>
    <w:link w:val="1106"/>
    <w:pPr>
      <w:suppressLineNumbers w:val="true"/>
      <w:pBdr/>
      <w:spacing/>
      <w:ind/>
    </w:pPr>
  </w:style>
  <w:style w:type="paragraph" w:styleId="1292">
    <w:name w:val="Table Heading"/>
    <w:basedOn w:val="1291"/>
    <w:next w:val="1292"/>
    <w:link w:val="1106"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Achievement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Korisnik1</dc:creator>
  <cp:revision>3</cp:revision>
  <dcterms:created xsi:type="dcterms:W3CDTF">2024-02-10T11:05:00Z</dcterms:created>
  <dcterms:modified xsi:type="dcterms:W3CDTF">2026-03-27T21:16:37Z</dcterms:modified>
  <cp:version>1048576</cp:version>
</cp:coreProperties>
</file>